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F0A30" w14:textId="77777777" w:rsidR="004A73BF" w:rsidRPr="00FE28CE" w:rsidRDefault="001008DF" w:rsidP="00B70876">
      <w:pPr>
        <w:tabs>
          <w:tab w:val="left" w:pos="10260"/>
        </w:tabs>
      </w:pPr>
      <w:r w:rsidRPr="00FE28CE">
        <w:rPr>
          <w:noProof/>
          <w:lang w:eastAsia="es-BO"/>
        </w:rPr>
        <mc:AlternateContent>
          <mc:Choice Requires="wps">
            <w:drawing>
              <wp:anchor distT="0" distB="0" distL="114300" distR="114300" simplePos="0" relativeHeight="251681792" behindDoc="0" locked="0" layoutInCell="1" allowOverlap="1" wp14:anchorId="47DF13E6" wp14:editId="47DF13E7">
                <wp:simplePos x="0" y="0"/>
                <wp:positionH relativeFrom="column">
                  <wp:posOffset>-476250</wp:posOffset>
                </wp:positionH>
                <wp:positionV relativeFrom="paragraph">
                  <wp:posOffset>-476250</wp:posOffset>
                </wp:positionV>
                <wp:extent cx="7463155" cy="1685925"/>
                <wp:effectExtent l="0" t="0" r="0" b="952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168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F14E1" w14:textId="77777777" w:rsidR="00D818BB" w:rsidRPr="001008DF" w:rsidRDefault="00D818BB" w:rsidP="001008DF">
                            <w:pPr>
                              <w:jc w:val="center"/>
                              <w:rPr>
                                <w:rFonts w:ascii="Lucida Fax" w:hAnsi="Lucida Fax" w:cs="Arial"/>
                                <w:color w:val="FFFFFF" w:themeColor="background1"/>
                                <w:sz w:val="52"/>
                                <w:szCs w:val="52"/>
                              </w:rPr>
                            </w:pPr>
                            <w:r w:rsidRPr="001008DF">
                              <w:rPr>
                                <w:rFonts w:ascii="Lucida Fax" w:hAnsi="Lucida Fax" w:cs="Arial"/>
                                <w:color w:val="FFFFFF" w:themeColor="background1"/>
                                <w:sz w:val="52"/>
                                <w:szCs w:val="52"/>
                              </w:rPr>
                              <w:t>INSTITUTO TECNOLÓGICO POPULAR IGUALITARIO ANDRÉS IBÁÑEZ</w:t>
                            </w:r>
                          </w:p>
                          <w:p w14:paraId="47DF14E2" w14:textId="77777777" w:rsidR="00D818BB" w:rsidRPr="003B2CF7" w:rsidRDefault="00D818BB" w:rsidP="000C6CA1">
                            <w:pPr>
                              <w:jc w:val="center"/>
                              <w:rPr>
                                <w:rFonts w:cs="Arial"/>
                                <w:color w:val="FFFFFF"/>
                                <w:sz w:val="6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F13E6" id="_x0000_t202" coordsize="21600,21600" o:spt="202" path="m,l,21600r21600,l21600,xe">
                <v:stroke joinstyle="miter"/>
                <v:path gradientshapeok="t" o:connecttype="rect"/>
              </v:shapetype>
              <v:shape id="Text Box 172" o:spid="_x0000_s1026" type="#_x0000_t202" style="position:absolute;margin-left:-37.5pt;margin-top:-37.5pt;width:587.65pt;height:13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" filled="f" stroked="f">
                <v:textbox>
                  <w:txbxContent>
                    <w:p w14:paraId="47DF14E1" w14:textId="77777777" w:rsidR="00D818BB" w:rsidRPr="001008DF" w:rsidRDefault="00D818BB" w:rsidP="001008DF">
                      <w:pPr>
                        <w:jc w:val="center"/>
                        <w:rPr>
                          <w:rFonts w:ascii="Lucida Fax" w:hAnsi="Lucida Fax" w:cs="Arial"/>
                          <w:color w:val="FFFFFF" w:themeColor="background1"/>
                          <w:sz w:val="52"/>
                          <w:szCs w:val="52"/>
                        </w:rPr>
                      </w:pPr>
                      <w:r w:rsidRPr="001008DF">
                        <w:rPr>
                          <w:rFonts w:ascii="Lucida Fax" w:hAnsi="Lucida Fax" w:cs="Arial"/>
                          <w:color w:val="FFFFFF" w:themeColor="background1"/>
                          <w:sz w:val="52"/>
                          <w:szCs w:val="52"/>
                        </w:rPr>
                        <w:t>INSTITUTO TECNOLÓGICO POPULAR IGUALITARIO ANDRÉS IBÁÑEZ</w:t>
                      </w:r>
                    </w:p>
                    <w:p w14:paraId="47DF14E2" w14:textId="77777777" w:rsidR="00D818BB" w:rsidRPr="003B2CF7" w:rsidRDefault="00D818BB" w:rsidP="000C6CA1">
                      <w:pPr>
                        <w:jc w:val="center"/>
                        <w:rPr>
                          <w:rFonts w:cs="Arial"/>
                          <w:color w:val="FFFFFF"/>
                          <w:sz w:val="60"/>
                        </w:rPr>
                      </w:pPr>
                    </w:p>
                  </w:txbxContent>
                </v:textbox>
              </v:shape>
            </w:pict>
          </mc:Fallback>
        </mc:AlternateContent>
      </w:r>
      <w:r w:rsidRPr="00FE28CE">
        <w:rPr>
          <w:noProof/>
          <w:lang w:eastAsia="es-BO"/>
        </w:rPr>
        <mc:AlternateContent>
          <mc:Choice Requires="wps">
            <w:drawing>
              <wp:anchor distT="0" distB="0" distL="114300" distR="114300" simplePos="0" relativeHeight="251675648" behindDoc="1" locked="0" layoutInCell="1" allowOverlap="1" wp14:anchorId="47DF13E8" wp14:editId="47DF13E9">
                <wp:simplePos x="0" y="0"/>
                <wp:positionH relativeFrom="column">
                  <wp:posOffset>-733425</wp:posOffset>
                </wp:positionH>
                <wp:positionV relativeFrom="paragraph">
                  <wp:posOffset>-590550</wp:posOffset>
                </wp:positionV>
                <wp:extent cx="7918450" cy="116205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1162050"/>
                        </a:xfrm>
                        <a:prstGeom prst="rect">
                          <a:avLst/>
                        </a:prstGeom>
                        <a:gradFill>
                          <a:gsLst>
                            <a:gs pos="0">
                              <a:srgbClr val="26417C"/>
                            </a:gs>
                            <a:gs pos="67000">
                              <a:schemeClr val="accent3"/>
                            </a:gs>
                            <a:gs pos="100000">
                              <a:schemeClr val="accent3">
                                <a:lumMod val="40000"/>
                                <a:lumOff val="60000"/>
                              </a:schemeClr>
                            </a:gs>
                          </a:gsLst>
                          <a:lin ang="16200000" scaled="0"/>
                        </a:gra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A3122" id="Rectangle 188" o:spid="_x0000_s1026" style="position:absolute;margin-left:-57.75pt;margin-top:-46.5pt;width:623.5pt;height:9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" fillcolor="#26417c" stroked="f">
                <v:fill color2="#adc1ea [1302]" angle="180" colors="0 #26417c;43909f #36c;1 #adc2eb" focus="100%" type="gradient">
                  <o:fill v:ext="view" type="gradientUnscaled"/>
                </v:fill>
              </v:rect>
            </w:pict>
          </mc:Fallback>
        </mc:AlternateContent>
      </w:r>
      <w:r w:rsidR="00A61293" w:rsidRPr="00FE28CE">
        <w:rPr>
          <w:noProof/>
          <w:lang w:eastAsia="es-BO"/>
        </w:rPr>
        <w:drawing>
          <wp:anchor distT="0" distB="0" distL="114300" distR="114300" simplePos="0" relativeHeight="251542528" behindDoc="1" locked="0" layoutInCell="1" allowOverlap="1" wp14:anchorId="47DF13EA" wp14:editId="47DF13EB">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6589" cy="6950361"/>
                    </a:xfrm>
                    <a:prstGeom prst="rect">
                      <a:avLst/>
                    </a:prstGeom>
                    <a:noFill/>
                    <a:ln>
                      <a:noFill/>
                    </a:ln>
                  </pic:spPr>
                </pic:pic>
              </a:graphicData>
            </a:graphic>
            <wp14:sizeRelH relativeFrom="page">
              <wp14:pctWidth>0</wp14:pctWidth>
            </wp14:sizeRelH>
            <wp14:sizeRelV relativeFrom="page">
              <wp14:pctHeight>0</wp14:pctHeight>
            </wp14:sizeRelV>
          </wp:anchor>
        </w:drawing>
      </w:r>
      <w:r w:rsidR="00A87BD2" w:rsidRPr="00FE28CE">
        <w:rPr>
          <w:noProof/>
          <w:lang w:eastAsia="es-BO"/>
        </w:rPr>
        <mc:AlternateContent>
          <mc:Choice Requires="wps">
            <w:drawing>
              <wp:anchor distT="0" distB="0" distL="114300" distR="114300" simplePos="0" relativeHeight="251554816" behindDoc="1" locked="0" layoutInCell="1" allowOverlap="1" wp14:anchorId="47DF13EC" wp14:editId="47DF13ED">
                <wp:simplePos x="0" y="0"/>
                <wp:positionH relativeFrom="column">
                  <wp:posOffset>-758825</wp:posOffset>
                </wp:positionH>
                <wp:positionV relativeFrom="paragraph">
                  <wp:posOffset>6738620</wp:posOffset>
                </wp:positionV>
                <wp:extent cx="7991475" cy="2849245"/>
                <wp:effectExtent l="0" t="0" r="9525" b="825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gradFill>
                          <a:gsLst>
                            <a:gs pos="100000">
                              <a:schemeClr val="tx2">
                                <a:lumMod val="50000"/>
                              </a:schemeClr>
                            </a:gs>
                            <a:gs pos="53000">
                              <a:srgbClr val="4785D1"/>
                            </a:gs>
                            <a:gs pos="30000">
                              <a:srgbClr val="80ABE0"/>
                            </a:gs>
                            <a:gs pos="0">
                              <a:srgbClr val="80ABE0"/>
                            </a:gs>
                          </a:gsLst>
                          <a:lin ang="5400000" scaled="1"/>
                        </a:gra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91B0E" id="Rectangle 186" o:spid="_x0000_s1026" style="position:absolute;margin-left:-59.75pt;margin-top:530.6pt;width:629.25pt;height:224.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" fillcolor="#80abe0" stroked="f">
                <v:fill color2="#0f243e [1615]" colors="0 #80abe0;19661f #80abe0;34734f #4785d1;1 #10253f" focus="100%" type="gradient"/>
              </v:rect>
            </w:pict>
          </mc:Fallback>
        </mc:AlternateContent>
      </w:r>
    </w:p>
    <w:p w14:paraId="47DF0A31" w14:textId="77777777" w:rsidR="004A73BF" w:rsidRPr="00FE28CE" w:rsidRDefault="004A73BF" w:rsidP="00B70876">
      <w:pPr>
        <w:tabs>
          <w:tab w:val="left" w:pos="10260"/>
        </w:tabs>
      </w:pPr>
    </w:p>
    <w:p w14:paraId="47DF0A32" w14:textId="77777777" w:rsidR="004A73BF" w:rsidRPr="00FE28CE" w:rsidRDefault="004A73BF" w:rsidP="00B70876">
      <w:pPr>
        <w:tabs>
          <w:tab w:val="left" w:pos="10260"/>
        </w:tabs>
      </w:pPr>
    </w:p>
    <w:p w14:paraId="47DF0A33" w14:textId="77777777" w:rsidR="004A73BF" w:rsidRPr="00FE28CE" w:rsidRDefault="004A73BF" w:rsidP="00B70876">
      <w:pPr>
        <w:tabs>
          <w:tab w:val="left" w:pos="10260"/>
        </w:tabs>
      </w:pPr>
    </w:p>
    <w:p w14:paraId="47DF0A34" w14:textId="77777777" w:rsidR="004A73BF" w:rsidRPr="00FE28CE" w:rsidRDefault="004A73BF" w:rsidP="00B70876">
      <w:pPr>
        <w:tabs>
          <w:tab w:val="left" w:pos="10260"/>
        </w:tabs>
      </w:pPr>
    </w:p>
    <w:p w14:paraId="47DF0A35" w14:textId="77777777" w:rsidR="004A73BF" w:rsidRPr="00FE28CE" w:rsidRDefault="004A73BF" w:rsidP="00B70876">
      <w:pPr>
        <w:tabs>
          <w:tab w:val="left" w:pos="10260"/>
        </w:tabs>
      </w:pPr>
    </w:p>
    <w:p w14:paraId="47DF0A36" w14:textId="77777777" w:rsidR="004A73BF" w:rsidRPr="00FE28CE" w:rsidRDefault="004A73BF" w:rsidP="00B70876">
      <w:pPr>
        <w:tabs>
          <w:tab w:val="left" w:pos="10260"/>
        </w:tabs>
      </w:pPr>
    </w:p>
    <w:p w14:paraId="47DF0A37" w14:textId="77777777" w:rsidR="004A73BF" w:rsidRPr="00FE28CE" w:rsidRDefault="004A73BF" w:rsidP="00B70876">
      <w:pPr>
        <w:tabs>
          <w:tab w:val="left" w:pos="10260"/>
        </w:tabs>
      </w:pPr>
    </w:p>
    <w:p w14:paraId="47DF0A38" w14:textId="77777777" w:rsidR="004A73BF" w:rsidRPr="00FE28CE" w:rsidRDefault="004A73BF" w:rsidP="00B70876">
      <w:pPr>
        <w:tabs>
          <w:tab w:val="left" w:pos="10260"/>
        </w:tabs>
      </w:pPr>
    </w:p>
    <w:p w14:paraId="47DF0A39" w14:textId="77777777" w:rsidR="004A73BF" w:rsidRPr="00FE28CE" w:rsidRDefault="004A73BF" w:rsidP="00B70876">
      <w:pPr>
        <w:tabs>
          <w:tab w:val="left" w:pos="10260"/>
        </w:tabs>
      </w:pPr>
    </w:p>
    <w:p w14:paraId="47DF0A3A" w14:textId="77777777" w:rsidR="004A73BF" w:rsidRPr="00FE28CE" w:rsidRDefault="004A73BF" w:rsidP="00B70876">
      <w:pPr>
        <w:tabs>
          <w:tab w:val="left" w:pos="10260"/>
        </w:tabs>
      </w:pPr>
    </w:p>
    <w:p w14:paraId="47DF0A3B" w14:textId="77777777" w:rsidR="004A73BF" w:rsidRPr="00FE28CE" w:rsidRDefault="004A73BF" w:rsidP="00B70876">
      <w:pPr>
        <w:tabs>
          <w:tab w:val="left" w:pos="10260"/>
        </w:tabs>
      </w:pPr>
    </w:p>
    <w:p w14:paraId="47DF0A3C" w14:textId="77777777" w:rsidR="004A73BF" w:rsidRPr="00FE28CE" w:rsidRDefault="004A73BF" w:rsidP="00B70876">
      <w:pPr>
        <w:tabs>
          <w:tab w:val="left" w:pos="10260"/>
        </w:tabs>
      </w:pPr>
    </w:p>
    <w:p w14:paraId="47DF0A3D" w14:textId="77777777" w:rsidR="004A73BF" w:rsidRPr="00FE28CE" w:rsidRDefault="004A73BF" w:rsidP="00B70876">
      <w:pPr>
        <w:tabs>
          <w:tab w:val="left" w:pos="10260"/>
        </w:tabs>
      </w:pPr>
    </w:p>
    <w:p w14:paraId="47DF0A3E" w14:textId="77777777" w:rsidR="004A73BF" w:rsidRPr="00FE28CE" w:rsidRDefault="004A73BF" w:rsidP="00B70876">
      <w:pPr>
        <w:tabs>
          <w:tab w:val="left" w:pos="10260"/>
        </w:tabs>
      </w:pPr>
    </w:p>
    <w:p w14:paraId="47DF0A3F" w14:textId="77777777" w:rsidR="004A73BF" w:rsidRPr="00FE28CE" w:rsidRDefault="004A73BF" w:rsidP="00B70876">
      <w:pPr>
        <w:tabs>
          <w:tab w:val="left" w:pos="10260"/>
        </w:tabs>
      </w:pPr>
    </w:p>
    <w:p w14:paraId="47DF0A40" w14:textId="77777777" w:rsidR="004A73BF" w:rsidRPr="00FE28CE" w:rsidRDefault="004A73BF" w:rsidP="00B70876">
      <w:pPr>
        <w:tabs>
          <w:tab w:val="left" w:pos="10260"/>
        </w:tabs>
      </w:pPr>
    </w:p>
    <w:p w14:paraId="47DF0A41" w14:textId="77777777" w:rsidR="004A73BF" w:rsidRPr="00FE28CE" w:rsidRDefault="004A73BF" w:rsidP="00B70876">
      <w:pPr>
        <w:tabs>
          <w:tab w:val="left" w:pos="10260"/>
        </w:tabs>
      </w:pPr>
    </w:p>
    <w:p w14:paraId="47DF0A42" w14:textId="77777777" w:rsidR="001C3E2F" w:rsidRPr="00FE28CE" w:rsidRDefault="001C3E2F" w:rsidP="00B70876">
      <w:pPr>
        <w:tabs>
          <w:tab w:val="left" w:pos="10260"/>
        </w:tabs>
      </w:pPr>
    </w:p>
    <w:p w14:paraId="47DF0A43" w14:textId="77777777" w:rsidR="004A73BF" w:rsidRPr="00FE28CE" w:rsidRDefault="004A73BF" w:rsidP="00B70876">
      <w:pPr>
        <w:tabs>
          <w:tab w:val="left" w:pos="10260"/>
        </w:tabs>
      </w:pPr>
    </w:p>
    <w:p w14:paraId="47DF0A44" w14:textId="77777777" w:rsidR="004A73BF" w:rsidRPr="00FE28CE" w:rsidRDefault="004A73BF" w:rsidP="00B70876">
      <w:pPr>
        <w:tabs>
          <w:tab w:val="left" w:pos="10260"/>
        </w:tabs>
      </w:pPr>
    </w:p>
    <w:p w14:paraId="47DF0A45" w14:textId="77777777" w:rsidR="004A73BF" w:rsidRPr="00FE28CE" w:rsidRDefault="00B95EFC" w:rsidP="00B70876">
      <w:pPr>
        <w:tabs>
          <w:tab w:val="left" w:pos="10260"/>
        </w:tabs>
      </w:pPr>
      <w:r w:rsidRPr="00FE28CE">
        <w:rPr>
          <w:noProof/>
          <w:lang w:eastAsia="es-BO"/>
        </w:rPr>
        <w:drawing>
          <wp:anchor distT="0" distB="0" distL="114300" distR="114300" simplePos="0" relativeHeight="251688960" behindDoc="1" locked="0" layoutInCell="1" allowOverlap="1" wp14:anchorId="47DF13EE" wp14:editId="47DF13EF">
            <wp:simplePos x="0" y="0"/>
            <wp:positionH relativeFrom="column">
              <wp:posOffset>4632045</wp:posOffset>
            </wp:positionH>
            <wp:positionV relativeFrom="paragraph">
              <wp:posOffset>2127</wp:posOffset>
            </wp:positionV>
            <wp:extent cx="1861185" cy="1882775"/>
            <wp:effectExtent l="0" t="0" r="5715" b="3175"/>
            <wp:wrapNone/>
            <wp:docPr id="6" name="Imagen 3" descr="D:\data pc jurguen\Pictures\logo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pc jurguen\Pictures\logoa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1185"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F0A46" w14:textId="77777777" w:rsidR="004A73BF" w:rsidRPr="00FE28CE" w:rsidRDefault="004A73BF" w:rsidP="00B70876">
      <w:pPr>
        <w:tabs>
          <w:tab w:val="left" w:pos="10260"/>
        </w:tabs>
      </w:pPr>
    </w:p>
    <w:p w14:paraId="47DF0A47" w14:textId="77777777" w:rsidR="00B70876" w:rsidRPr="00FE28CE" w:rsidRDefault="00B70876" w:rsidP="00B70876">
      <w:pPr>
        <w:tabs>
          <w:tab w:val="left" w:pos="10260"/>
        </w:tabs>
      </w:pPr>
    </w:p>
    <w:p w14:paraId="47DF0A48" w14:textId="77777777" w:rsidR="001351ED" w:rsidRPr="00FE28CE" w:rsidRDefault="001351ED" w:rsidP="001351ED">
      <w:pPr>
        <w:tabs>
          <w:tab w:val="left" w:pos="10260"/>
        </w:tabs>
      </w:pPr>
    </w:p>
    <w:p w14:paraId="47DF0A49" w14:textId="77777777" w:rsidR="001351ED" w:rsidRPr="00FE28CE" w:rsidRDefault="001B2A55">
      <w:r w:rsidRPr="00FE28CE">
        <w:rPr>
          <w:noProof/>
          <w:lang w:eastAsia="es-BO"/>
        </w:rPr>
        <mc:AlternateContent>
          <mc:Choice Requires="wps">
            <w:drawing>
              <wp:anchor distT="36576" distB="36576" distL="36576" distR="36576" simplePos="0" relativeHeight="251548672" behindDoc="0" locked="0" layoutInCell="1" allowOverlap="1" wp14:anchorId="47DF13F0" wp14:editId="47DF13F1">
                <wp:simplePos x="0" y="0"/>
                <wp:positionH relativeFrom="column">
                  <wp:posOffset>-419100</wp:posOffset>
                </wp:positionH>
                <wp:positionV relativeFrom="page">
                  <wp:posOffset>7429500</wp:posOffset>
                </wp:positionV>
                <wp:extent cx="4800600" cy="1370330"/>
                <wp:effectExtent l="0" t="0" r="0" b="127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7033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7DF14E3" w14:textId="77777777" w:rsidR="00D818BB" w:rsidRPr="000422CF" w:rsidRDefault="00D818BB" w:rsidP="001008DF">
                            <w:pPr>
                              <w:jc w:val="center"/>
                              <w:rPr>
                                <w:rStyle w:val="sowc"/>
                                <w:rFonts w:ascii="Berlin Sans FB Demi" w:hAnsi="Berlin Sans FB Demi" w:cs="Arial"/>
                                <w:b/>
                                <w:color w:val="000000" w:themeColor="text1"/>
                                <w:sz w:val="48"/>
                                <w:szCs w:val="40"/>
                                <w14:glow w14:rad="63500">
                                  <w14:schemeClr w14:val="accent5">
                                    <w14:alpha w14:val="60000"/>
                                    <w14:lumMod w14:val="20000"/>
                                    <w14:lumOff w14:val="80000"/>
                                  </w14:schemeClr>
                                </w14:glow>
                              </w:rPr>
                            </w:pPr>
                            <w:bookmarkStart w:id="0" w:name="_Hlk497663698"/>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S</w:t>
                            </w:r>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 xml:space="preserve">ISTEMA DE INFORMACIÓN PARA </w:t>
                            </w:r>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L</w:t>
                            </w:r>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A GESTION ACADEMICA</w:t>
                            </w:r>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 xml:space="preserve"> DE</w:t>
                            </w:r>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L</w:t>
                            </w:r>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 xml:space="preserve"> INSTITU</w:t>
                            </w:r>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TO</w:t>
                            </w:r>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 xml:space="preserve"> </w:t>
                            </w:r>
                            <w:bookmarkEnd w:id="0"/>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TECNOLOGICO ANDRES IBAÑES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F13F0" id="Text Box 4" o:spid="_x0000_s1027" type="#_x0000_t202" style="position:absolute;margin-left:-33pt;margin-top:585pt;width:378pt;height:107.9pt;z-index:251548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" filled="f" fillcolor="#fffffe" stroked="f" strokecolor="#212120" insetpen="t">
                <v:textbox inset="2.88pt,2.88pt,2.88pt,2.88pt">
                  <w:txbxContent>
                    <w:p w14:paraId="47DF14E3" w14:textId="77777777" w:rsidR="00D818BB" w:rsidRPr="000422CF" w:rsidRDefault="00D818BB" w:rsidP="001008DF">
                      <w:pPr>
                        <w:jc w:val="center"/>
                        <w:rPr>
                          <w:rStyle w:val="sowc"/>
                          <w:rFonts w:ascii="Berlin Sans FB Demi" w:hAnsi="Berlin Sans FB Demi" w:cs="Arial"/>
                          <w:b/>
                          <w:color w:val="000000" w:themeColor="text1"/>
                          <w:sz w:val="48"/>
                          <w:szCs w:val="40"/>
                          <w14:glow w14:rad="63500">
                            <w14:schemeClr w14:val="accent5">
                              <w14:alpha w14:val="60000"/>
                              <w14:lumMod w14:val="20000"/>
                              <w14:lumOff w14:val="80000"/>
                            </w14:schemeClr>
                          </w14:glow>
                        </w:rPr>
                      </w:pPr>
                      <w:bookmarkStart w:id="1" w:name="_Hlk497663698"/>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S</w:t>
                      </w:r>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 xml:space="preserve">ISTEMA DE INFORMACIÓN PARA </w:t>
                      </w:r>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L</w:t>
                      </w:r>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A GESTION ACADEMICA</w:t>
                      </w:r>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 xml:space="preserve"> DE</w:t>
                      </w:r>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L</w:t>
                      </w:r>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 xml:space="preserve"> INSTITU</w:t>
                      </w:r>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TO</w:t>
                      </w:r>
                      <w:r w:rsidRPr="000422CF">
                        <w:rPr>
                          <w:rFonts w:ascii="Berlin Sans FB Demi" w:hAnsi="Berlin Sans FB Demi" w:cs="Arial"/>
                          <w:b/>
                          <w:color w:val="000000" w:themeColor="text1"/>
                          <w:sz w:val="40"/>
                          <w:szCs w:val="32"/>
                          <w14:glow w14:rad="63500">
                            <w14:schemeClr w14:val="accent5">
                              <w14:alpha w14:val="60000"/>
                              <w14:lumMod w14:val="20000"/>
                              <w14:lumOff w14:val="80000"/>
                            </w14:schemeClr>
                          </w14:glow>
                        </w:rPr>
                        <w:t xml:space="preserve"> </w:t>
                      </w:r>
                      <w:bookmarkEnd w:id="1"/>
                      <w:r>
                        <w:rPr>
                          <w:rFonts w:ascii="Berlin Sans FB Demi" w:hAnsi="Berlin Sans FB Demi" w:cs="Arial"/>
                          <w:b/>
                          <w:color w:val="000000" w:themeColor="text1"/>
                          <w:sz w:val="40"/>
                          <w:szCs w:val="32"/>
                          <w14:glow w14:rad="63500">
                            <w14:schemeClr w14:val="accent5">
                              <w14:alpha w14:val="60000"/>
                              <w14:lumMod w14:val="20000"/>
                              <w14:lumOff w14:val="80000"/>
                            </w14:schemeClr>
                          </w14:glow>
                        </w:rPr>
                        <w:t>TECNOLOGICO ANDRES IBAÑES</w:t>
                      </w:r>
                    </w:p>
                  </w:txbxContent>
                </v:textbox>
                <w10:wrap anchory="page"/>
              </v:shape>
            </w:pict>
          </mc:Fallback>
        </mc:AlternateContent>
      </w:r>
      <w:r w:rsidRPr="00FE28CE">
        <w:rPr>
          <w:noProof/>
          <w:lang w:eastAsia="es-BO"/>
        </w:rPr>
        <mc:AlternateContent>
          <mc:Choice Requires="wps">
            <w:drawing>
              <wp:anchor distT="45720" distB="45720" distL="114300" distR="114300" simplePos="0" relativeHeight="251695104" behindDoc="0" locked="0" layoutInCell="1" allowOverlap="1" wp14:anchorId="47DF13F2" wp14:editId="47DF13F3">
                <wp:simplePos x="0" y="0"/>
                <wp:positionH relativeFrom="column">
                  <wp:posOffset>-232410</wp:posOffset>
                </wp:positionH>
                <wp:positionV relativeFrom="paragraph">
                  <wp:posOffset>4036060</wp:posOffset>
                </wp:positionV>
                <wp:extent cx="46139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1404620"/>
                        </a:xfrm>
                        <a:prstGeom prst="rect">
                          <a:avLst/>
                        </a:prstGeom>
                        <a:noFill/>
                        <a:ln w="9525">
                          <a:noFill/>
                          <a:miter lim="800000"/>
                          <a:headEnd/>
                          <a:tailEnd/>
                        </a:ln>
                      </wps:spPr>
                      <wps:txbx>
                        <w:txbxContent>
                          <w:p w14:paraId="47DF14E4" w14:textId="77777777" w:rsidR="00D818BB" w:rsidRPr="006308CA" w:rsidRDefault="00D818BB">
                            <w:pPr>
                              <w:rPr>
                                <w:color w:val="FFFFFF" w:themeColor="background1"/>
                                <w:sz w:val="22"/>
                                <w14:glow w14:rad="101600">
                                  <w14:schemeClr w14:val="accent6">
                                    <w14:alpha w14:val="60000"/>
                                    <w14:satMod w14:val="175000"/>
                                  </w14:schemeClr>
                                </w14:glow>
                              </w:rPr>
                            </w:pPr>
                            <w:r w:rsidRPr="006308CA">
                              <w:rPr>
                                <w:rFonts w:ascii="Georgia" w:hAnsi="Georgia" w:cs="Arial"/>
                                <w:color w:val="FFFFFF" w:themeColor="background1"/>
                                <w:sz w:val="28"/>
                                <w:szCs w:val="36"/>
                                <w14:glow w14:rad="101600">
                                  <w14:schemeClr w14:val="accent6">
                                    <w14:alpha w14:val="60000"/>
                                    <w14:satMod w14:val="175000"/>
                                  </w14:schemeClr>
                                </w14:glow>
                              </w:rPr>
                              <w:t xml:space="preserve">Alumno: </w:t>
                            </w:r>
                            <w:r w:rsidRPr="006308CA">
                              <w:rPr>
                                <w:rFonts w:ascii="Georgia" w:hAnsi="Georgia" w:cs="Arial"/>
                                <w:color w:val="FFFFFF" w:themeColor="background1"/>
                                <w:sz w:val="32"/>
                                <w:szCs w:val="36"/>
                                <w14:glow w14:rad="101600">
                                  <w14:schemeClr w14:val="accent6">
                                    <w14:alpha w14:val="60000"/>
                                    <w14:satMod w14:val="175000"/>
                                  </w14:schemeClr>
                                </w14:glow>
                              </w:rPr>
                              <w:t>Jhasmany Jhunnior Fernandez Ortega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DF13F2" id="Cuadro de texto 2" o:spid="_x0000_s1028" type="#_x0000_t202" style="position:absolute;margin-left:-18.3pt;margin-top:317.8pt;width:363.3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" filled="f" stroked="f">
                <v:textbox style="mso-fit-shape-to-text:t">
                  <w:txbxContent>
                    <w:p w14:paraId="47DF14E4" w14:textId="77777777" w:rsidR="00D818BB" w:rsidRPr="006308CA" w:rsidRDefault="00D818BB">
                      <w:pPr>
                        <w:rPr>
                          <w:color w:val="FFFFFF" w:themeColor="background1"/>
                          <w:sz w:val="22"/>
                          <w14:glow w14:rad="101600">
                            <w14:schemeClr w14:val="accent6">
                              <w14:alpha w14:val="60000"/>
                              <w14:satMod w14:val="175000"/>
                            </w14:schemeClr>
                          </w14:glow>
                        </w:rPr>
                      </w:pPr>
                      <w:r w:rsidRPr="006308CA">
                        <w:rPr>
                          <w:rFonts w:ascii="Georgia" w:hAnsi="Georgia" w:cs="Arial"/>
                          <w:color w:val="FFFFFF" w:themeColor="background1"/>
                          <w:sz w:val="28"/>
                          <w:szCs w:val="36"/>
                          <w14:glow w14:rad="101600">
                            <w14:schemeClr w14:val="accent6">
                              <w14:alpha w14:val="60000"/>
                              <w14:satMod w14:val="175000"/>
                            </w14:schemeClr>
                          </w14:glow>
                        </w:rPr>
                        <w:t xml:space="preserve">Alumno: </w:t>
                      </w:r>
                      <w:r w:rsidRPr="006308CA">
                        <w:rPr>
                          <w:rFonts w:ascii="Georgia" w:hAnsi="Georgia" w:cs="Arial"/>
                          <w:color w:val="FFFFFF" w:themeColor="background1"/>
                          <w:sz w:val="32"/>
                          <w:szCs w:val="36"/>
                          <w14:glow w14:rad="101600">
                            <w14:schemeClr w14:val="accent6">
                              <w14:alpha w14:val="60000"/>
                              <w14:satMod w14:val="175000"/>
                            </w14:schemeClr>
                          </w14:glow>
                        </w:rPr>
                        <w:t>Jhasmany Jhunnior Fernandez Ortega</w:t>
                      </w:r>
                    </w:p>
                  </w:txbxContent>
                </v:textbox>
              </v:shape>
            </w:pict>
          </mc:Fallback>
        </mc:AlternateContent>
      </w:r>
      <w:r w:rsidRPr="00FE28CE">
        <w:rPr>
          <w:noProof/>
          <w:lang w:eastAsia="es-BO"/>
        </w:rPr>
        <mc:AlternateContent>
          <mc:Choice Requires="wps">
            <w:drawing>
              <wp:anchor distT="45720" distB="45720" distL="114300" distR="114300" simplePos="0" relativeHeight="251701248" behindDoc="0" locked="0" layoutInCell="1" allowOverlap="1" wp14:anchorId="47DF13F4" wp14:editId="47DF13F5">
                <wp:simplePos x="0" y="0"/>
                <wp:positionH relativeFrom="column">
                  <wp:posOffset>4495800</wp:posOffset>
                </wp:positionH>
                <wp:positionV relativeFrom="paragraph">
                  <wp:posOffset>2467610</wp:posOffset>
                </wp:positionV>
                <wp:extent cx="2306955" cy="1962150"/>
                <wp:effectExtent l="38100" t="38100" r="112395" b="11430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1962150"/>
                        </a:xfrm>
                        <a:prstGeom prst="rect">
                          <a:avLst/>
                        </a:prstGeom>
                        <a:gradFill>
                          <a:gsLst>
                            <a:gs pos="0">
                              <a:srgbClr val="B7BACD"/>
                            </a:gs>
                            <a:gs pos="35000">
                              <a:srgbClr val="B2B8C0"/>
                            </a:gs>
                            <a:gs pos="100000">
                              <a:srgbClr val="DBDBE9"/>
                            </a:gs>
                          </a:gsLst>
                        </a:gradFill>
                        <a:ln>
                          <a:headEnd/>
                          <a:tailEnd/>
                        </a:ln>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14:paraId="47DF14E5" w14:textId="77777777" w:rsidR="00D818BB" w:rsidRPr="00FE28CE" w:rsidRDefault="00D818BB">
                            <w:pPr>
                              <w:rPr>
                                <w:rFonts w:ascii="Georgia" w:hAnsi="Georgia" w:cs="Arial"/>
                                <w:sz w:val="28"/>
                                <w:szCs w:val="36"/>
                              </w:rPr>
                            </w:pPr>
                            <w:r w:rsidRPr="00FE28CE">
                              <w:rPr>
                                <w:rFonts w:ascii="Georgia" w:hAnsi="Georgia" w:cs="Arial"/>
                                <w:b/>
                                <w:sz w:val="28"/>
                                <w:szCs w:val="36"/>
                              </w:rPr>
                              <w:t>Carrera</w:t>
                            </w:r>
                            <w:r w:rsidRPr="00FE28CE">
                              <w:rPr>
                                <w:rFonts w:ascii="Georgia" w:hAnsi="Georgia" w:cs="Arial"/>
                                <w:sz w:val="28"/>
                                <w:szCs w:val="36"/>
                              </w:rPr>
                              <w:t xml:space="preserve">: </w:t>
                            </w:r>
                          </w:p>
                          <w:p w14:paraId="47DF14E6" w14:textId="77777777" w:rsidR="00D818BB" w:rsidRPr="00FE28CE" w:rsidRDefault="00D818BB">
                            <w:pPr>
                              <w:rPr>
                                <w:rFonts w:ascii="Georgia" w:hAnsi="Georgia" w:cs="Arial"/>
                                <w:sz w:val="28"/>
                                <w:szCs w:val="36"/>
                              </w:rPr>
                            </w:pPr>
                            <w:r w:rsidRPr="00FE28CE">
                              <w:rPr>
                                <w:rFonts w:ascii="Georgia" w:hAnsi="Georgia" w:cs="Arial"/>
                                <w:sz w:val="28"/>
                                <w:szCs w:val="36"/>
                              </w:rPr>
                              <w:t>Sistemas Informáticos</w:t>
                            </w:r>
                          </w:p>
                          <w:p w14:paraId="47DF14E7" w14:textId="77777777" w:rsidR="00D818BB" w:rsidRPr="00FE28CE" w:rsidRDefault="00D818BB">
                            <w:pPr>
                              <w:rPr>
                                <w:rFonts w:ascii="Georgia" w:hAnsi="Georgia" w:cs="Arial"/>
                                <w:sz w:val="22"/>
                                <w:szCs w:val="36"/>
                              </w:rPr>
                            </w:pPr>
                          </w:p>
                          <w:p w14:paraId="47DF14E8" w14:textId="77777777" w:rsidR="00D818BB" w:rsidRPr="00FE28CE" w:rsidRDefault="00D818BB">
                            <w:pPr>
                              <w:rPr>
                                <w:rFonts w:ascii="Georgia" w:hAnsi="Georgia" w:cs="Arial"/>
                                <w:sz w:val="28"/>
                                <w:szCs w:val="36"/>
                              </w:rPr>
                            </w:pPr>
                            <w:r w:rsidRPr="00FE28CE">
                              <w:rPr>
                                <w:rFonts w:ascii="Georgia" w:hAnsi="Georgia" w:cs="Arial"/>
                                <w:b/>
                                <w:sz w:val="28"/>
                                <w:szCs w:val="36"/>
                              </w:rPr>
                              <w:t>Tutor</w:t>
                            </w:r>
                            <w:r w:rsidRPr="00FE28CE">
                              <w:rPr>
                                <w:rFonts w:ascii="Georgia" w:hAnsi="Georgia" w:cs="Arial"/>
                                <w:sz w:val="28"/>
                                <w:szCs w:val="36"/>
                              </w:rPr>
                              <w:t xml:space="preserve">: </w:t>
                            </w:r>
                          </w:p>
                          <w:p w14:paraId="47DF14E9" w14:textId="77777777" w:rsidR="00D818BB" w:rsidRPr="00FE28CE" w:rsidRDefault="00D818BB">
                            <w:pPr>
                              <w:rPr>
                                <w:rFonts w:ascii="Georgia" w:hAnsi="Georgia" w:cs="Arial"/>
                                <w:sz w:val="28"/>
                                <w:szCs w:val="36"/>
                              </w:rPr>
                            </w:pPr>
                            <w:r w:rsidRPr="00FE28CE">
                              <w:rPr>
                                <w:rFonts w:ascii="Georgia" w:hAnsi="Georgia" w:cs="Arial"/>
                                <w:sz w:val="28"/>
                                <w:szCs w:val="36"/>
                              </w:rPr>
                              <w:t>Ing. Darwin Cuellar Antelo</w:t>
                            </w:r>
                          </w:p>
                          <w:p w14:paraId="47DF14EA" w14:textId="77777777" w:rsidR="00D818BB" w:rsidRPr="00FE28CE" w:rsidRDefault="00D818BB">
                            <w:pPr>
                              <w:rPr>
                                <w:rFonts w:ascii="Georgia" w:hAnsi="Georgia" w:cs="Arial"/>
                                <w:sz w:val="28"/>
                                <w:szCs w:val="36"/>
                              </w:rPr>
                            </w:pPr>
                          </w:p>
                          <w:p w14:paraId="47DF14EB" w14:textId="77777777" w:rsidR="00D818BB" w:rsidRPr="00FE28CE" w:rsidRDefault="00D818BB" w:rsidP="00456A95">
                            <w:pPr>
                              <w:spacing w:line="360" w:lineRule="auto"/>
                              <w:rPr>
                                <w:rFonts w:ascii="Georgia" w:hAnsi="Georgia" w:cs="Arial"/>
                                <w:sz w:val="28"/>
                                <w:szCs w:val="36"/>
                              </w:rPr>
                            </w:pPr>
                            <w:r w:rsidRPr="00FE28CE">
                              <w:rPr>
                                <w:rFonts w:ascii="Georgia" w:hAnsi="Georgia" w:cs="Arial"/>
                                <w:b/>
                                <w:sz w:val="28"/>
                                <w:szCs w:val="36"/>
                              </w:rPr>
                              <w:t>Año</w:t>
                            </w:r>
                            <w:r w:rsidRPr="00FE28CE">
                              <w:rPr>
                                <w:rFonts w:ascii="Georgia" w:hAnsi="Georgia" w:cs="Arial"/>
                                <w:sz w:val="28"/>
                                <w:szCs w:val="36"/>
                              </w:rPr>
                              <w:t>:   2017</w:t>
                            </w:r>
                          </w:p>
                          <w:p w14:paraId="47DF14EC" w14:textId="77777777" w:rsidR="00D818BB" w:rsidRPr="00FE28CE" w:rsidRDefault="00D818BB">
                            <w:pPr>
                              <w:rPr>
                                <w:sz w:val="16"/>
                              </w:rPr>
                            </w:pPr>
                          </w:p>
                          <w:p w14:paraId="47DF14ED" w14:textId="77777777" w:rsidR="00D818BB" w:rsidRPr="00FE28CE" w:rsidRDefault="00D818BB">
                            <w:pPr>
                              <w:rPr>
                                <w:sz w:val="12"/>
                              </w:rPr>
                            </w:pPr>
                            <w:r w:rsidRPr="00FE28CE">
                              <w:rPr>
                                <w:rFonts w:ascii="Georgia" w:hAnsi="Georgia" w:cs="Arial"/>
                                <w:b/>
                                <w:sz w:val="28"/>
                                <w:szCs w:val="36"/>
                              </w:rPr>
                              <w:t>Santa Cruz – Bolivia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3F4" id="_x0000_s1029" type="#_x0000_t202" style="position:absolute;margin-left:354pt;margin-top:194.3pt;width:181.65pt;height:154.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" fillcolor="#b7bacd" strokecolor="#303060 [3049]">
                <v:fill color2="#dbdbe9" rotate="t" angle="180" colors="0 #b7bacd;22938f #b2b8c0;1 #dbdbe9" focus="100%" type="gradient"/>
                <v:shadow on="t" color="black" opacity="26214f" origin="-.5,-.5" offset=".74836mm,.74836mm"/>
                <v:textbox>
                  <w:txbxContent>
                    <w:p w14:paraId="47DF14E5" w14:textId="77777777" w:rsidR="00D818BB" w:rsidRPr="00FE28CE" w:rsidRDefault="00D818BB">
                      <w:pPr>
                        <w:rPr>
                          <w:rFonts w:ascii="Georgia" w:hAnsi="Georgia" w:cs="Arial"/>
                          <w:sz w:val="28"/>
                          <w:szCs w:val="36"/>
                        </w:rPr>
                      </w:pPr>
                      <w:r w:rsidRPr="00FE28CE">
                        <w:rPr>
                          <w:rFonts w:ascii="Georgia" w:hAnsi="Georgia" w:cs="Arial"/>
                          <w:b/>
                          <w:sz w:val="28"/>
                          <w:szCs w:val="36"/>
                        </w:rPr>
                        <w:t>Carrera</w:t>
                      </w:r>
                      <w:r w:rsidRPr="00FE28CE">
                        <w:rPr>
                          <w:rFonts w:ascii="Georgia" w:hAnsi="Georgia" w:cs="Arial"/>
                          <w:sz w:val="28"/>
                          <w:szCs w:val="36"/>
                        </w:rPr>
                        <w:t xml:space="preserve">: </w:t>
                      </w:r>
                    </w:p>
                    <w:p w14:paraId="47DF14E6" w14:textId="77777777" w:rsidR="00D818BB" w:rsidRPr="00FE28CE" w:rsidRDefault="00D818BB">
                      <w:pPr>
                        <w:rPr>
                          <w:rFonts w:ascii="Georgia" w:hAnsi="Georgia" w:cs="Arial"/>
                          <w:sz w:val="28"/>
                          <w:szCs w:val="36"/>
                        </w:rPr>
                      </w:pPr>
                      <w:r w:rsidRPr="00FE28CE">
                        <w:rPr>
                          <w:rFonts w:ascii="Georgia" w:hAnsi="Georgia" w:cs="Arial"/>
                          <w:sz w:val="28"/>
                          <w:szCs w:val="36"/>
                        </w:rPr>
                        <w:t>Sistemas Informáticos</w:t>
                      </w:r>
                    </w:p>
                    <w:p w14:paraId="47DF14E7" w14:textId="77777777" w:rsidR="00D818BB" w:rsidRPr="00FE28CE" w:rsidRDefault="00D818BB">
                      <w:pPr>
                        <w:rPr>
                          <w:rFonts w:ascii="Georgia" w:hAnsi="Georgia" w:cs="Arial"/>
                          <w:sz w:val="22"/>
                          <w:szCs w:val="36"/>
                        </w:rPr>
                      </w:pPr>
                    </w:p>
                    <w:p w14:paraId="47DF14E8" w14:textId="77777777" w:rsidR="00D818BB" w:rsidRPr="00FE28CE" w:rsidRDefault="00D818BB">
                      <w:pPr>
                        <w:rPr>
                          <w:rFonts w:ascii="Georgia" w:hAnsi="Georgia" w:cs="Arial"/>
                          <w:sz w:val="28"/>
                          <w:szCs w:val="36"/>
                        </w:rPr>
                      </w:pPr>
                      <w:r w:rsidRPr="00FE28CE">
                        <w:rPr>
                          <w:rFonts w:ascii="Georgia" w:hAnsi="Georgia" w:cs="Arial"/>
                          <w:b/>
                          <w:sz w:val="28"/>
                          <w:szCs w:val="36"/>
                        </w:rPr>
                        <w:t>Tutor</w:t>
                      </w:r>
                      <w:r w:rsidRPr="00FE28CE">
                        <w:rPr>
                          <w:rFonts w:ascii="Georgia" w:hAnsi="Georgia" w:cs="Arial"/>
                          <w:sz w:val="28"/>
                          <w:szCs w:val="36"/>
                        </w:rPr>
                        <w:t xml:space="preserve">: </w:t>
                      </w:r>
                    </w:p>
                    <w:p w14:paraId="47DF14E9" w14:textId="77777777" w:rsidR="00D818BB" w:rsidRPr="00FE28CE" w:rsidRDefault="00D818BB">
                      <w:pPr>
                        <w:rPr>
                          <w:rFonts w:ascii="Georgia" w:hAnsi="Georgia" w:cs="Arial"/>
                          <w:sz w:val="28"/>
                          <w:szCs w:val="36"/>
                        </w:rPr>
                      </w:pPr>
                      <w:r w:rsidRPr="00FE28CE">
                        <w:rPr>
                          <w:rFonts w:ascii="Georgia" w:hAnsi="Georgia" w:cs="Arial"/>
                          <w:sz w:val="28"/>
                          <w:szCs w:val="36"/>
                        </w:rPr>
                        <w:t>Ing. Darwin Cuellar Antelo</w:t>
                      </w:r>
                    </w:p>
                    <w:p w14:paraId="47DF14EA" w14:textId="77777777" w:rsidR="00D818BB" w:rsidRPr="00FE28CE" w:rsidRDefault="00D818BB">
                      <w:pPr>
                        <w:rPr>
                          <w:rFonts w:ascii="Georgia" w:hAnsi="Georgia" w:cs="Arial"/>
                          <w:sz w:val="28"/>
                          <w:szCs w:val="36"/>
                        </w:rPr>
                      </w:pPr>
                    </w:p>
                    <w:p w14:paraId="47DF14EB" w14:textId="77777777" w:rsidR="00D818BB" w:rsidRPr="00FE28CE" w:rsidRDefault="00D818BB" w:rsidP="00456A95">
                      <w:pPr>
                        <w:spacing w:line="360" w:lineRule="auto"/>
                        <w:rPr>
                          <w:rFonts w:ascii="Georgia" w:hAnsi="Georgia" w:cs="Arial"/>
                          <w:sz w:val="28"/>
                          <w:szCs w:val="36"/>
                        </w:rPr>
                      </w:pPr>
                      <w:r w:rsidRPr="00FE28CE">
                        <w:rPr>
                          <w:rFonts w:ascii="Georgia" w:hAnsi="Georgia" w:cs="Arial"/>
                          <w:b/>
                          <w:sz w:val="28"/>
                          <w:szCs w:val="36"/>
                        </w:rPr>
                        <w:t>Año</w:t>
                      </w:r>
                      <w:r w:rsidRPr="00FE28CE">
                        <w:rPr>
                          <w:rFonts w:ascii="Georgia" w:hAnsi="Georgia" w:cs="Arial"/>
                          <w:sz w:val="28"/>
                          <w:szCs w:val="36"/>
                        </w:rPr>
                        <w:t>:   2017</w:t>
                      </w:r>
                    </w:p>
                    <w:p w14:paraId="47DF14EC" w14:textId="77777777" w:rsidR="00D818BB" w:rsidRPr="00FE28CE" w:rsidRDefault="00D818BB">
                      <w:pPr>
                        <w:rPr>
                          <w:sz w:val="16"/>
                        </w:rPr>
                      </w:pPr>
                    </w:p>
                    <w:p w14:paraId="47DF14ED" w14:textId="77777777" w:rsidR="00D818BB" w:rsidRPr="00FE28CE" w:rsidRDefault="00D818BB">
                      <w:pPr>
                        <w:rPr>
                          <w:sz w:val="12"/>
                        </w:rPr>
                      </w:pPr>
                      <w:r w:rsidRPr="00FE28CE">
                        <w:rPr>
                          <w:rFonts w:ascii="Georgia" w:hAnsi="Georgia" w:cs="Arial"/>
                          <w:b/>
                          <w:sz w:val="28"/>
                          <w:szCs w:val="36"/>
                        </w:rPr>
                        <w:t>Santa Cruz – Bolivia</w:t>
                      </w:r>
                    </w:p>
                  </w:txbxContent>
                </v:textbox>
              </v:shape>
            </w:pict>
          </mc:Fallback>
        </mc:AlternateContent>
      </w:r>
      <w:r w:rsidR="00122E49" w:rsidRPr="00FE28CE">
        <w:rPr>
          <w:noProof/>
          <w:lang w:eastAsia="es-BO"/>
        </w:rPr>
        <mc:AlternateContent>
          <mc:Choice Requires="wps">
            <w:drawing>
              <wp:anchor distT="0" distB="0" distL="114300" distR="114300" simplePos="0" relativeHeight="251591680" behindDoc="1" locked="0" layoutInCell="1" allowOverlap="1" wp14:anchorId="47DF13F6" wp14:editId="47DF13F7">
                <wp:simplePos x="0" y="0"/>
                <wp:positionH relativeFrom="column">
                  <wp:posOffset>4336755</wp:posOffset>
                </wp:positionH>
                <wp:positionV relativeFrom="paragraph">
                  <wp:posOffset>2356190</wp:posOffset>
                </wp:positionV>
                <wp:extent cx="2829176" cy="2987040"/>
                <wp:effectExtent l="0" t="0" r="9525" b="381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9176" cy="2987040"/>
                        </a:xfrm>
                        <a:prstGeom prst="rect">
                          <a:avLst/>
                        </a:prstGeom>
                        <a:solidFill>
                          <a:srgbClr val="B2B8C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6E88B" id="Rectangle 187" o:spid="_x0000_s1026" style="position:absolute;margin-left:341.5pt;margin-top:185.55pt;width:222.75pt;height:23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" fillcolor="#b2b8c0" stroked="f"/>
            </w:pict>
          </mc:Fallback>
        </mc:AlternateContent>
      </w:r>
      <w:r w:rsidR="001351ED" w:rsidRPr="00FE28CE">
        <w:br w:type="page"/>
      </w:r>
    </w:p>
    <w:p w14:paraId="47DF0A4A" w14:textId="77777777" w:rsidR="009174C1" w:rsidRPr="001B2A55" w:rsidRDefault="009174C1" w:rsidP="00A66074">
      <w:pPr>
        <w:tabs>
          <w:tab w:val="left" w:pos="10260"/>
        </w:tabs>
        <w:rPr>
          <w:rFonts w:cs="Arial"/>
          <w:bCs/>
          <w:color w:val="9999CC" w:themeColor="accent2"/>
          <w:kern w:val="32"/>
          <w:sz w:val="36"/>
        </w:rPr>
        <w:sectPr w:rsidR="009174C1" w:rsidRPr="001B2A55" w:rsidSect="000422CF">
          <w:footerReference w:type="default" r:id="rId10"/>
          <w:pgSz w:w="12240" w:h="15840" w:code="1"/>
          <w:pgMar w:top="810" w:right="990" w:bottom="1620" w:left="990" w:header="360" w:footer="371" w:gutter="0"/>
          <w:cols w:space="708"/>
          <w:docGrid w:linePitch="360"/>
        </w:sectPr>
      </w:pPr>
    </w:p>
    <w:p w14:paraId="47DF0A4B" w14:textId="77777777" w:rsidR="001351ED" w:rsidRPr="00FE28CE" w:rsidRDefault="001351ED" w:rsidP="00A66074">
      <w:pPr>
        <w:tabs>
          <w:tab w:val="left" w:pos="10260"/>
        </w:tabs>
        <w:rPr>
          <w:sz w:val="20"/>
        </w:rPr>
      </w:pPr>
    </w:p>
    <w:sdt>
      <w:sdtPr>
        <w:rPr>
          <w:rFonts w:ascii="Arial" w:eastAsia="Batang" w:hAnsi="Arial" w:cs="Times New Roman"/>
          <w:color w:val="auto"/>
          <w:sz w:val="24"/>
          <w:szCs w:val="24"/>
          <w:lang w:val="es-BO" w:eastAsia="ko-KR"/>
        </w:rPr>
        <w:id w:val="-1037588705"/>
        <w:docPartObj>
          <w:docPartGallery w:val="Table of Contents"/>
          <w:docPartUnique/>
        </w:docPartObj>
      </w:sdtPr>
      <w:sdtEndPr>
        <w:rPr>
          <w:b/>
          <w:bCs/>
        </w:rPr>
      </w:sdtEndPr>
      <w:sdtContent>
        <w:p w14:paraId="47DF0A4C" w14:textId="77777777" w:rsidR="00A66074" w:rsidRDefault="00A66074">
          <w:pPr>
            <w:pStyle w:val="TtuloTDC"/>
          </w:pPr>
          <w:r>
            <w:t>Tabla de contenido</w:t>
          </w:r>
        </w:p>
        <w:p w14:paraId="47DF0A4D" w14:textId="77777777" w:rsidR="009B1291" w:rsidRDefault="00D65BBB">
          <w:pPr>
            <w:pStyle w:val="TDC1"/>
            <w:rPr>
              <w:rFonts w:asciiTheme="minorHAnsi" w:eastAsiaTheme="minorEastAsia" w:hAnsiTheme="minorHAnsi" w:cstheme="minorBidi"/>
              <w:sz w:val="22"/>
              <w:szCs w:val="22"/>
              <w:lang w:eastAsia="es-BO"/>
              <w14:shadow w14:blurRad="0" w14:dist="0" w14:dir="0" w14:sx="0" w14:sy="0" w14:kx="0" w14:ky="0" w14:algn="none">
                <w14:srgbClr w14:val="000000"/>
              </w14:shadow>
            </w:rPr>
          </w:pPr>
          <w:r>
            <w:fldChar w:fldCharType="begin"/>
          </w:r>
          <w:r>
            <w:instrText xml:space="preserve"> TOC \o "1-6" \h \z \u </w:instrText>
          </w:r>
          <w:r>
            <w:fldChar w:fldCharType="separate"/>
          </w:r>
          <w:hyperlink r:id="rId11" w:anchor="_Toc500177519" w:history="1">
            <w:r w:rsidR="009B1291" w:rsidRPr="009D6280">
              <w:rPr>
                <w:rStyle w:val="Hipervnculo"/>
              </w:rPr>
              <w:t>Parte 1 ASPECTOS GENERALES</w:t>
            </w:r>
            <w:r w:rsidR="009B1291">
              <w:rPr>
                <w:webHidden/>
              </w:rPr>
              <w:tab/>
            </w:r>
            <w:r w:rsidR="009B1291">
              <w:rPr>
                <w:webHidden/>
              </w:rPr>
              <w:fldChar w:fldCharType="begin"/>
            </w:r>
            <w:r w:rsidR="009B1291">
              <w:rPr>
                <w:webHidden/>
              </w:rPr>
              <w:instrText xml:space="preserve"> PAGEREF _Toc500177519 \h </w:instrText>
            </w:r>
            <w:r w:rsidR="009B1291">
              <w:rPr>
                <w:webHidden/>
              </w:rPr>
            </w:r>
            <w:r w:rsidR="009B1291">
              <w:rPr>
                <w:webHidden/>
              </w:rPr>
              <w:fldChar w:fldCharType="separate"/>
            </w:r>
            <w:r w:rsidR="009B1291">
              <w:rPr>
                <w:webHidden/>
              </w:rPr>
              <w:t>6</w:t>
            </w:r>
            <w:r w:rsidR="009B1291">
              <w:rPr>
                <w:webHidden/>
              </w:rPr>
              <w:fldChar w:fldCharType="end"/>
            </w:r>
          </w:hyperlink>
        </w:p>
        <w:p w14:paraId="47DF0A4E"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12" w:anchor="_Toc500177520" w:history="1">
            <w:r w:rsidR="009B1291" w:rsidRPr="009D6280">
              <w:rPr>
                <w:rStyle w:val="Hipervnculo"/>
                <w:noProof/>
              </w:rPr>
              <w:t>1.1 ANTECEDENTES</w:t>
            </w:r>
            <w:r w:rsidR="009B1291">
              <w:rPr>
                <w:noProof/>
                <w:webHidden/>
              </w:rPr>
              <w:tab/>
            </w:r>
            <w:r w:rsidR="009B1291">
              <w:rPr>
                <w:noProof/>
                <w:webHidden/>
              </w:rPr>
              <w:fldChar w:fldCharType="begin"/>
            </w:r>
            <w:r w:rsidR="009B1291">
              <w:rPr>
                <w:noProof/>
                <w:webHidden/>
              </w:rPr>
              <w:instrText xml:space="preserve"> PAGEREF _Toc500177520 \h </w:instrText>
            </w:r>
            <w:r w:rsidR="009B1291">
              <w:rPr>
                <w:noProof/>
                <w:webHidden/>
              </w:rPr>
            </w:r>
            <w:r w:rsidR="009B1291">
              <w:rPr>
                <w:noProof/>
                <w:webHidden/>
              </w:rPr>
              <w:fldChar w:fldCharType="separate"/>
            </w:r>
            <w:r w:rsidR="009B1291">
              <w:rPr>
                <w:noProof/>
                <w:webHidden/>
              </w:rPr>
              <w:t>7</w:t>
            </w:r>
            <w:r w:rsidR="009B1291">
              <w:rPr>
                <w:noProof/>
                <w:webHidden/>
              </w:rPr>
              <w:fldChar w:fldCharType="end"/>
            </w:r>
          </w:hyperlink>
        </w:p>
        <w:p w14:paraId="47DF0A4F"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21" w:history="1">
            <w:r w:rsidR="009B1291" w:rsidRPr="009D6280">
              <w:rPr>
                <w:rStyle w:val="Hipervnculo"/>
                <w:noProof/>
              </w:rPr>
              <w:t>1.1.1 RESEÑA HISTÓRICA</w:t>
            </w:r>
            <w:r w:rsidR="009B1291">
              <w:rPr>
                <w:noProof/>
                <w:webHidden/>
              </w:rPr>
              <w:tab/>
            </w:r>
            <w:r w:rsidR="009B1291">
              <w:rPr>
                <w:noProof/>
                <w:webHidden/>
              </w:rPr>
              <w:fldChar w:fldCharType="begin"/>
            </w:r>
            <w:r w:rsidR="009B1291">
              <w:rPr>
                <w:noProof/>
                <w:webHidden/>
              </w:rPr>
              <w:instrText xml:space="preserve"> PAGEREF _Toc500177521 \h </w:instrText>
            </w:r>
            <w:r w:rsidR="009B1291">
              <w:rPr>
                <w:noProof/>
                <w:webHidden/>
              </w:rPr>
            </w:r>
            <w:r w:rsidR="009B1291">
              <w:rPr>
                <w:noProof/>
                <w:webHidden/>
              </w:rPr>
              <w:fldChar w:fldCharType="separate"/>
            </w:r>
            <w:r w:rsidR="009B1291">
              <w:rPr>
                <w:noProof/>
                <w:webHidden/>
              </w:rPr>
              <w:t>7</w:t>
            </w:r>
            <w:r w:rsidR="009B1291">
              <w:rPr>
                <w:noProof/>
                <w:webHidden/>
              </w:rPr>
              <w:fldChar w:fldCharType="end"/>
            </w:r>
          </w:hyperlink>
        </w:p>
        <w:p w14:paraId="47DF0A50"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22" w:history="1">
            <w:r w:rsidR="009B1291" w:rsidRPr="009D6280">
              <w:rPr>
                <w:rStyle w:val="Hipervnculo"/>
                <w:noProof/>
              </w:rPr>
              <w:t>1.1.2. DESCRIPCION DEL PROBLEMA</w:t>
            </w:r>
            <w:r w:rsidR="009B1291">
              <w:rPr>
                <w:noProof/>
                <w:webHidden/>
              </w:rPr>
              <w:tab/>
            </w:r>
            <w:r w:rsidR="009B1291">
              <w:rPr>
                <w:noProof/>
                <w:webHidden/>
              </w:rPr>
              <w:fldChar w:fldCharType="begin"/>
            </w:r>
            <w:r w:rsidR="009B1291">
              <w:rPr>
                <w:noProof/>
                <w:webHidden/>
              </w:rPr>
              <w:instrText xml:space="preserve"> PAGEREF _Toc500177522 \h </w:instrText>
            </w:r>
            <w:r w:rsidR="009B1291">
              <w:rPr>
                <w:noProof/>
                <w:webHidden/>
              </w:rPr>
            </w:r>
            <w:r w:rsidR="009B1291">
              <w:rPr>
                <w:noProof/>
                <w:webHidden/>
              </w:rPr>
              <w:fldChar w:fldCharType="separate"/>
            </w:r>
            <w:r w:rsidR="009B1291">
              <w:rPr>
                <w:noProof/>
                <w:webHidden/>
              </w:rPr>
              <w:t>11</w:t>
            </w:r>
            <w:r w:rsidR="009B1291">
              <w:rPr>
                <w:noProof/>
                <w:webHidden/>
              </w:rPr>
              <w:fldChar w:fldCharType="end"/>
            </w:r>
          </w:hyperlink>
        </w:p>
        <w:p w14:paraId="47DF0A51"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23" w:history="1">
            <w:r w:rsidR="009B1291" w:rsidRPr="009D6280">
              <w:rPr>
                <w:rStyle w:val="Hipervnculo"/>
                <w:noProof/>
              </w:rPr>
              <w:t>1.1.3 JUSTIFICACION</w:t>
            </w:r>
            <w:r w:rsidR="009B1291">
              <w:rPr>
                <w:noProof/>
                <w:webHidden/>
              </w:rPr>
              <w:tab/>
            </w:r>
            <w:r w:rsidR="009B1291">
              <w:rPr>
                <w:noProof/>
                <w:webHidden/>
              </w:rPr>
              <w:fldChar w:fldCharType="begin"/>
            </w:r>
            <w:r w:rsidR="009B1291">
              <w:rPr>
                <w:noProof/>
                <w:webHidden/>
              </w:rPr>
              <w:instrText xml:space="preserve"> PAGEREF _Toc500177523 \h </w:instrText>
            </w:r>
            <w:r w:rsidR="009B1291">
              <w:rPr>
                <w:noProof/>
                <w:webHidden/>
              </w:rPr>
            </w:r>
            <w:r w:rsidR="009B1291">
              <w:rPr>
                <w:noProof/>
                <w:webHidden/>
              </w:rPr>
              <w:fldChar w:fldCharType="separate"/>
            </w:r>
            <w:r w:rsidR="009B1291">
              <w:rPr>
                <w:noProof/>
                <w:webHidden/>
              </w:rPr>
              <w:t>12</w:t>
            </w:r>
            <w:r w:rsidR="009B1291">
              <w:rPr>
                <w:noProof/>
                <w:webHidden/>
              </w:rPr>
              <w:fldChar w:fldCharType="end"/>
            </w:r>
          </w:hyperlink>
        </w:p>
        <w:p w14:paraId="47DF0A52"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13" w:anchor="_Toc500177524" w:history="1">
            <w:r w:rsidR="009B1291" w:rsidRPr="009D6280">
              <w:rPr>
                <w:rStyle w:val="Hipervnculo"/>
                <w:noProof/>
              </w:rPr>
              <w:t>1.2 OBJETIVOS</w:t>
            </w:r>
            <w:r w:rsidR="009B1291">
              <w:rPr>
                <w:noProof/>
                <w:webHidden/>
              </w:rPr>
              <w:tab/>
            </w:r>
            <w:r w:rsidR="009B1291">
              <w:rPr>
                <w:noProof/>
                <w:webHidden/>
              </w:rPr>
              <w:fldChar w:fldCharType="begin"/>
            </w:r>
            <w:r w:rsidR="009B1291">
              <w:rPr>
                <w:noProof/>
                <w:webHidden/>
              </w:rPr>
              <w:instrText xml:space="preserve"> PAGEREF _Toc500177524 \h </w:instrText>
            </w:r>
            <w:r w:rsidR="009B1291">
              <w:rPr>
                <w:noProof/>
                <w:webHidden/>
              </w:rPr>
            </w:r>
            <w:r w:rsidR="009B1291">
              <w:rPr>
                <w:noProof/>
                <w:webHidden/>
              </w:rPr>
              <w:fldChar w:fldCharType="separate"/>
            </w:r>
            <w:r w:rsidR="009B1291">
              <w:rPr>
                <w:noProof/>
                <w:webHidden/>
              </w:rPr>
              <w:t>13</w:t>
            </w:r>
            <w:r w:rsidR="009B1291">
              <w:rPr>
                <w:noProof/>
                <w:webHidden/>
              </w:rPr>
              <w:fldChar w:fldCharType="end"/>
            </w:r>
          </w:hyperlink>
        </w:p>
        <w:p w14:paraId="47DF0A53"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25" w:history="1">
            <w:r w:rsidR="009B1291" w:rsidRPr="009D6280">
              <w:rPr>
                <w:rStyle w:val="Hipervnculo"/>
                <w:noProof/>
              </w:rPr>
              <w:t>1.2.1 OBJETIVO GENERAL</w:t>
            </w:r>
            <w:r w:rsidR="009B1291">
              <w:rPr>
                <w:noProof/>
                <w:webHidden/>
              </w:rPr>
              <w:tab/>
            </w:r>
            <w:r w:rsidR="009B1291">
              <w:rPr>
                <w:noProof/>
                <w:webHidden/>
              </w:rPr>
              <w:fldChar w:fldCharType="begin"/>
            </w:r>
            <w:r w:rsidR="009B1291">
              <w:rPr>
                <w:noProof/>
                <w:webHidden/>
              </w:rPr>
              <w:instrText xml:space="preserve"> PAGEREF _Toc500177525 \h </w:instrText>
            </w:r>
            <w:r w:rsidR="009B1291">
              <w:rPr>
                <w:noProof/>
                <w:webHidden/>
              </w:rPr>
            </w:r>
            <w:r w:rsidR="009B1291">
              <w:rPr>
                <w:noProof/>
                <w:webHidden/>
              </w:rPr>
              <w:fldChar w:fldCharType="separate"/>
            </w:r>
            <w:r w:rsidR="009B1291">
              <w:rPr>
                <w:noProof/>
                <w:webHidden/>
              </w:rPr>
              <w:t>13</w:t>
            </w:r>
            <w:r w:rsidR="009B1291">
              <w:rPr>
                <w:noProof/>
                <w:webHidden/>
              </w:rPr>
              <w:fldChar w:fldCharType="end"/>
            </w:r>
          </w:hyperlink>
        </w:p>
        <w:p w14:paraId="47DF0A54"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26" w:history="1">
            <w:r w:rsidR="009B1291" w:rsidRPr="009D6280">
              <w:rPr>
                <w:rStyle w:val="Hipervnculo"/>
                <w:noProof/>
              </w:rPr>
              <w:t>1.2.2 OBJETIVOS ESPECIFICOS</w:t>
            </w:r>
            <w:r w:rsidR="009B1291">
              <w:rPr>
                <w:noProof/>
                <w:webHidden/>
              </w:rPr>
              <w:tab/>
            </w:r>
            <w:r w:rsidR="009B1291">
              <w:rPr>
                <w:noProof/>
                <w:webHidden/>
              </w:rPr>
              <w:fldChar w:fldCharType="begin"/>
            </w:r>
            <w:r w:rsidR="009B1291">
              <w:rPr>
                <w:noProof/>
                <w:webHidden/>
              </w:rPr>
              <w:instrText xml:space="preserve"> PAGEREF _Toc500177526 \h </w:instrText>
            </w:r>
            <w:r w:rsidR="009B1291">
              <w:rPr>
                <w:noProof/>
                <w:webHidden/>
              </w:rPr>
            </w:r>
            <w:r w:rsidR="009B1291">
              <w:rPr>
                <w:noProof/>
                <w:webHidden/>
              </w:rPr>
              <w:fldChar w:fldCharType="separate"/>
            </w:r>
            <w:r w:rsidR="009B1291">
              <w:rPr>
                <w:noProof/>
                <w:webHidden/>
              </w:rPr>
              <w:t>13</w:t>
            </w:r>
            <w:r w:rsidR="009B1291">
              <w:rPr>
                <w:noProof/>
                <w:webHidden/>
              </w:rPr>
              <w:fldChar w:fldCharType="end"/>
            </w:r>
          </w:hyperlink>
        </w:p>
        <w:p w14:paraId="47DF0A55"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14" w:anchor="_Toc500177527" w:history="1">
            <w:r w:rsidR="009B1291" w:rsidRPr="009D6280">
              <w:rPr>
                <w:rStyle w:val="Hipervnculo"/>
                <w:noProof/>
              </w:rPr>
              <w:t>1.3 ALCANCE DEL PROYECTO</w:t>
            </w:r>
            <w:r w:rsidR="009B1291">
              <w:rPr>
                <w:noProof/>
                <w:webHidden/>
              </w:rPr>
              <w:tab/>
            </w:r>
            <w:r w:rsidR="009B1291">
              <w:rPr>
                <w:noProof/>
                <w:webHidden/>
              </w:rPr>
              <w:fldChar w:fldCharType="begin"/>
            </w:r>
            <w:r w:rsidR="009B1291">
              <w:rPr>
                <w:noProof/>
                <w:webHidden/>
              </w:rPr>
              <w:instrText xml:space="preserve"> PAGEREF _Toc500177527 \h </w:instrText>
            </w:r>
            <w:r w:rsidR="009B1291">
              <w:rPr>
                <w:noProof/>
                <w:webHidden/>
              </w:rPr>
            </w:r>
            <w:r w:rsidR="009B1291">
              <w:rPr>
                <w:noProof/>
                <w:webHidden/>
              </w:rPr>
              <w:fldChar w:fldCharType="separate"/>
            </w:r>
            <w:r w:rsidR="009B1291">
              <w:rPr>
                <w:noProof/>
                <w:webHidden/>
              </w:rPr>
              <w:t>14</w:t>
            </w:r>
            <w:r w:rsidR="009B1291">
              <w:rPr>
                <w:noProof/>
                <w:webHidden/>
              </w:rPr>
              <w:fldChar w:fldCharType="end"/>
            </w:r>
          </w:hyperlink>
        </w:p>
        <w:p w14:paraId="47DF0A56"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28" w:history="1">
            <w:r w:rsidR="009B1291" w:rsidRPr="009D6280">
              <w:rPr>
                <w:rStyle w:val="Hipervnculo"/>
                <w:noProof/>
              </w:rPr>
              <w:t>1.3.1 Módulo de Usuarios:</w:t>
            </w:r>
            <w:r w:rsidR="009B1291">
              <w:rPr>
                <w:noProof/>
                <w:webHidden/>
              </w:rPr>
              <w:tab/>
            </w:r>
            <w:r w:rsidR="009B1291">
              <w:rPr>
                <w:noProof/>
                <w:webHidden/>
              </w:rPr>
              <w:fldChar w:fldCharType="begin"/>
            </w:r>
            <w:r w:rsidR="009B1291">
              <w:rPr>
                <w:noProof/>
                <w:webHidden/>
              </w:rPr>
              <w:instrText xml:space="preserve"> PAGEREF _Toc500177528 \h </w:instrText>
            </w:r>
            <w:r w:rsidR="009B1291">
              <w:rPr>
                <w:noProof/>
                <w:webHidden/>
              </w:rPr>
            </w:r>
            <w:r w:rsidR="009B1291">
              <w:rPr>
                <w:noProof/>
                <w:webHidden/>
              </w:rPr>
              <w:fldChar w:fldCharType="separate"/>
            </w:r>
            <w:r w:rsidR="009B1291">
              <w:rPr>
                <w:noProof/>
                <w:webHidden/>
              </w:rPr>
              <w:t>14</w:t>
            </w:r>
            <w:r w:rsidR="009B1291">
              <w:rPr>
                <w:noProof/>
                <w:webHidden/>
              </w:rPr>
              <w:fldChar w:fldCharType="end"/>
            </w:r>
          </w:hyperlink>
        </w:p>
        <w:p w14:paraId="47DF0A57"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29" w:history="1">
            <w:r w:rsidR="009B1291" w:rsidRPr="009D6280">
              <w:rPr>
                <w:rStyle w:val="Hipervnculo"/>
                <w:noProof/>
              </w:rPr>
              <w:t>1.3.2 MODULO DOCENTE:</w:t>
            </w:r>
            <w:r w:rsidR="009B1291">
              <w:rPr>
                <w:noProof/>
                <w:webHidden/>
              </w:rPr>
              <w:tab/>
            </w:r>
            <w:r w:rsidR="009B1291">
              <w:rPr>
                <w:noProof/>
                <w:webHidden/>
              </w:rPr>
              <w:fldChar w:fldCharType="begin"/>
            </w:r>
            <w:r w:rsidR="009B1291">
              <w:rPr>
                <w:noProof/>
                <w:webHidden/>
              </w:rPr>
              <w:instrText xml:space="preserve"> PAGEREF _Toc500177529 \h </w:instrText>
            </w:r>
            <w:r w:rsidR="009B1291">
              <w:rPr>
                <w:noProof/>
                <w:webHidden/>
              </w:rPr>
            </w:r>
            <w:r w:rsidR="009B1291">
              <w:rPr>
                <w:noProof/>
                <w:webHidden/>
              </w:rPr>
              <w:fldChar w:fldCharType="separate"/>
            </w:r>
            <w:r w:rsidR="009B1291">
              <w:rPr>
                <w:noProof/>
                <w:webHidden/>
              </w:rPr>
              <w:t>15</w:t>
            </w:r>
            <w:r w:rsidR="009B1291">
              <w:rPr>
                <w:noProof/>
                <w:webHidden/>
              </w:rPr>
              <w:fldChar w:fldCharType="end"/>
            </w:r>
          </w:hyperlink>
        </w:p>
        <w:p w14:paraId="47DF0A58"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30" w:history="1">
            <w:r w:rsidR="009B1291" w:rsidRPr="009D6280">
              <w:rPr>
                <w:rStyle w:val="Hipervnculo"/>
                <w:rFonts w:eastAsia="Calibri"/>
                <w:noProof/>
              </w:rPr>
              <w:t>1.3.3 MODULO ESTUDIANTE</w:t>
            </w:r>
            <w:r w:rsidR="009B1291">
              <w:rPr>
                <w:noProof/>
                <w:webHidden/>
              </w:rPr>
              <w:tab/>
            </w:r>
            <w:r w:rsidR="009B1291">
              <w:rPr>
                <w:noProof/>
                <w:webHidden/>
              </w:rPr>
              <w:fldChar w:fldCharType="begin"/>
            </w:r>
            <w:r w:rsidR="009B1291">
              <w:rPr>
                <w:noProof/>
                <w:webHidden/>
              </w:rPr>
              <w:instrText xml:space="preserve"> PAGEREF _Toc500177530 \h </w:instrText>
            </w:r>
            <w:r w:rsidR="009B1291">
              <w:rPr>
                <w:noProof/>
                <w:webHidden/>
              </w:rPr>
            </w:r>
            <w:r w:rsidR="009B1291">
              <w:rPr>
                <w:noProof/>
                <w:webHidden/>
              </w:rPr>
              <w:fldChar w:fldCharType="separate"/>
            </w:r>
            <w:r w:rsidR="009B1291">
              <w:rPr>
                <w:noProof/>
                <w:webHidden/>
              </w:rPr>
              <w:t>15</w:t>
            </w:r>
            <w:r w:rsidR="009B1291">
              <w:rPr>
                <w:noProof/>
                <w:webHidden/>
              </w:rPr>
              <w:fldChar w:fldCharType="end"/>
            </w:r>
          </w:hyperlink>
        </w:p>
        <w:p w14:paraId="47DF0A59"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31" w:history="1">
            <w:r w:rsidR="009B1291" w:rsidRPr="009D6280">
              <w:rPr>
                <w:rStyle w:val="Hipervnculo"/>
                <w:rFonts w:eastAsia="Calibri"/>
                <w:noProof/>
              </w:rPr>
              <w:t>1.3.4 MODULO CARRERA</w:t>
            </w:r>
            <w:r w:rsidR="009B1291">
              <w:rPr>
                <w:noProof/>
                <w:webHidden/>
              </w:rPr>
              <w:tab/>
            </w:r>
            <w:r w:rsidR="009B1291">
              <w:rPr>
                <w:noProof/>
                <w:webHidden/>
              </w:rPr>
              <w:fldChar w:fldCharType="begin"/>
            </w:r>
            <w:r w:rsidR="009B1291">
              <w:rPr>
                <w:noProof/>
                <w:webHidden/>
              </w:rPr>
              <w:instrText xml:space="preserve"> PAGEREF _Toc500177531 \h </w:instrText>
            </w:r>
            <w:r w:rsidR="009B1291">
              <w:rPr>
                <w:noProof/>
                <w:webHidden/>
              </w:rPr>
            </w:r>
            <w:r w:rsidR="009B1291">
              <w:rPr>
                <w:noProof/>
                <w:webHidden/>
              </w:rPr>
              <w:fldChar w:fldCharType="separate"/>
            </w:r>
            <w:r w:rsidR="009B1291">
              <w:rPr>
                <w:noProof/>
                <w:webHidden/>
              </w:rPr>
              <w:t>16</w:t>
            </w:r>
            <w:r w:rsidR="009B1291">
              <w:rPr>
                <w:noProof/>
                <w:webHidden/>
              </w:rPr>
              <w:fldChar w:fldCharType="end"/>
            </w:r>
          </w:hyperlink>
        </w:p>
        <w:p w14:paraId="47DF0A5A"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32" w:history="1">
            <w:r w:rsidR="009B1291" w:rsidRPr="009D6280">
              <w:rPr>
                <w:rStyle w:val="Hipervnculo"/>
                <w:rFonts w:eastAsia="Calibri"/>
                <w:noProof/>
              </w:rPr>
              <w:t>1.3.5 MODULO MATERIA</w:t>
            </w:r>
            <w:r w:rsidR="009B1291">
              <w:rPr>
                <w:noProof/>
                <w:webHidden/>
              </w:rPr>
              <w:tab/>
            </w:r>
            <w:r w:rsidR="009B1291">
              <w:rPr>
                <w:noProof/>
                <w:webHidden/>
              </w:rPr>
              <w:fldChar w:fldCharType="begin"/>
            </w:r>
            <w:r w:rsidR="009B1291">
              <w:rPr>
                <w:noProof/>
                <w:webHidden/>
              </w:rPr>
              <w:instrText xml:space="preserve"> PAGEREF _Toc500177532 \h </w:instrText>
            </w:r>
            <w:r w:rsidR="009B1291">
              <w:rPr>
                <w:noProof/>
                <w:webHidden/>
              </w:rPr>
            </w:r>
            <w:r w:rsidR="009B1291">
              <w:rPr>
                <w:noProof/>
                <w:webHidden/>
              </w:rPr>
              <w:fldChar w:fldCharType="separate"/>
            </w:r>
            <w:r w:rsidR="009B1291">
              <w:rPr>
                <w:noProof/>
                <w:webHidden/>
              </w:rPr>
              <w:t>16</w:t>
            </w:r>
            <w:r w:rsidR="009B1291">
              <w:rPr>
                <w:noProof/>
                <w:webHidden/>
              </w:rPr>
              <w:fldChar w:fldCharType="end"/>
            </w:r>
          </w:hyperlink>
        </w:p>
        <w:p w14:paraId="47DF0A5B"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15" w:anchor="_Toc500177533" w:history="1">
            <w:r w:rsidR="009B1291" w:rsidRPr="009D6280">
              <w:rPr>
                <w:rStyle w:val="Hipervnculo"/>
                <w:rFonts w:cs="Arial"/>
                <w:noProof/>
              </w:rPr>
              <w:t>1.4 ELEMENTOS DE UN SISTEMA BASADO EN COMPUTADORAS</w:t>
            </w:r>
            <w:r w:rsidR="009B1291">
              <w:rPr>
                <w:noProof/>
                <w:webHidden/>
              </w:rPr>
              <w:tab/>
            </w:r>
            <w:r w:rsidR="009B1291">
              <w:rPr>
                <w:noProof/>
                <w:webHidden/>
              </w:rPr>
              <w:fldChar w:fldCharType="begin"/>
            </w:r>
            <w:r w:rsidR="009B1291">
              <w:rPr>
                <w:noProof/>
                <w:webHidden/>
              </w:rPr>
              <w:instrText xml:space="preserve"> PAGEREF _Toc500177533 \h </w:instrText>
            </w:r>
            <w:r w:rsidR="009B1291">
              <w:rPr>
                <w:noProof/>
                <w:webHidden/>
              </w:rPr>
            </w:r>
            <w:r w:rsidR="009B1291">
              <w:rPr>
                <w:noProof/>
                <w:webHidden/>
              </w:rPr>
              <w:fldChar w:fldCharType="separate"/>
            </w:r>
            <w:r w:rsidR="009B1291">
              <w:rPr>
                <w:noProof/>
                <w:webHidden/>
              </w:rPr>
              <w:t>18</w:t>
            </w:r>
            <w:r w:rsidR="009B1291">
              <w:rPr>
                <w:noProof/>
                <w:webHidden/>
              </w:rPr>
              <w:fldChar w:fldCharType="end"/>
            </w:r>
          </w:hyperlink>
        </w:p>
        <w:p w14:paraId="47DF0A5C"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34" w:history="1">
            <w:r w:rsidR="009B1291" w:rsidRPr="009D6280">
              <w:rPr>
                <w:rStyle w:val="Hipervnculo"/>
                <w:noProof/>
              </w:rPr>
              <w:t>1.4.1 HARDWARE</w:t>
            </w:r>
            <w:r w:rsidR="009B1291">
              <w:rPr>
                <w:noProof/>
                <w:webHidden/>
              </w:rPr>
              <w:tab/>
            </w:r>
            <w:r w:rsidR="009B1291">
              <w:rPr>
                <w:noProof/>
                <w:webHidden/>
              </w:rPr>
              <w:fldChar w:fldCharType="begin"/>
            </w:r>
            <w:r w:rsidR="009B1291">
              <w:rPr>
                <w:noProof/>
                <w:webHidden/>
              </w:rPr>
              <w:instrText xml:space="preserve"> PAGEREF _Toc500177534 \h </w:instrText>
            </w:r>
            <w:r w:rsidR="009B1291">
              <w:rPr>
                <w:noProof/>
                <w:webHidden/>
              </w:rPr>
            </w:r>
            <w:r w:rsidR="009B1291">
              <w:rPr>
                <w:noProof/>
                <w:webHidden/>
              </w:rPr>
              <w:fldChar w:fldCharType="separate"/>
            </w:r>
            <w:r w:rsidR="009B1291">
              <w:rPr>
                <w:noProof/>
                <w:webHidden/>
              </w:rPr>
              <w:t>18</w:t>
            </w:r>
            <w:r w:rsidR="009B1291">
              <w:rPr>
                <w:noProof/>
                <w:webHidden/>
              </w:rPr>
              <w:fldChar w:fldCharType="end"/>
            </w:r>
          </w:hyperlink>
        </w:p>
        <w:p w14:paraId="47DF0A5D"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35" w:history="1">
            <w:r w:rsidR="009B1291" w:rsidRPr="009D6280">
              <w:rPr>
                <w:rStyle w:val="Hipervnculo"/>
                <w:noProof/>
              </w:rPr>
              <w:t>1.4.1.1 MEDIOS DE COMUNICACIÓN</w:t>
            </w:r>
            <w:r w:rsidR="009B1291">
              <w:rPr>
                <w:noProof/>
                <w:webHidden/>
              </w:rPr>
              <w:tab/>
            </w:r>
            <w:r w:rsidR="009B1291">
              <w:rPr>
                <w:noProof/>
                <w:webHidden/>
              </w:rPr>
              <w:fldChar w:fldCharType="begin"/>
            </w:r>
            <w:r w:rsidR="009B1291">
              <w:rPr>
                <w:noProof/>
                <w:webHidden/>
              </w:rPr>
              <w:instrText xml:space="preserve"> PAGEREF _Toc500177535 \h </w:instrText>
            </w:r>
            <w:r w:rsidR="009B1291">
              <w:rPr>
                <w:noProof/>
                <w:webHidden/>
              </w:rPr>
            </w:r>
            <w:r w:rsidR="009B1291">
              <w:rPr>
                <w:noProof/>
                <w:webHidden/>
              </w:rPr>
              <w:fldChar w:fldCharType="separate"/>
            </w:r>
            <w:r w:rsidR="009B1291">
              <w:rPr>
                <w:noProof/>
                <w:webHidden/>
              </w:rPr>
              <w:t>18</w:t>
            </w:r>
            <w:r w:rsidR="009B1291">
              <w:rPr>
                <w:noProof/>
                <w:webHidden/>
              </w:rPr>
              <w:fldChar w:fldCharType="end"/>
            </w:r>
          </w:hyperlink>
        </w:p>
        <w:p w14:paraId="47DF0A5E"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36" w:history="1">
            <w:r w:rsidR="009B1291" w:rsidRPr="009D6280">
              <w:rPr>
                <w:rStyle w:val="Hipervnculo"/>
                <w:noProof/>
              </w:rPr>
              <w:t>1.4.1.2 OTROS DISPOSITIVOS</w:t>
            </w:r>
            <w:r w:rsidR="009B1291">
              <w:rPr>
                <w:noProof/>
                <w:webHidden/>
              </w:rPr>
              <w:tab/>
            </w:r>
            <w:r w:rsidR="009B1291">
              <w:rPr>
                <w:noProof/>
                <w:webHidden/>
              </w:rPr>
              <w:fldChar w:fldCharType="begin"/>
            </w:r>
            <w:r w:rsidR="009B1291">
              <w:rPr>
                <w:noProof/>
                <w:webHidden/>
              </w:rPr>
              <w:instrText xml:space="preserve"> PAGEREF _Toc500177536 \h </w:instrText>
            </w:r>
            <w:r w:rsidR="009B1291">
              <w:rPr>
                <w:noProof/>
                <w:webHidden/>
              </w:rPr>
            </w:r>
            <w:r w:rsidR="009B1291">
              <w:rPr>
                <w:noProof/>
                <w:webHidden/>
              </w:rPr>
              <w:fldChar w:fldCharType="separate"/>
            </w:r>
            <w:r w:rsidR="009B1291">
              <w:rPr>
                <w:noProof/>
                <w:webHidden/>
              </w:rPr>
              <w:t>18</w:t>
            </w:r>
            <w:r w:rsidR="009B1291">
              <w:rPr>
                <w:noProof/>
                <w:webHidden/>
              </w:rPr>
              <w:fldChar w:fldCharType="end"/>
            </w:r>
          </w:hyperlink>
        </w:p>
        <w:p w14:paraId="47DF0A5F"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37" w:history="1">
            <w:r w:rsidR="009B1291" w:rsidRPr="009D6280">
              <w:rPr>
                <w:rStyle w:val="Hipervnculo"/>
                <w:noProof/>
              </w:rPr>
              <w:t>1.4.2 SOFTWARE</w:t>
            </w:r>
            <w:r w:rsidR="009B1291">
              <w:rPr>
                <w:noProof/>
                <w:webHidden/>
              </w:rPr>
              <w:tab/>
            </w:r>
            <w:r w:rsidR="009B1291">
              <w:rPr>
                <w:noProof/>
                <w:webHidden/>
              </w:rPr>
              <w:fldChar w:fldCharType="begin"/>
            </w:r>
            <w:r w:rsidR="009B1291">
              <w:rPr>
                <w:noProof/>
                <w:webHidden/>
              </w:rPr>
              <w:instrText xml:space="preserve"> PAGEREF _Toc500177537 \h </w:instrText>
            </w:r>
            <w:r w:rsidR="009B1291">
              <w:rPr>
                <w:noProof/>
                <w:webHidden/>
              </w:rPr>
            </w:r>
            <w:r w:rsidR="009B1291">
              <w:rPr>
                <w:noProof/>
                <w:webHidden/>
              </w:rPr>
              <w:fldChar w:fldCharType="separate"/>
            </w:r>
            <w:r w:rsidR="009B1291">
              <w:rPr>
                <w:noProof/>
                <w:webHidden/>
              </w:rPr>
              <w:t>18</w:t>
            </w:r>
            <w:r w:rsidR="009B1291">
              <w:rPr>
                <w:noProof/>
                <w:webHidden/>
              </w:rPr>
              <w:fldChar w:fldCharType="end"/>
            </w:r>
          </w:hyperlink>
        </w:p>
        <w:p w14:paraId="47DF0A60"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38" w:history="1">
            <w:r w:rsidR="009B1291" w:rsidRPr="009D6280">
              <w:rPr>
                <w:rStyle w:val="Hipervnculo"/>
                <w:noProof/>
              </w:rPr>
              <w:t>1.4.3 GENTE/ USUARIO</w:t>
            </w:r>
            <w:r w:rsidR="009B1291">
              <w:rPr>
                <w:noProof/>
                <w:webHidden/>
              </w:rPr>
              <w:tab/>
            </w:r>
            <w:r w:rsidR="009B1291">
              <w:rPr>
                <w:noProof/>
                <w:webHidden/>
              </w:rPr>
              <w:fldChar w:fldCharType="begin"/>
            </w:r>
            <w:r w:rsidR="009B1291">
              <w:rPr>
                <w:noProof/>
                <w:webHidden/>
              </w:rPr>
              <w:instrText xml:space="preserve"> PAGEREF _Toc500177538 \h </w:instrText>
            </w:r>
            <w:r w:rsidR="009B1291">
              <w:rPr>
                <w:noProof/>
                <w:webHidden/>
              </w:rPr>
            </w:r>
            <w:r w:rsidR="009B1291">
              <w:rPr>
                <w:noProof/>
                <w:webHidden/>
              </w:rPr>
              <w:fldChar w:fldCharType="separate"/>
            </w:r>
            <w:r w:rsidR="009B1291">
              <w:rPr>
                <w:noProof/>
                <w:webHidden/>
              </w:rPr>
              <w:t>19</w:t>
            </w:r>
            <w:r w:rsidR="009B1291">
              <w:rPr>
                <w:noProof/>
                <w:webHidden/>
              </w:rPr>
              <w:fldChar w:fldCharType="end"/>
            </w:r>
          </w:hyperlink>
        </w:p>
        <w:p w14:paraId="47DF0A61"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39" w:history="1">
            <w:r w:rsidR="009B1291" w:rsidRPr="009D6280">
              <w:rPr>
                <w:rStyle w:val="Hipervnculo"/>
                <w:noProof/>
              </w:rPr>
              <w:t>1.4.4 DOCUMENTO</w:t>
            </w:r>
            <w:r w:rsidR="009B1291">
              <w:rPr>
                <w:noProof/>
                <w:webHidden/>
              </w:rPr>
              <w:tab/>
            </w:r>
            <w:r w:rsidR="009B1291">
              <w:rPr>
                <w:noProof/>
                <w:webHidden/>
              </w:rPr>
              <w:fldChar w:fldCharType="begin"/>
            </w:r>
            <w:r w:rsidR="009B1291">
              <w:rPr>
                <w:noProof/>
                <w:webHidden/>
              </w:rPr>
              <w:instrText xml:space="preserve"> PAGEREF _Toc500177539 \h </w:instrText>
            </w:r>
            <w:r w:rsidR="009B1291">
              <w:rPr>
                <w:noProof/>
                <w:webHidden/>
              </w:rPr>
            </w:r>
            <w:r w:rsidR="009B1291">
              <w:rPr>
                <w:noProof/>
                <w:webHidden/>
              </w:rPr>
              <w:fldChar w:fldCharType="separate"/>
            </w:r>
            <w:r w:rsidR="009B1291">
              <w:rPr>
                <w:noProof/>
                <w:webHidden/>
              </w:rPr>
              <w:t>20</w:t>
            </w:r>
            <w:r w:rsidR="009B1291">
              <w:rPr>
                <w:noProof/>
                <w:webHidden/>
              </w:rPr>
              <w:fldChar w:fldCharType="end"/>
            </w:r>
          </w:hyperlink>
        </w:p>
        <w:p w14:paraId="47DF0A62" w14:textId="77777777" w:rsidR="009B1291" w:rsidRDefault="003D4930">
          <w:pPr>
            <w:pStyle w:val="TDC1"/>
            <w:rPr>
              <w:rFonts w:asciiTheme="minorHAnsi" w:eastAsiaTheme="minorEastAsia" w:hAnsiTheme="minorHAnsi" w:cstheme="minorBidi"/>
              <w:sz w:val="22"/>
              <w:szCs w:val="22"/>
              <w:lang w:eastAsia="es-BO"/>
              <w14:shadow w14:blurRad="0" w14:dist="0" w14:dir="0" w14:sx="0" w14:sy="0" w14:kx="0" w14:ky="0" w14:algn="none">
                <w14:srgbClr w14:val="000000"/>
              </w14:shadow>
            </w:rPr>
          </w:pPr>
          <w:hyperlink r:id="rId16" w:anchor="_Toc500177540" w:history="1">
            <w:r w:rsidR="009B1291" w:rsidRPr="009D6280">
              <w:rPr>
                <w:rStyle w:val="Hipervnculo"/>
              </w:rPr>
              <w:t>Parte 2 MARCO TEORICO</w:t>
            </w:r>
            <w:r w:rsidR="009B1291">
              <w:rPr>
                <w:webHidden/>
              </w:rPr>
              <w:tab/>
            </w:r>
            <w:r w:rsidR="009B1291">
              <w:rPr>
                <w:webHidden/>
              </w:rPr>
              <w:fldChar w:fldCharType="begin"/>
            </w:r>
            <w:r w:rsidR="009B1291">
              <w:rPr>
                <w:webHidden/>
              </w:rPr>
              <w:instrText xml:space="preserve"> PAGEREF _Toc500177540 \h </w:instrText>
            </w:r>
            <w:r w:rsidR="009B1291">
              <w:rPr>
                <w:webHidden/>
              </w:rPr>
            </w:r>
            <w:r w:rsidR="009B1291">
              <w:rPr>
                <w:webHidden/>
              </w:rPr>
              <w:fldChar w:fldCharType="separate"/>
            </w:r>
            <w:r w:rsidR="009B1291">
              <w:rPr>
                <w:webHidden/>
              </w:rPr>
              <w:t>24</w:t>
            </w:r>
            <w:r w:rsidR="009B1291">
              <w:rPr>
                <w:webHidden/>
              </w:rPr>
              <w:fldChar w:fldCharType="end"/>
            </w:r>
          </w:hyperlink>
        </w:p>
        <w:p w14:paraId="47DF0A63"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w:anchor="_Toc500177541" w:history="1">
            <w:r w:rsidR="009B1291" w:rsidRPr="009D6280">
              <w:rPr>
                <w:rStyle w:val="Hipervnculo"/>
                <w:noProof/>
              </w:rPr>
              <w:t>2.1 ESTRATEGIA PARA EL DESARROLLO DE SOFTWARE</w:t>
            </w:r>
            <w:r w:rsidR="009B1291">
              <w:rPr>
                <w:noProof/>
                <w:webHidden/>
              </w:rPr>
              <w:tab/>
            </w:r>
            <w:r w:rsidR="009B1291">
              <w:rPr>
                <w:noProof/>
                <w:webHidden/>
              </w:rPr>
              <w:fldChar w:fldCharType="begin"/>
            </w:r>
            <w:r w:rsidR="009B1291">
              <w:rPr>
                <w:noProof/>
                <w:webHidden/>
              </w:rPr>
              <w:instrText xml:space="preserve"> PAGEREF _Toc500177541 \h </w:instrText>
            </w:r>
            <w:r w:rsidR="009B1291">
              <w:rPr>
                <w:noProof/>
                <w:webHidden/>
              </w:rPr>
            </w:r>
            <w:r w:rsidR="009B1291">
              <w:rPr>
                <w:noProof/>
                <w:webHidden/>
              </w:rPr>
              <w:fldChar w:fldCharType="separate"/>
            </w:r>
            <w:r w:rsidR="009B1291">
              <w:rPr>
                <w:noProof/>
                <w:webHidden/>
              </w:rPr>
              <w:t>25</w:t>
            </w:r>
            <w:r w:rsidR="009B1291">
              <w:rPr>
                <w:noProof/>
                <w:webHidden/>
              </w:rPr>
              <w:fldChar w:fldCharType="end"/>
            </w:r>
          </w:hyperlink>
        </w:p>
        <w:p w14:paraId="47DF0A64"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w:anchor="_Toc500177542" w:history="1">
            <w:r w:rsidR="009B1291" w:rsidRPr="009D6280">
              <w:rPr>
                <w:rStyle w:val="Hipervnculo"/>
                <w:noProof/>
              </w:rPr>
              <w:t>2.2METODOLOGIA PARA EL DESARROLLO DE SOFTWARE</w:t>
            </w:r>
            <w:r w:rsidR="009B1291">
              <w:rPr>
                <w:noProof/>
                <w:webHidden/>
              </w:rPr>
              <w:tab/>
            </w:r>
            <w:r w:rsidR="009B1291">
              <w:rPr>
                <w:noProof/>
                <w:webHidden/>
              </w:rPr>
              <w:fldChar w:fldCharType="begin"/>
            </w:r>
            <w:r w:rsidR="009B1291">
              <w:rPr>
                <w:noProof/>
                <w:webHidden/>
              </w:rPr>
              <w:instrText xml:space="preserve"> PAGEREF _Toc500177542 \h </w:instrText>
            </w:r>
            <w:r w:rsidR="009B1291">
              <w:rPr>
                <w:noProof/>
                <w:webHidden/>
              </w:rPr>
            </w:r>
            <w:r w:rsidR="009B1291">
              <w:rPr>
                <w:noProof/>
                <w:webHidden/>
              </w:rPr>
              <w:fldChar w:fldCharType="separate"/>
            </w:r>
            <w:r w:rsidR="009B1291">
              <w:rPr>
                <w:noProof/>
                <w:webHidden/>
              </w:rPr>
              <w:t>25</w:t>
            </w:r>
            <w:r w:rsidR="009B1291">
              <w:rPr>
                <w:noProof/>
                <w:webHidden/>
              </w:rPr>
              <w:fldChar w:fldCharType="end"/>
            </w:r>
          </w:hyperlink>
        </w:p>
        <w:p w14:paraId="47DF0A65"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43" w:history="1">
            <w:r w:rsidR="009B1291" w:rsidRPr="009D6280">
              <w:rPr>
                <w:rStyle w:val="Hipervnculo"/>
                <w:noProof/>
              </w:rPr>
              <w:t>2.2.1CARACTERISTICAS DEL PUDS</w:t>
            </w:r>
            <w:r w:rsidR="009B1291">
              <w:rPr>
                <w:noProof/>
                <w:webHidden/>
              </w:rPr>
              <w:tab/>
            </w:r>
            <w:r w:rsidR="009B1291">
              <w:rPr>
                <w:noProof/>
                <w:webHidden/>
              </w:rPr>
              <w:fldChar w:fldCharType="begin"/>
            </w:r>
            <w:r w:rsidR="009B1291">
              <w:rPr>
                <w:noProof/>
                <w:webHidden/>
              </w:rPr>
              <w:instrText xml:space="preserve"> PAGEREF _Toc500177543 \h </w:instrText>
            </w:r>
            <w:r w:rsidR="009B1291">
              <w:rPr>
                <w:noProof/>
                <w:webHidden/>
              </w:rPr>
            </w:r>
            <w:r w:rsidR="009B1291">
              <w:rPr>
                <w:noProof/>
                <w:webHidden/>
              </w:rPr>
              <w:fldChar w:fldCharType="separate"/>
            </w:r>
            <w:r w:rsidR="009B1291">
              <w:rPr>
                <w:noProof/>
                <w:webHidden/>
              </w:rPr>
              <w:t>25</w:t>
            </w:r>
            <w:r w:rsidR="009B1291">
              <w:rPr>
                <w:noProof/>
                <w:webHidden/>
              </w:rPr>
              <w:fldChar w:fldCharType="end"/>
            </w:r>
          </w:hyperlink>
        </w:p>
        <w:p w14:paraId="47DF0A66"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44" w:history="1">
            <w:r w:rsidR="009B1291" w:rsidRPr="009D6280">
              <w:rPr>
                <w:rStyle w:val="Hipervnculo"/>
                <w:noProof/>
              </w:rPr>
              <w:t>2.1.2 CARACTERISTICAS DEL UML</w:t>
            </w:r>
            <w:r w:rsidR="009B1291">
              <w:rPr>
                <w:noProof/>
                <w:webHidden/>
              </w:rPr>
              <w:tab/>
            </w:r>
            <w:r w:rsidR="009B1291">
              <w:rPr>
                <w:noProof/>
                <w:webHidden/>
              </w:rPr>
              <w:fldChar w:fldCharType="begin"/>
            </w:r>
            <w:r w:rsidR="009B1291">
              <w:rPr>
                <w:noProof/>
                <w:webHidden/>
              </w:rPr>
              <w:instrText xml:space="preserve"> PAGEREF _Toc500177544 \h </w:instrText>
            </w:r>
            <w:r w:rsidR="009B1291">
              <w:rPr>
                <w:noProof/>
                <w:webHidden/>
              </w:rPr>
            </w:r>
            <w:r w:rsidR="009B1291">
              <w:rPr>
                <w:noProof/>
                <w:webHidden/>
              </w:rPr>
              <w:fldChar w:fldCharType="separate"/>
            </w:r>
            <w:r w:rsidR="009B1291">
              <w:rPr>
                <w:noProof/>
                <w:webHidden/>
              </w:rPr>
              <w:t>28</w:t>
            </w:r>
            <w:r w:rsidR="009B1291">
              <w:rPr>
                <w:noProof/>
                <w:webHidden/>
              </w:rPr>
              <w:fldChar w:fldCharType="end"/>
            </w:r>
          </w:hyperlink>
        </w:p>
        <w:p w14:paraId="47DF0A67"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45" w:history="1">
            <w:r w:rsidR="009B1291" w:rsidRPr="009D6280">
              <w:rPr>
                <w:rStyle w:val="Hipervnculo"/>
                <w:noProof/>
              </w:rPr>
              <w:t>2.1.3 HERRAMIENTAS</w:t>
            </w:r>
            <w:r w:rsidR="009B1291">
              <w:rPr>
                <w:noProof/>
                <w:webHidden/>
              </w:rPr>
              <w:tab/>
            </w:r>
            <w:r w:rsidR="009B1291">
              <w:rPr>
                <w:noProof/>
                <w:webHidden/>
              </w:rPr>
              <w:fldChar w:fldCharType="begin"/>
            </w:r>
            <w:r w:rsidR="009B1291">
              <w:rPr>
                <w:noProof/>
                <w:webHidden/>
              </w:rPr>
              <w:instrText xml:space="preserve"> PAGEREF _Toc500177545 \h </w:instrText>
            </w:r>
            <w:r w:rsidR="009B1291">
              <w:rPr>
                <w:noProof/>
                <w:webHidden/>
              </w:rPr>
            </w:r>
            <w:r w:rsidR="009B1291">
              <w:rPr>
                <w:noProof/>
                <w:webHidden/>
              </w:rPr>
              <w:fldChar w:fldCharType="separate"/>
            </w:r>
            <w:r w:rsidR="009B1291">
              <w:rPr>
                <w:noProof/>
                <w:webHidden/>
              </w:rPr>
              <w:t>37</w:t>
            </w:r>
            <w:r w:rsidR="009B1291">
              <w:rPr>
                <w:noProof/>
                <w:webHidden/>
              </w:rPr>
              <w:fldChar w:fldCharType="end"/>
            </w:r>
          </w:hyperlink>
        </w:p>
        <w:p w14:paraId="47DF0A68"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46" w:history="1">
            <w:r w:rsidR="009B1291" w:rsidRPr="009D6280">
              <w:rPr>
                <w:rStyle w:val="Hipervnculo"/>
                <w:noProof/>
              </w:rPr>
              <w:t>2.1.4 PROGRAMACION 3 CAPAS</w:t>
            </w:r>
            <w:r w:rsidR="009B1291">
              <w:rPr>
                <w:noProof/>
                <w:webHidden/>
              </w:rPr>
              <w:tab/>
            </w:r>
            <w:r w:rsidR="009B1291">
              <w:rPr>
                <w:noProof/>
                <w:webHidden/>
              </w:rPr>
              <w:fldChar w:fldCharType="begin"/>
            </w:r>
            <w:r w:rsidR="009B1291">
              <w:rPr>
                <w:noProof/>
                <w:webHidden/>
              </w:rPr>
              <w:instrText xml:space="preserve"> PAGEREF _Toc500177546 \h </w:instrText>
            </w:r>
            <w:r w:rsidR="009B1291">
              <w:rPr>
                <w:noProof/>
                <w:webHidden/>
              </w:rPr>
            </w:r>
            <w:r w:rsidR="009B1291">
              <w:rPr>
                <w:noProof/>
                <w:webHidden/>
              </w:rPr>
              <w:fldChar w:fldCharType="separate"/>
            </w:r>
            <w:r w:rsidR="009B1291">
              <w:rPr>
                <w:noProof/>
                <w:webHidden/>
              </w:rPr>
              <w:t>39</w:t>
            </w:r>
            <w:r w:rsidR="009B1291">
              <w:rPr>
                <w:noProof/>
                <w:webHidden/>
              </w:rPr>
              <w:fldChar w:fldCharType="end"/>
            </w:r>
          </w:hyperlink>
        </w:p>
        <w:p w14:paraId="47DF0A69"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47" w:history="1">
            <w:r w:rsidR="009B1291" w:rsidRPr="009D6280">
              <w:rPr>
                <w:rStyle w:val="Hipervnculo"/>
                <w:noProof/>
              </w:rPr>
              <w:t>2.1.5 ESTANDARES DE PROGRAMACION</w:t>
            </w:r>
            <w:r w:rsidR="009B1291">
              <w:rPr>
                <w:noProof/>
                <w:webHidden/>
              </w:rPr>
              <w:tab/>
            </w:r>
            <w:r w:rsidR="009B1291">
              <w:rPr>
                <w:noProof/>
                <w:webHidden/>
              </w:rPr>
              <w:fldChar w:fldCharType="begin"/>
            </w:r>
            <w:r w:rsidR="009B1291">
              <w:rPr>
                <w:noProof/>
                <w:webHidden/>
              </w:rPr>
              <w:instrText xml:space="preserve"> PAGEREF _Toc500177547 \h </w:instrText>
            </w:r>
            <w:r w:rsidR="009B1291">
              <w:rPr>
                <w:noProof/>
                <w:webHidden/>
              </w:rPr>
            </w:r>
            <w:r w:rsidR="009B1291">
              <w:rPr>
                <w:noProof/>
                <w:webHidden/>
              </w:rPr>
              <w:fldChar w:fldCharType="separate"/>
            </w:r>
            <w:r w:rsidR="009B1291">
              <w:rPr>
                <w:noProof/>
                <w:webHidden/>
              </w:rPr>
              <w:t>44</w:t>
            </w:r>
            <w:r w:rsidR="009B1291">
              <w:rPr>
                <w:noProof/>
                <w:webHidden/>
              </w:rPr>
              <w:fldChar w:fldCharType="end"/>
            </w:r>
          </w:hyperlink>
        </w:p>
        <w:p w14:paraId="47DF0A6A" w14:textId="77777777" w:rsidR="009B1291" w:rsidRDefault="003D4930">
          <w:pPr>
            <w:pStyle w:val="TDC1"/>
            <w:rPr>
              <w:rFonts w:asciiTheme="minorHAnsi" w:eastAsiaTheme="minorEastAsia" w:hAnsiTheme="minorHAnsi" w:cstheme="minorBidi"/>
              <w:sz w:val="22"/>
              <w:szCs w:val="22"/>
              <w:lang w:eastAsia="es-BO"/>
              <w14:shadow w14:blurRad="0" w14:dist="0" w14:dir="0" w14:sx="0" w14:sy="0" w14:kx="0" w14:ky="0" w14:algn="none">
                <w14:srgbClr w14:val="000000"/>
              </w14:shadow>
            </w:rPr>
          </w:pPr>
          <w:hyperlink r:id="rId17" w:anchor="_Toc500177548" w:history="1">
            <w:r w:rsidR="009B1291" w:rsidRPr="009D6280">
              <w:rPr>
                <w:rStyle w:val="Hipervnculo"/>
              </w:rPr>
              <w:t>Parte 2 CAPTURA DE REQUISITO</w:t>
            </w:r>
            <w:r w:rsidR="009B1291">
              <w:rPr>
                <w:webHidden/>
              </w:rPr>
              <w:tab/>
            </w:r>
            <w:r w:rsidR="009B1291">
              <w:rPr>
                <w:webHidden/>
              </w:rPr>
              <w:fldChar w:fldCharType="begin"/>
            </w:r>
            <w:r w:rsidR="009B1291">
              <w:rPr>
                <w:webHidden/>
              </w:rPr>
              <w:instrText xml:space="preserve"> PAGEREF _Toc500177548 \h </w:instrText>
            </w:r>
            <w:r w:rsidR="009B1291">
              <w:rPr>
                <w:webHidden/>
              </w:rPr>
            </w:r>
            <w:r w:rsidR="009B1291">
              <w:rPr>
                <w:webHidden/>
              </w:rPr>
              <w:fldChar w:fldCharType="separate"/>
            </w:r>
            <w:r w:rsidR="009B1291">
              <w:rPr>
                <w:webHidden/>
              </w:rPr>
              <w:t>46</w:t>
            </w:r>
            <w:r w:rsidR="009B1291">
              <w:rPr>
                <w:webHidden/>
              </w:rPr>
              <w:fldChar w:fldCharType="end"/>
            </w:r>
          </w:hyperlink>
        </w:p>
        <w:p w14:paraId="47DF0A6B"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18" w:anchor="_Toc500177549" w:history="1">
            <w:r w:rsidR="009B1291" w:rsidRPr="009D6280">
              <w:rPr>
                <w:rStyle w:val="Hipervnculo"/>
                <w:noProof/>
              </w:rPr>
              <w:t>3.1 INTRODUCCION</w:t>
            </w:r>
            <w:r w:rsidR="009B1291">
              <w:rPr>
                <w:noProof/>
                <w:webHidden/>
              </w:rPr>
              <w:tab/>
            </w:r>
            <w:r w:rsidR="009B1291">
              <w:rPr>
                <w:noProof/>
                <w:webHidden/>
              </w:rPr>
              <w:fldChar w:fldCharType="begin"/>
            </w:r>
            <w:r w:rsidR="009B1291">
              <w:rPr>
                <w:noProof/>
                <w:webHidden/>
              </w:rPr>
              <w:instrText xml:space="preserve"> PAGEREF _Toc500177549 \h </w:instrText>
            </w:r>
            <w:r w:rsidR="009B1291">
              <w:rPr>
                <w:noProof/>
                <w:webHidden/>
              </w:rPr>
            </w:r>
            <w:r w:rsidR="009B1291">
              <w:rPr>
                <w:noProof/>
                <w:webHidden/>
              </w:rPr>
              <w:fldChar w:fldCharType="separate"/>
            </w:r>
            <w:r w:rsidR="009B1291">
              <w:rPr>
                <w:noProof/>
                <w:webHidden/>
              </w:rPr>
              <w:t>47</w:t>
            </w:r>
            <w:r w:rsidR="009B1291">
              <w:rPr>
                <w:noProof/>
                <w:webHidden/>
              </w:rPr>
              <w:fldChar w:fldCharType="end"/>
            </w:r>
          </w:hyperlink>
        </w:p>
        <w:p w14:paraId="47DF0A6C"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19" w:anchor="_Toc500177550" w:history="1">
            <w:r w:rsidR="009B1291" w:rsidRPr="009D6280">
              <w:rPr>
                <w:rStyle w:val="Hipervnculo"/>
                <w:noProof/>
              </w:rPr>
              <w:t>3.2 LISTA DE REQUERIMIENTOS</w:t>
            </w:r>
            <w:r w:rsidR="009B1291">
              <w:rPr>
                <w:noProof/>
                <w:webHidden/>
              </w:rPr>
              <w:tab/>
            </w:r>
            <w:r w:rsidR="009B1291">
              <w:rPr>
                <w:noProof/>
                <w:webHidden/>
              </w:rPr>
              <w:fldChar w:fldCharType="begin"/>
            </w:r>
            <w:r w:rsidR="009B1291">
              <w:rPr>
                <w:noProof/>
                <w:webHidden/>
              </w:rPr>
              <w:instrText xml:space="preserve"> PAGEREF _Toc500177550 \h </w:instrText>
            </w:r>
            <w:r w:rsidR="009B1291">
              <w:rPr>
                <w:noProof/>
                <w:webHidden/>
              </w:rPr>
            </w:r>
            <w:r w:rsidR="009B1291">
              <w:rPr>
                <w:noProof/>
                <w:webHidden/>
              </w:rPr>
              <w:fldChar w:fldCharType="separate"/>
            </w:r>
            <w:r w:rsidR="009B1291">
              <w:rPr>
                <w:noProof/>
                <w:webHidden/>
              </w:rPr>
              <w:t>48</w:t>
            </w:r>
            <w:r w:rsidR="009B1291">
              <w:rPr>
                <w:noProof/>
                <w:webHidden/>
              </w:rPr>
              <w:fldChar w:fldCharType="end"/>
            </w:r>
          </w:hyperlink>
        </w:p>
        <w:p w14:paraId="47DF0A6D"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20" w:anchor="_Toc500177551" w:history="1">
            <w:r w:rsidR="009B1291" w:rsidRPr="009D6280">
              <w:rPr>
                <w:rStyle w:val="Hipervnculo"/>
                <w:noProof/>
              </w:rPr>
              <w:t>3.3 MODELO DE NEGOCIO</w:t>
            </w:r>
            <w:r w:rsidR="009B1291">
              <w:rPr>
                <w:noProof/>
                <w:webHidden/>
              </w:rPr>
              <w:tab/>
            </w:r>
            <w:r w:rsidR="009B1291">
              <w:rPr>
                <w:noProof/>
                <w:webHidden/>
              </w:rPr>
              <w:fldChar w:fldCharType="begin"/>
            </w:r>
            <w:r w:rsidR="009B1291">
              <w:rPr>
                <w:noProof/>
                <w:webHidden/>
              </w:rPr>
              <w:instrText xml:space="preserve"> PAGEREF _Toc500177551 \h </w:instrText>
            </w:r>
            <w:r w:rsidR="009B1291">
              <w:rPr>
                <w:noProof/>
                <w:webHidden/>
              </w:rPr>
            </w:r>
            <w:r w:rsidR="009B1291">
              <w:rPr>
                <w:noProof/>
                <w:webHidden/>
              </w:rPr>
              <w:fldChar w:fldCharType="separate"/>
            </w:r>
            <w:r w:rsidR="009B1291">
              <w:rPr>
                <w:noProof/>
                <w:webHidden/>
              </w:rPr>
              <w:t>49</w:t>
            </w:r>
            <w:r w:rsidR="009B1291">
              <w:rPr>
                <w:noProof/>
                <w:webHidden/>
              </w:rPr>
              <w:fldChar w:fldCharType="end"/>
            </w:r>
          </w:hyperlink>
        </w:p>
        <w:p w14:paraId="47DF0A6E"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52" w:history="1">
            <w:r w:rsidR="009B1291" w:rsidRPr="009D6280">
              <w:rPr>
                <w:rStyle w:val="Hipervnculo"/>
                <w:noProof/>
              </w:rPr>
              <w:t>3.3.1 DIAGRAMA DE ACTIVIDAD</w:t>
            </w:r>
            <w:r w:rsidR="009B1291">
              <w:rPr>
                <w:noProof/>
                <w:webHidden/>
              </w:rPr>
              <w:tab/>
            </w:r>
            <w:r w:rsidR="009B1291">
              <w:rPr>
                <w:noProof/>
                <w:webHidden/>
              </w:rPr>
              <w:fldChar w:fldCharType="begin"/>
            </w:r>
            <w:r w:rsidR="009B1291">
              <w:rPr>
                <w:noProof/>
                <w:webHidden/>
              </w:rPr>
              <w:instrText xml:space="preserve"> PAGEREF _Toc500177552 \h </w:instrText>
            </w:r>
            <w:r w:rsidR="009B1291">
              <w:rPr>
                <w:noProof/>
                <w:webHidden/>
              </w:rPr>
            </w:r>
            <w:r w:rsidR="009B1291">
              <w:rPr>
                <w:noProof/>
                <w:webHidden/>
              </w:rPr>
              <w:fldChar w:fldCharType="separate"/>
            </w:r>
            <w:r w:rsidR="009B1291">
              <w:rPr>
                <w:noProof/>
                <w:webHidden/>
              </w:rPr>
              <w:t>49</w:t>
            </w:r>
            <w:r w:rsidR="009B1291">
              <w:rPr>
                <w:noProof/>
                <w:webHidden/>
              </w:rPr>
              <w:fldChar w:fldCharType="end"/>
            </w:r>
          </w:hyperlink>
        </w:p>
        <w:p w14:paraId="47DF0A6F" w14:textId="77777777" w:rsidR="009B1291" w:rsidRDefault="003D4930">
          <w:pPr>
            <w:pStyle w:val="TDC4"/>
            <w:tabs>
              <w:tab w:val="right" w:leader="dot" w:pos="8828"/>
            </w:tabs>
            <w:rPr>
              <w:rFonts w:asciiTheme="minorHAnsi" w:eastAsiaTheme="minorEastAsia" w:hAnsiTheme="minorHAnsi" w:cstheme="minorBidi"/>
              <w:noProof/>
              <w:sz w:val="22"/>
              <w:szCs w:val="22"/>
              <w:lang w:eastAsia="es-BO"/>
            </w:rPr>
          </w:pPr>
          <w:hyperlink w:anchor="_Toc500177553" w:history="1">
            <w:r w:rsidR="009B1291" w:rsidRPr="009D6280">
              <w:rPr>
                <w:rStyle w:val="Hipervnculo"/>
                <w:noProof/>
              </w:rPr>
              <w:t>Realizar Inscripción</w:t>
            </w:r>
            <w:r w:rsidR="009B1291">
              <w:rPr>
                <w:noProof/>
                <w:webHidden/>
              </w:rPr>
              <w:tab/>
            </w:r>
            <w:r w:rsidR="009B1291">
              <w:rPr>
                <w:noProof/>
                <w:webHidden/>
              </w:rPr>
              <w:fldChar w:fldCharType="begin"/>
            </w:r>
            <w:r w:rsidR="009B1291">
              <w:rPr>
                <w:noProof/>
                <w:webHidden/>
              </w:rPr>
              <w:instrText xml:space="preserve"> PAGEREF _Toc500177553 \h </w:instrText>
            </w:r>
            <w:r w:rsidR="009B1291">
              <w:rPr>
                <w:noProof/>
                <w:webHidden/>
              </w:rPr>
            </w:r>
            <w:r w:rsidR="009B1291">
              <w:rPr>
                <w:noProof/>
                <w:webHidden/>
              </w:rPr>
              <w:fldChar w:fldCharType="separate"/>
            </w:r>
            <w:r w:rsidR="009B1291">
              <w:rPr>
                <w:noProof/>
                <w:webHidden/>
              </w:rPr>
              <w:t>49</w:t>
            </w:r>
            <w:r w:rsidR="009B1291">
              <w:rPr>
                <w:noProof/>
                <w:webHidden/>
              </w:rPr>
              <w:fldChar w:fldCharType="end"/>
            </w:r>
          </w:hyperlink>
        </w:p>
        <w:p w14:paraId="47DF0A70" w14:textId="77777777" w:rsidR="009B1291" w:rsidRDefault="003D4930">
          <w:pPr>
            <w:pStyle w:val="TDC4"/>
            <w:tabs>
              <w:tab w:val="right" w:leader="dot" w:pos="8828"/>
            </w:tabs>
            <w:rPr>
              <w:rFonts w:asciiTheme="minorHAnsi" w:eastAsiaTheme="minorEastAsia" w:hAnsiTheme="minorHAnsi" w:cstheme="minorBidi"/>
              <w:noProof/>
              <w:sz w:val="22"/>
              <w:szCs w:val="22"/>
              <w:lang w:eastAsia="es-BO"/>
            </w:rPr>
          </w:pPr>
          <w:hyperlink w:anchor="_Toc500177554" w:history="1">
            <w:r w:rsidR="009B1291" w:rsidRPr="009D6280">
              <w:rPr>
                <w:rStyle w:val="Hipervnculo"/>
                <w:noProof/>
              </w:rPr>
              <w:t>Planificar Curso</w:t>
            </w:r>
            <w:r w:rsidR="009B1291">
              <w:rPr>
                <w:noProof/>
                <w:webHidden/>
              </w:rPr>
              <w:tab/>
            </w:r>
            <w:r w:rsidR="009B1291">
              <w:rPr>
                <w:noProof/>
                <w:webHidden/>
              </w:rPr>
              <w:fldChar w:fldCharType="begin"/>
            </w:r>
            <w:r w:rsidR="009B1291">
              <w:rPr>
                <w:noProof/>
                <w:webHidden/>
              </w:rPr>
              <w:instrText xml:space="preserve"> PAGEREF _Toc500177554 \h </w:instrText>
            </w:r>
            <w:r w:rsidR="009B1291">
              <w:rPr>
                <w:noProof/>
                <w:webHidden/>
              </w:rPr>
            </w:r>
            <w:r w:rsidR="009B1291">
              <w:rPr>
                <w:noProof/>
                <w:webHidden/>
              </w:rPr>
              <w:fldChar w:fldCharType="separate"/>
            </w:r>
            <w:r w:rsidR="009B1291">
              <w:rPr>
                <w:noProof/>
                <w:webHidden/>
              </w:rPr>
              <w:t>50</w:t>
            </w:r>
            <w:r w:rsidR="009B1291">
              <w:rPr>
                <w:noProof/>
                <w:webHidden/>
              </w:rPr>
              <w:fldChar w:fldCharType="end"/>
            </w:r>
          </w:hyperlink>
        </w:p>
        <w:p w14:paraId="47DF0A71" w14:textId="77777777" w:rsidR="009B1291" w:rsidRDefault="003D4930">
          <w:pPr>
            <w:pStyle w:val="TDC4"/>
            <w:tabs>
              <w:tab w:val="right" w:leader="dot" w:pos="8828"/>
            </w:tabs>
            <w:rPr>
              <w:rFonts w:asciiTheme="minorHAnsi" w:eastAsiaTheme="minorEastAsia" w:hAnsiTheme="minorHAnsi" w:cstheme="minorBidi"/>
              <w:noProof/>
              <w:sz w:val="22"/>
              <w:szCs w:val="22"/>
              <w:lang w:eastAsia="es-BO"/>
            </w:rPr>
          </w:pPr>
          <w:hyperlink w:anchor="_Toc500177555" w:history="1">
            <w:r w:rsidR="009B1291" w:rsidRPr="009D6280">
              <w:rPr>
                <w:rStyle w:val="Hipervnculo"/>
                <w:noProof/>
              </w:rPr>
              <w:t>Crear currícula o malla académica de la materia</w:t>
            </w:r>
            <w:r w:rsidR="009B1291">
              <w:rPr>
                <w:noProof/>
                <w:webHidden/>
              </w:rPr>
              <w:tab/>
            </w:r>
            <w:r w:rsidR="009B1291">
              <w:rPr>
                <w:noProof/>
                <w:webHidden/>
              </w:rPr>
              <w:fldChar w:fldCharType="begin"/>
            </w:r>
            <w:r w:rsidR="009B1291">
              <w:rPr>
                <w:noProof/>
                <w:webHidden/>
              </w:rPr>
              <w:instrText xml:space="preserve"> PAGEREF _Toc500177555 \h </w:instrText>
            </w:r>
            <w:r w:rsidR="009B1291">
              <w:rPr>
                <w:noProof/>
                <w:webHidden/>
              </w:rPr>
            </w:r>
            <w:r w:rsidR="009B1291">
              <w:rPr>
                <w:noProof/>
                <w:webHidden/>
              </w:rPr>
              <w:fldChar w:fldCharType="separate"/>
            </w:r>
            <w:r w:rsidR="009B1291">
              <w:rPr>
                <w:noProof/>
                <w:webHidden/>
              </w:rPr>
              <w:t>51</w:t>
            </w:r>
            <w:r w:rsidR="009B1291">
              <w:rPr>
                <w:noProof/>
                <w:webHidden/>
              </w:rPr>
              <w:fldChar w:fldCharType="end"/>
            </w:r>
          </w:hyperlink>
        </w:p>
        <w:p w14:paraId="47DF0A72"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21" w:anchor="_Toc500177556" w:history="1">
            <w:r w:rsidR="009B1291" w:rsidRPr="009D6280">
              <w:rPr>
                <w:rStyle w:val="Hipervnculo"/>
                <w:noProof/>
              </w:rPr>
              <w:t>3.4. MODELO DE CASO DE USO</w:t>
            </w:r>
            <w:r w:rsidR="009B1291">
              <w:rPr>
                <w:noProof/>
                <w:webHidden/>
              </w:rPr>
              <w:tab/>
            </w:r>
            <w:r w:rsidR="009B1291">
              <w:rPr>
                <w:noProof/>
                <w:webHidden/>
              </w:rPr>
              <w:fldChar w:fldCharType="begin"/>
            </w:r>
            <w:r w:rsidR="009B1291">
              <w:rPr>
                <w:noProof/>
                <w:webHidden/>
              </w:rPr>
              <w:instrText xml:space="preserve"> PAGEREF _Toc500177556 \h </w:instrText>
            </w:r>
            <w:r w:rsidR="009B1291">
              <w:rPr>
                <w:noProof/>
                <w:webHidden/>
              </w:rPr>
            </w:r>
            <w:r w:rsidR="009B1291">
              <w:rPr>
                <w:noProof/>
                <w:webHidden/>
              </w:rPr>
              <w:fldChar w:fldCharType="separate"/>
            </w:r>
            <w:r w:rsidR="009B1291">
              <w:rPr>
                <w:noProof/>
                <w:webHidden/>
              </w:rPr>
              <w:t>52</w:t>
            </w:r>
            <w:r w:rsidR="009B1291">
              <w:rPr>
                <w:noProof/>
                <w:webHidden/>
              </w:rPr>
              <w:fldChar w:fldCharType="end"/>
            </w:r>
          </w:hyperlink>
        </w:p>
        <w:p w14:paraId="47DF0A73"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57" w:history="1">
            <w:r w:rsidR="009B1291" w:rsidRPr="009D6280">
              <w:rPr>
                <w:rStyle w:val="Hipervnculo"/>
                <w:noProof/>
              </w:rPr>
              <w:t>3.4.1. ACTORES Y LISTA DE CASOS DE USO:</w:t>
            </w:r>
            <w:r w:rsidR="009B1291">
              <w:rPr>
                <w:noProof/>
                <w:webHidden/>
              </w:rPr>
              <w:tab/>
            </w:r>
            <w:r w:rsidR="009B1291">
              <w:rPr>
                <w:noProof/>
                <w:webHidden/>
              </w:rPr>
              <w:fldChar w:fldCharType="begin"/>
            </w:r>
            <w:r w:rsidR="009B1291">
              <w:rPr>
                <w:noProof/>
                <w:webHidden/>
              </w:rPr>
              <w:instrText xml:space="preserve"> PAGEREF _Toc500177557 \h </w:instrText>
            </w:r>
            <w:r w:rsidR="009B1291">
              <w:rPr>
                <w:noProof/>
                <w:webHidden/>
              </w:rPr>
            </w:r>
            <w:r w:rsidR="009B1291">
              <w:rPr>
                <w:noProof/>
                <w:webHidden/>
              </w:rPr>
              <w:fldChar w:fldCharType="separate"/>
            </w:r>
            <w:r w:rsidR="009B1291">
              <w:rPr>
                <w:noProof/>
                <w:webHidden/>
              </w:rPr>
              <w:t>52</w:t>
            </w:r>
            <w:r w:rsidR="009B1291">
              <w:rPr>
                <w:noProof/>
                <w:webHidden/>
              </w:rPr>
              <w:fldChar w:fldCharType="end"/>
            </w:r>
          </w:hyperlink>
        </w:p>
        <w:p w14:paraId="47DF0A74" w14:textId="77777777" w:rsidR="009B1291" w:rsidRDefault="003D4930">
          <w:pPr>
            <w:pStyle w:val="TDC3"/>
            <w:tabs>
              <w:tab w:val="right" w:leader="dot" w:pos="8828"/>
            </w:tabs>
            <w:rPr>
              <w:rFonts w:asciiTheme="minorHAnsi" w:eastAsiaTheme="minorEastAsia" w:hAnsiTheme="minorHAnsi" w:cstheme="minorBidi"/>
              <w:noProof/>
              <w:sz w:val="22"/>
              <w:szCs w:val="22"/>
              <w:lang w:eastAsia="es-BO"/>
            </w:rPr>
          </w:pPr>
          <w:hyperlink w:anchor="_Toc500177558" w:history="1">
            <w:r w:rsidR="009B1291" w:rsidRPr="009D6280">
              <w:rPr>
                <w:rStyle w:val="Hipervnculo"/>
                <w:noProof/>
              </w:rPr>
              <w:t>3.4.2. CASO DE USO: (Descripción De Caso Uso)</w:t>
            </w:r>
            <w:r w:rsidR="009B1291">
              <w:rPr>
                <w:noProof/>
                <w:webHidden/>
              </w:rPr>
              <w:tab/>
            </w:r>
            <w:r w:rsidR="009B1291">
              <w:rPr>
                <w:noProof/>
                <w:webHidden/>
              </w:rPr>
              <w:fldChar w:fldCharType="begin"/>
            </w:r>
            <w:r w:rsidR="009B1291">
              <w:rPr>
                <w:noProof/>
                <w:webHidden/>
              </w:rPr>
              <w:instrText xml:space="preserve"> PAGEREF _Toc500177558 \h </w:instrText>
            </w:r>
            <w:r w:rsidR="009B1291">
              <w:rPr>
                <w:noProof/>
                <w:webHidden/>
              </w:rPr>
            </w:r>
            <w:r w:rsidR="009B1291">
              <w:rPr>
                <w:noProof/>
                <w:webHidden/>
              </w:rPr>
              <w:fldChar w:fldCharType="separate"/>
            </w:r>
            <w:r w:rsidR="009B1291">
              <w:rPr>
                <w:noProof/>
                <w:webHidden/>
              </w:rPr>
              <w:t>53</w:t>
            </w:r>
            <w:r w:rsidR="009B1291">
              <w:rPr>
                <w:noProof/>
                <w:webHidden/>
              </w:rPr>
              <w:fldChar w:fldCharType="end"/>
            </w:r>
          </w:hyperlink>
        </w:p>
        <w:p w14:paraId="47DF0A75"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22" w:anchor="_Toc500177559" w:history="1">
            <w:r w:rsidR="009B1291" w:rsidRPr="009D6280">
              <w:rPr>
                <w:rStyle w:val="Hipervnculo"/>
                <w:noProof/>
              </w:rPr>
              <w:t>3.5 DIAGRAMA GENERAL DE CASOS DE USO</w:t>
            </w:r>
            <w:r w:rsidR="009B1291">
              <w:rPr>
                <w:noProof/>
                <w:webHidden/>
              </w:rPr>
              <w:tab/>
            </w:r>
            <w:r w:rsidR="009B1291">
              <w:rPr>
                <w:noProof/>
                <w:webHidden/>
              </w:rPr>
              <w:fldChar w:fldCharType="begin"/>
            </w:r>
            <w:r w:rsidR="009B1291">
              <w:rPr>
                <w:noProof/>
                <w:webHidden/>
              </w:rPr>
              <w:instrText xml:space="preserve"> PAGEREF _Toc500177559 \h </w:instrText>
            </w:r>
            <w:r w:rsidR="009B1291">
              <w:rPr>
                <w:noProof/>
                <w:webHidden/>
              </w:rPr>
            </w:r>
            <w:r w:rsidR="009B1291">
              <w:rPr>
                <w:noProof/>
                <w:webHidden/>
              </w:rPr>
              <w:fldChar w:fldCharType="separate"/>
            </w:r>
            <w:r w:rsidR="009B1291">
              <w:rPr>
                <w:noProof/>
                <w:webHidden/>
              </w:rPr>
              <w:t>66</w:t>
            </w:r>
            <w:r w:rsidR="009B1291">
              <w:rPr>
                <w:noProof/>
                <w:webHidden/>
              </w:rPr>
              <w:fldChar w:fldCharType="end"/>
            </w:r>
          </w:hyperlink>
        </w:p>
        <w:p w14:paraId="47DF0A76" w14:textId="77777777" w:rsidR="009B1291" w:rsidRDefault="003D4930">
          <w:pPr>
            <w:pStyle w:val="TDC1"/>
            <w:rPr>
              <w:rFonts w:asciiTheme="minorHAnsi" w:eastAsiaTheme="minorEastAsia" w:hAnsiTheme="minorHAnsi" w:cstheme="minorBidi"/>
              <w:sz w:val="22"/>
              <w:szCs w:val="22"/>
              <w:lang w:eastAsia="es-BO"/>
              <w14:shadow w14:blurRad="0" w14:dist="0" w14:dir="0" w14:sx="0" w14:sy="0" w14:kx="0" w14:ky="0" w14:algn="none">
                <w14:srgbClr w14:val="000000"/>
              </w14:shadow>
            </w:rPr>
          </w:pPr>
          <w:hyperlink r:id="rId23" w:anchor="_Toc500177560" w:history="1">
            <w:r w:rsidR="009B1291" w:rsidRPr="009D6280">
              <w:rPr>
                <w:rStyle w:val="Hipervnculo"/>
              </w:rPr>
              <w:t>PARTE 4 ANALISIS</w:t>
            </w:r>
            <w:r w:rsidR="009B1291">
              <w:rPr>
                <w:webHidden/>
              </w:rPr>
              <w:tab/>
            </w:r>
            <w:r w:rsidR="009B1291">
              <w:rPr>
                <w:webHidden/>
              </w:rPr>
              <w:fldChar w:fldCharType="begin"/>
            </w:r>
            <w:r w:rsidR="009B1291">
              <w:rPr>
                <w:webHidden/>
              </w:rPr>
              <w:instrText xml:space="preserve"> PAGEREF _Toc500177560 \h </w:instrText>
            </w:r>
            <w:r w:rsidR="009B1291">
              <w:rPr>
                <w:webHidden/>
              </w:rPr>
            </w:r>
            <w:r w:rsidR="009B1291">
              <w:rPr>
                <w:webHidden/>
              </w:rPr>
              <w:fldChar w:fldCharType="separate"/>
            </w:r>
            <w:r w:rsidR="009B1291">
              <w:rPr>
                <w:webHidden/>
              </w:rPr>
              <w:t>67</w:t>
            </w:r>
            <w:r w:rsidR="009B1291">
              <w:rPr>
                <w:webHidden/>
              </w:rPr>
              <w:fldChar w:fldCharType="end"/>
            </w:r>
          </w:hyperlink>
        </w:p>
        <w:p w14:paraId="47DF0A77"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24" w:anchor="_Toc500177561" w:history="1">
            <w:r w:rsidR="009B1291" w:rsidRPr="009D6280">
              <w:rPr>
                <w:rStyle w:val="Hipervnculo"/>
                <w:noProof/>
              </w:rPr>
              <w:t>4.1 INTRODUCCION</w:t>
            </w:r>
            <w:r w:rsidR="009B1291">
              <w:rPr>
                <w:noProof/>
                <w:webHidden/>
              </w:rPr>
              <w:tab/>
            </w:r>
            <w:r w:rsidR="009B1291">
              <w:rPr>
                <w:noProof/>
                <w:webHidden/>
              </w:rPr>
              <w:fldChar w:fldCharType="begin"/>
            </w:r>
            <w:r w:rsidR="009B1291">
              <w:rPr>
                <w:noProof/>
                <w:webHidden/>
              </w:rPr>
              <w:instrText xml:space="preserve"> PAGEREF _Toc500177561 \h </w:instrText>
            </w:r>
            <w:r w:rsidR="009B1291">
              <w:rPr>
                <w:noProof/>
                <w:webHidden/>
              </w:rPr>
            </w:r>
            <w:r w:rsidR="009B1291">
              <w:rPr>
                <w:noProof/>
                <w:webHidden/>
              </w:rPr>
              <w:fldChar w:fldCharType="separate"/>
            </w:r>
            <w:r w:rsidR="009B1291">
              <w:rPr>
                <w:noProof/>
                <w:webHidden/>
              </w:rPr>
              <w:t>68</w:t>
            </w:r>
            <w:r w:rsidR="009B1291">
              <w:rPr>
                <w:noProof/>
                <w:webHidden/>
              </w:rPr>
              <w:fldChar w:fldCharType="end"/>
            </w:r>
          </w:hyperlink>
        </w:p>
        <w:p w14:paraId="47DF0A78"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25" w:anchor="_Toc500177562" w:history="1">
            <w:r w:rsidR="009B1291" w:rsidRPr="009D6280">
              <w:rPr>
                <w:rStyle w:val="Hipervnculo"/>
                <w:noProof/>
              </w:rPr>
              <w:t>4.2 DIAGRAMA DE PAQUETES</w:t>
            </w:r>
            <w:r w:rsidR="009B1291">
              <w:rPr>
                <w:noProof/>
                <w:webHidden/>
              </w:rPr>
              <w:tab/>
            </w:r>
            <w:r w:rsidR="009B1291">
              <w:rPr>
                <w:noProof/>
                <w:webHidden/>
              </w:rPr>
              <w:fldChar w:fldCharType="begin"/>
            </w:r>
            <w:r w:rsidR="009B1291">
              <w:rPr>
                <w:noProof/>
                <w:webHidden/>
              </w:rPr>
              <w:instrText xml:space="preserve"> PAGEREF _Toc500177562 \h </w:instrText>
            </w:r>
            <w:r w:rsidR="009B1291">
              <w:rPr>
                <w:noProof/>
                <w:webHidden/>
              </w:rPr>
            </w:r>
            <w:r w:rsidR="009B1291">
              <w:rPr>
                <w:noProof/>
                <w:webHidden/>
              </w:rPr>
              <w:fldChar w:fldCharType="separate"/>
            </w:r>
            <w:r w:rsidR="009B1291">
              <w:rPr>
                <w:noProof/>
                <w:webHidden/>
              </w:rPr>
              <w:t>69</w:t>
            </w:r>
            <w:r w:rsidR="009B1291">
              <w:rPr>
                <w:noProof/>
                <w:webHidden/>
              </w:rPr>
              <w:fldChar w:fldCharType="end"/>
            </w:r>
          </w:hyperlink>
        </w:p>
        <w:p w14:paraId="47DF0A79"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26" w:anchor="_Toc500177563" w:history="1">
            <w:r w:rsidR="009B1291" w:rsidRPr="009D6280">
              <w:rPr>
                <w:rStyle w:val="Hipervnculo"/>
                <w:noProof/>
              </w:rPr>
              <w:t>4.3 DIAGRAMA DE CLASES (interfaz, control, entidad)</w:t>
            </w:r>
            <w:r w:rsidR="009B1291">
              <w:rPr>
                <w:noProof/>
                <w:webHidden/>
              </w:rPr>
              <w:tab/>
            </w:r>
            <w:r w:rsidR="009B1291">
              <w:rPr>
                <w:noProof/>
                <w:webHidden/>
              </w:rPr>
              <w:fldChar w:fldCharType="begin"/>
            </w:r>
            <w:r w:rsidR="009B1291">
              <w:rPr>
                <w:noProof/>
                <w:webHidden/>
              </w:rPr>
              <w:instrText xml:space="preserve"> PAGEREF _Toc500177563 \h </w:instrText>
            </w:r>
            <w:r w:rsidR="009B1291">
              <w:rPr>
                <w:noProof/>
                <w:webHidden/>
              </w:rPr>
            </w:r>
            <w:r w:rsidR="009B1291">
              <w:rPr>
                <w:noProof/>
                <w:webHidden/>
              </w:rPr>
              <w:fldChar w:fldCharType="separate"/>
            </w:r>
            <w:r w:rsidR="009B1291">
              <w:rPr>
                <w:noProof/>
                <w:webHidden/>
              </w:rPr>
              <w:t>70</w:t>
            </w:r>
            <w:r w:rsidR="009B1291">
              <w:rPr>
                <w:noProof/>
                <w:webHidden/>
              </w:rPr>
              <w:fldChar w:fldCharType="end"/>
            </w:r>
          </w:hyperlink>
        </w:p>
        <w:p w14:paraId="47DF0A7A"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w:anchor="_Toc500177564" w:history="1">
            <w:r w:rsidR="009B1291" w:rsidRPr="009D6280">
              <w:rPr>
                <w:rStyle w:val="Hipervnculo"/>
                <w:noProof/>
              </w:rPr>
              <w:t>4.3 DIAGRAMA DE CLASES (interfaz, control, entidad)</w:t>
            </w:r>
            <w:r w:rsidR="009B1291">
              <w:rPr>
                <w:noProof/>
                <w:webHidden/>
              </w:rPr>
              <w:tab/>
            </w:r>
            <w:r w:rsidR="009B1291">
              <w:rPr>
                <w:noProof/>
                <w:webHidden/>
              </w:rPr>
              <w:fldChar w:fldCharType="begin"/>
            </w:r>
            <w:r w:rsidR="009B1291">
              <w:rPr>
                <w:noProof/>
                <w:webHidden/>
              </w:rPr>
              <w:instrText xml:space="preserve"> PAGEREF _Toc500177564 \h </w:instrText>
            </w:r>
            <w:r w:rsidR="009B1291">
              <w:rPr>
                <w:noProof/>
                <w:webHidden/>
              </w:rPr>
            </w:r>
            <w:r w:rsidR="009B1291">
              <w:rPr>
                <w:noProof/>
                <w:webHidden/>
              </w:rPr>
              <w:fldChar w:fldCharType="separate"/>
            </w:r>
            <w:r w:rsidR="009B1291">
              <w:rPr>
                <w:noProof/>
                <w:webHidden/>
              </w:rPr>
              <w:t>70</w:t>
            </w:r>
            <w:r w:rsidR="009B1291">
              <w:rPr>
                <w:noProof/>
                <w:webHidden/>
              </w:rPr>
              <w:fldChar w:fldCharType="end"/>
            </w:r>
          </w:hyperlink>
        </w:p>
        <w:p w14:paraId="47DF0A7B" w14:textId="77777777" w:rsidR="009B1291" w:rsidRDefault="003D4930">
          <w:pPr>
            <w:pStyle w:val="TDC1"/>
            <w:rPr>
              <w:rFonts w:asciiTheme="minorHAnsi" w:eastAsiaTheme="minorEastAsia" w:hAnsiTheme="minorHAnsi" w:cstheme="minorBidi"/>
              <w:sz w:val="22"/>
              <w:szCs w:val="22"/>
              <w:lang w:eastAsia="es-BO"/>
              <w14:shadow w14:blurRad="0" w14:dist="0" w14:dir="0" w14:sx="0" w14:sy="0" w14:kx="0" w14:ky="0" w14:algn="none">
                <w14:srgbClr w14:val="000000"/>
              </w14:shadow>
            </w:rPr>
          </w:pPr>
          <w:hyperlink r:id="rId27" w:anchor="_Toc500177565" w:history="1">
            <w:r w:rsidR="009B1291" w:rsidRPr="009D6280">
              <w:rPr>
                <w:rStyle w:val="Hipervnculo"/>
              </w:rPr>
              <w:t>Parte 5 DISEÑO</w:t>
            </w:r>
            <w:r w:rsidR="009B1291">
              <w:rPr>
                <w:webHidden/>
              </w:rPr>
              <w:tab/>
            </w:r>
            <w:r w:rsidR="009B1291">
              <w:rPr>
                <w:webHidden/>
              </w:rPr>
              <w:fldChar w:fldCharType="begin"/>
            </w:r>
            <w:r w:rsidR="009B1291">
              <w:rPr>
                <w:webHidden/>
              </w:rPr>
              <w:instrText xml:space="preserve"> PAGEREF _Toc500177565 \h </w:instrText>
            </w:r>
            <w:r w:rsidR="009B1291">
              <w:rPr>
                <w:webHidden/>
              </w:rPr>
            </w:r>
            <w:r w:rsidR="009B1291">
              <w:rPr>
                <w:webHidden/>
              </w:rPr>
              <w:fldChar w:fldCharType="separate"/>
            </w:r>
            <w:r w:rsidR="009B1291">
              <w:rPr>
                <w:webHidden/>
              </w:rPr>
              <w:t>77</w:t>
            </w:r>
            <w:r w:rsidR="009B1291">
              <w:rPr>
                <w:webHidden/>
              </w:rPr>
              <w:fldChar w:fldCharType="end"/>
            </w:r>
          </w:hyperlink>
        </w:p>
        <w:p w14:paraId="47DF0A7C"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28" w:anchor="_Toc500177566" w:history="1">
            <w:r w:rsidR="009B1291" w:rsidRPr="009D6280">
              <w:rPr>
                <w:rStyle w:val="Hipervnculo"/>
                <w:noProof/>
              </w:rPr>
              <w:t>5.1 INTRODUCCION</w:t>
            </w:r>
            <w:r w:rsidR="009B1291">
              <w:rPr>
                <w:noProof/>
                <w:webHidden/>
              </w:rPr>
              <w:tab/>
            </w:r>
            <w:r w:rsidR="009B1291">
              <w:rPr>
                <w:noProof/>
                <w:webHidden/>
              </w:rPr>
              <w:fldChar w:fldCharType="begin"/>
            </w:r>
            <w:r w:rsidR="009B1291">
              <w:rPr>
                <w:noProof/>
                <w:webHidden/>
              </w:rPr>
              <w:instrText xml:space="preserve"> PAGEREF _Toc500177566 \h </w:instrText>
            </w:r>
            <w:r w:rsidR="009B1291">
              <w:rPr>
                <w:noProof/>
                <w:webHidden/>
              </w:rPr>
            </w:r>
            <w:r w:rsidR="009B1291">
              <w:rPr>
                <w:noProof/>
                <w:webHidden/>
              </w:rPr>
              <w:fldChar w:fldCharType="separate"/>
            </w:r>
            <w:r w:rsidR="009B1291">
              <w:rPr>
                <w:noProof/>
                <w:webHidden/>
              </w:rPr>
              <w:t>78</w:t>
            </w:r>
            <w:r w:rsidR="009B1291">
              <w:rPr>
                <w:noProof/>
                <w:webHidden/>
              </w:rPr>
              <w:fldChar w:fldCharType="end"/>
            </w:r>
          </w:hyperlink>
        </w:p>
        <w:p w14:paraId="47DF0A7D"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29" w:anchor="_Toc500177567" w:history="1">
            <w:r w:rsidR="009B1291" w:rsidRPr="009D6280">
              <w:rPr>
                <w:rStyle w:val="Hipervnculo"/>
                <w:noProof/>
              </w:rPr>
              <w:t>5.2 ARQUITECTURA DEL SISTEMA</w:t>
            </w:r>
            <w:r w:rsidR="009B1291">
              <w:rPr>
                <w:noProof/>
                <w:webHidden/>
              </w:rPr>
              <w:tab/>
            </w:r>
            <w:r w:rsidR="009B1291">
              <w:rPr>
                <w:noProof/>
                <w:webHidden/>
              </w:rPr>
              <w:fldChar w:fldCharType="begin"/>
            </w:r>
            <w:r w:rsidR="009B1291">
              <w:rPr>
                <w:noProof/>
                <w:webHidden/>
              </w:rPr>
              <w:instrText xml:space="preserve"> PAGEREF _Toc500177567 \h </w:instrText>
            </w:r>
            <w:r w:rsidR="009B1291">
              <w:rPr>
                <w:noProof/>
                <w:webHidden/>
              </w:rPr>
            </w:r>
            <w:r w:rsidR="009B1291">
              <w:rPr>
                <w:noProof/>
                <w:webHidden/>
              </w:rPr>
              <w:fldChar w:fldCharType="separate"/>
            </w:r>
            <w:r w:rsidR="009B1291">
              <w:rPr>
                <w:noProof/>
                <w:webHidden/>
              </w:rPr>
              <w:t>79</w:t>
            </w:r>
            <w:r w:rsidR="009B1291">
              <w:rPr>
                <w:noProof/>
                <w:webHidden/>
              </w:rPr>
              <w:fldChar w:fldCharType="end"/>
            </w:r>
          </w:hyperlink>
        </w:p>
        <w:p w14:paraId="47DF0A7E"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30" w:anchor="_Toc500177568" w:history="1">
            <w:r w:rsidR="009B1291" w:rsidRPr="009D6280">
              <w:rPr>
                <w:rStyle w:val="Hipervnculo"/>
                <w:noProof/>
              </w:rPr>
              <w:t>5.3 DISEÑO DE CASOS DE USO</w:t>
            </w:r>
            <w:r w:rsidR="009B1291">
              <w:rPr>
                <w:noProof/>
                <w:webHidden/>
              </w:rPr>
              <w:tab/>
            </w:r>
            <w:r w:rsidR="009B1291">
              <w:rPr>
                <w:noProof/>
                <w:webHidden/>
              </w:rPr>
              <w:fldChar w:fldCharType="begin"/>
            </w:r>
            <w:r w:rsidR="009B1291">
              <w:rPr>
                <w:noProof/>
                <w:webHidden/>
              </w:rPr>
              <w:instrText xml:space="preserve"> PAGEREF _Toc500177568 \h </w:instrText>
            </w:r>
            <w:r w:rsidR="009B1291">
              <w:rPr>
                <w:noProof/>
                <w:webHidden/>
              </w:rPr>
            </w:r>
            <w:r w:rsidR="009B1291">
              <w:rPr>
                <w:noProof/>
                <w:webHidden/>
              </w:rPr>
              <w:fldChar w:fldCharType="separate"/>
            </w:r>
            <w:r w:rsidR="009B1291">
              <w:rPr>
                <w:noProof/>
                <w:webHidden/>
              </w:rPr>
              <w:t>80</w:t>
            </w:r>
            <w:r w:rsidR="009B1291">
              <w:rPr>
                <w:noProof/>
                <w:webHidden/>
              </w:rPr>
              <w:fldChar w:fldCharType="end"/>
            </w:r>
          </w:hyperlink>
        </w:p>
        <w:p w14:paraId="47DF0A7F"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31" w:anchor="_Toc500177569" w:history="1">
            <w:r w:rsidR="009B1291" w:rsidRPr="009D6280">
              <w:rPr>
                <w:rStyle w:val="Hipervnculo"/>
                <w:noProof/>
              </w:rPr>
              <w:t>5.4 DISEÑO DE CLASE</w:t>
            </w:r>
            <w:r w:rsidR="009B1291">
              <w:rPr>
                <w:noProof/>
                <w:webHidden/>
              </w:rPr>
              <w:tab/>
            </w:r>
            <w:r w:rsidR="009B1291">
              <w:rPr>
                <w:noProof/>
                <w:webHidden/>
              </w:rPr>
              <w:fldChar w:fldCharType="begin"/>
            </w:r>
            <w:r w:rsidR="009B1291">
              <w:rPr>
                <w:noProof/>
                <w:webHidden/>
              </w:rPr>
              <w:instrText xml:space="preserve"> PAGEREF _Toc500177569 \h </w:instrText>
            </w:r>
            <w:r w:rsidR="009B1291">
              <w:rPr>
                <w:noProof/>
                <w:webHidden/>
              </w:rPr>
            </w:r>
            <w:r w:rsidR="009B1291">
              <w:rPr>
                <w:noProof/>
                <w:webHidden/>
              </w:rPr>
              <w:fldChar w:fldCharType="separate"/>
            </w:r>
            <w:r w:rsidR="009B1291">
              <w:rPr>
                <w:noProof/>
                <w:webHidden/>
              </w:rPr>
              <w:t>82</w:t>
            </w:r>
            <w:r w:rsidR="009B1291">
              <w:rPr>
                <w:noProof/>
                <w:webHidden/>
              </w:rPr>
              <w:fldChar w:fldCharType="end"/>
            </w:r>
          </w:hyperlink>
        </w:p>
        <w:p w14:paraId="47DF0A80"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32" w:anchor="_Toc500177570" w:history="1">
            <w:r w:rsidR="009B1291" w:rsidRPr="009D6280">
              <w:rPr>
                <w:rStyle w:val="Hipervnculo"/>
                <w:noProof/>
              </w:rPr>
              <w:t>5.5 DISEÑO LOGICO DE LA BASE DE DATOS</w:t>
            </w:r>
            <w:r w:rsidR="009B1291">
              <w:rPr>
                <w:noProof/>
                <w:webHidden/>
              </w:rPr>
              <w:tab/>
            </w:r>
            <w:r w:rsidR="009B1291">
              <w:rPr>
                <w:noProof/>
                <w:webHidden/>
              </w:rPr>
              <w:fldChar w:fldCharType="begin"/>
            </w:r>
            <w:r w:rsidR="009B1291">
              <w:rPr>
                <w:noProof/>
                <w:webHidden/>
              </w:rPr>
              <w:instrText xml:space="preserve"> PAGEREF _Toc500177570 \h </w:instrText>
            </w:r>
            <w:r w:rsidR="009B1291">
              <w:rPr>
                <w:noProof/>
                <w:webHidden/>
              </w:rPr>
            </w:r>
            <w:r w:rsidR="009B1291">
              <w:rPr>
                <w:noProof/>
                <w:webHidden/>
              </w:rPr>
              <w:fldChar w:fldCharType="separate"/>
            </w:r>
            <w:r w:rsidR="009B1291">
              <w:rPr>
                <w:noProof/>
                <w:webHidden/>
              </w:rPr>
              <w:t>83</w:t>
            </w:r>
            <w:r w:rsidR="009B1291">
              <w:rPr>
                <w:noProof/>
                <w:webHidden/>
              </w:rPr>
              <w:fldChar w:fldCharType="end"/>
            </w:r>
          </w:hyperlink>
        </w:p>
        <w:p w14:paraId="47DF0A81"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33" w:anchor="_Toc500177571" w:history="1">
            <w:r w:rsidR="009B1291" w:rsidRPr="009D6280">
              <w:rPr>
                <w:rStyle w:val="Hipervnculo"/>
                <w:noProof/>
              </w:rPr>
              <w:t>5.6 DISEÑO FISICO DE LA BASE DE DATOS</w:t>
            </w:r>
            <w:r w:rsidR="009B1291">
              <w:rPr>
                <w:noProof/>
                <w:webHidden/>
              </w:rPr>
              <w:tab/>
            </w:r>
            <w:r w:rsidR="009B1291">
              <w:rPr>
                <w:noProof/>
                <w:webHidden/>
              </w:rPr>
              <w:fldChar w:fldCharType="begin"/>
            </w:r>
            <w:r w:rsidR="009B1291">
              <w:rPr>
                <w:noProof/>
                <w:webHidden/>
              </w:rPr>
              <w:instrText xml:space="preserve"> PAGEREF _Toc500177571 \h </w:instrText>
            </w:r>
            <w:r w:rsidR="009B1291">
              <w:rPr>
                <w:noProof/>
                <w:webHidden/>
              </w:rPr>
            </w:r>
            <w:r w:rsidR="009B1291">
              <w:rPr>
                <w:noProof/>
                <w:webHidden/>
              </w:rPr>
              <w:fldChar w:fldCharType="separate"/>
            </w:r>
            <w:r w:rsidR="009B1291">
              <w:rPr>
                <w:noProof/>
                <w:webHidden/>
              </w:rPr>
              <w:t>84</w:t>
            </w:r>
            <w:r w:rsidR="009B1291">
              <w:rPr>
                <w:noProof/>
                <w:webHidden/>
              </w:rPr>
              <w:fldChar w:fldCharType="end"/>
            </w:r>
          </w:hyperlink>
        </w:p>
        <w:p w14:paraId="47DF0A82" w14:textId="77777777" w:rsidR="009B1291" w:rsidRDefault="003D4930">
          <w:pPr>
            <w:pStyle w:val="TDC2"/>
            <w:tabs>
              <w:tab w:val="right" w:leader="dot" w:pos="8828"/>
            </w:tabs>
            <w:rPr>
              <w:rFonts w:asciiTheme="minorHAnsi" w:eastAsiaTheme="minorEastAsia" w:hAnsiTheme="minorHAnsi" w:cstheme="minorBidi"/>
              <w:noProof/>
              <w:sz w:val="22"/>
              <w:szCs w:val="22"/>
              <w:lang w:eastAsia="es-BO"/>
            </w:rPr>
          </w:pPr>
          <w:hyperlink r:id="rId34" w:anchor="_Toc500177572" w:history="1">
            <w:r w:rsidR="009B1291" w:rsidRPr="009D6280">
              <w:rPr>
                <w:rStyle w:val="Hipervnculo"/>
                <w:noProof/>
              </w:rPr>
              <w:t>5.7 INTERFAZ</w:t>
            </w:r>
            <w:r w:rsidR="009B1291">
              <w:rPr>
                <w:noProof/>
                <w:webHidden/>
              </w:rPr>
              <w:tab/>
            </w:r>
            <w:r w:rsidR="009B1291">
              <w:rPr>
                <w:noProof/>
                <w:webHidden/>
              </w:rPr>
              <w:fldChar w:fldCharType="begin"/>
            </w:r>
            <w:r w:rsidR="009B1291">
              <w:rPr>
                <w:noProof/>
                <w:webHidden/>
              </w:rPr>
              <w:instrText xml:space="preserve"> PAGEREF _Toc500177572 \h </w:instrText>
            </w:r>
            <w:r w:rsidR="009B1291">
              <w:rPr>
                <w:noProof/>
                <w:webHidden/>
              </w:rPr>
            </w:r>
            <w:r w:rsidR="009B1291">
              <w:rPr>
                <w:noProof/>
                <w:webHidden/>
              </w:rPr>
              <w:fldChar w:fldCharType="separate"/>
            </w:r>
            <w:r w:rsidR="009B1291">
              <w:rPr>
                <w:noProof/>
                <w:webHidden/>
              </w:rPr>
              <w:t>85</w:t>
            </w:r>
            <w:r w:rsidR="009B1291">
              <w:rPr>
                <w:noProof/>
                <w:webHidden/>
              </w:rPr>
              <w:fldChar w:fldCharType="end"/>
            </w:r>
          </w:hyperlink>
        </w:p>
        <w:p w14:paraId="47DF0A83" w14:textId="77777777" w:rsidR="009B1291" w:rsidRDefault="003D4930">
          <w:pPr>
            <w:pStyle w:val="TDC1"/>
            <w:rPr>
              <w:rFonts w:asciiTheme="minorHAnsi" w:eastAsiaTheme="minorEastAsia" w:hAnsiTheme="minorHAnsi" w:cstheme="minorBidi"/>
              <w:sz w:val="22"/>
              <w:szCs w:val="22"/>
              <w:lang w:eastAsia="es-BO"/>
              <w14:shadow w14:blurRad="0" w14:dist="0" w14:dir="0" w14:sx="0" w14:sy="0" w14:kx="0" w14:ky="0" w14:algn="none">
                <w14:srgbClr w14:val="000000"/>
              </w14:shadow>
            </w:rPr>
          </w:pPr>
          <w:hyperlink w:anchor="_Toc500177573" w:history="1">
            <w:r w:rsidR="009B1291" w:rsidRPr="009D6280">
              <w:rPr>
                <w:rStyle w:val="Hipervnculo"/>
              </w:rPr>
              <w:t>BIBLIOGRAFIA</w:t>
            </w:r>
            <w:r w:rsidR="009B1291">
              <w:rPr>
                <w:webHidden/>
              </w:rPr>
              <w:tab/>
            </w:r>
            <w:r w:rsidR="009B1291">
              <w:rPr>
                <w:webHidden/>
              </w:rPr>
              <w:fldChar w:fldCharType="begin"/>
            </w:r>
            <w:r w:rsidR="009B1291">
              <w:rPr>
                <w:webHidden/>
              </w:rPr>
              <w:instrText xml:space="preserve"> PAGEREF _Toc500177573 \h </w:instrText>
            </w:r>
            <w:r w:rsidR="009B1291">
              <w:rPr>
                <w:webHidden/>
              </w:rPr>
            </w:r>
            <w:r w:rsidR="009B1291">
              <w:rPr>
                <w:webHidden/>
              </w:rPr>
              <w:fldChar w:fldCharType="separate"/>
            </w:r>
            <w:r w:rsidR="009B1291">
              <w:rPr>
                <w:webHidden/>
              </w:rPr>
              <w:t>88</w:t>
            </w:r>
            <w:r w:rsidR="009B1291">
              <w:rPr>
                <w:webHidden/>
              </w:rPr>
              <w:fldChar w:fldCharType="end"/>
            </w:r>
          </w:hyperlink>
        </w:p>
        <w:p w14:paraId="47DF0A84" w14:textId="77777777" w:rsidR="00A66074" w:rsidRDefault="00D65BBB">
          <w:r>
            <w:rPr>
              <w:noProof/>
              <w14:shadow w14:blurRad="50800" w14:dist="38100" w14:dir="18900000" w14:sx="100000" w14:sy="100000" w14:kx="0" w14:ky="0" w14:algn="bl">
                <w14:srgbClr w14:val="000000">
                  <w14:alpha w14:val="60000"/>
                </w14:srgbClr>
              </w14:shadow>
            </w:rPr>
            <w:fldChar w:fldCharType="end"/>
          </w:r>
        </w:p>
      </w:sdtContent>
    </w:sdt>
    <w:p w14:paraId="47DF0A85" w14:textId="77777777" w:rsidR="00B347D4" w:rsidRDefault="00B347D4" w:rsidP="001351ED">
      <w:pPr>
        <w:tabs>
          <w:tab w:val="left" w:pos="10260"/>
        </w:tabs>
        <w:spacing w:line="276" w:lineRule="auto"/>
      </w:pPr>
    </w:p>
    <w:p w14:paraId="47DF0A86" w14:textId="77777777" w:rsidR="00B347D4" w:rsidRDefault="00B347D4" w:rsidP="001351ED">
      <w:pPr>
        <w:tabs>
          <w:tab w:val="left" w:pos="10260"/>
        </w:tabs>
        <w:spacing w:line="276" w:lineRule="auto"/>
      </w:pPr>
    </w:p>
    <w:p w14:paraId="47DF0A87" w14:textId="77777777" w:rsidR="00B347D4" w:rsidRDefault="00B347D4" w:rsidP="001351ED">
      <w:pPr>
        <w:tabs>
          <w:tab w:val="left" w:pos="10260"/>
        </w:tabs>
        <w:spacing w:line="276" w:lineRule="auto"/>
      </w:pPr>
    </w:p>
    <w:p w14:paraId="47DF0A88" w14:textId="77777777" w:rsidR="004F2831" w:rsidRDefault="004F2831" w:rsidP="001351ED">
      <w:pPr>
        <w:tabs>
          <w:tab w:val="left" w:pos="10260"/>
        </w:tabs>
        <w:spacing w:line="276" w:lineRule="auto"/>
      </w:pPr>
    </w:p>
    <w:p w14:paraId="47DF0A89" w14:textId="77777777" w:rsidR="00F93BFA" w:rsidRDefault="00F93BFA" w:rsidP="001351ED">
      <w:pPr>
        <w:tabs>
          <w:tab w:val="left" w:pos="10260"/>
        </w:tabs>
        <w:spacing w:line="276" w:lineRule="auto"/>
      </w:pPr>
    </w:p>
    <w:p w14:paraId="47DF0A8A" w14:textId="77777777" w:rsidR="004F2831" w:rsidRDefault="004F2831" w:rsidP="001351ED">
      <w:pPr>
        <w:tabs>
          <w:tab w:val="left" w:pos="10260"/>
        </w:tabs>
        <w:spacing w:line="276" w:lineRule="auto"/>
      </w:pPr>
    </w:p>
    <w:p w14:paraId="47DF0A8B" w14:textId="77777777" w:rsidR="00BD1A1F" w:rsidRDefault="00BD1A1F" w:rsidP="001351ED">
      <w:pPr>
        <w:tabs>
          <w:tab w:val="left" w:pos="10260"/>
        </w:tabs>
        <w:spacing w:line="276" w:lineRule="auto"/>
      </w:pPr>
    </w:p>
    <w:p w14:paraId="47DF0A8C" w14:textId="77777777" w:rsidR="009B1291" w:rsidRDefault="009B1291" w:rsidP="001351ED">
      <w:pPr>
        <w:tabs>
          <w:tab w:val="left" w:pos="10260"/>
        </w:tabs>
        <w:spacing w:line="276" w:lineRule="auto"/>
      </w:pPr>
    </w:p>
    <w:p w14:paraId="47DF0A8D" w14:textId="77777777" w:rsidR="00BD1A1F" w:rsidRDefault="00BD1A1F" w:rsidP="001351ED">
      <w:pPr>
        <w:tabs>
          <w:tab w:val="left" w:pos="10260"/>
        </w:tabs>
        <w:spacing w:line="276" w:lineRule="auto"/>
      </w:pPr>
    </w:p>
    <w:p w14:paraId="47DF0A8E" w14:textId="77777777" w:rsidR="00BD1A1F" w:rsidRDefault="00BD1A1F" w:rsidP="001351ED">
      <w:pPr>
        <w:tabs>
          <w:tab w:val="left" w:pos="10260"/>
        </w:tabs>
        <w:spacing w:line="276" w:lineRule="auto"/>
      </w:pPr>
    </w:p>
    <w:p w14:paraId="47DF0A8F" w14:textId="77777777" w:rsidR="00B347D4" w:rsidRDefault="00B347D4" w:rsidP="001351ED">
      <w:pPr>
        <w:tabs>
          <w:tab w:val="left" w:pos="10260"/>
        </w:tabs>
        <w:spacing w:line="276" w:lineRule="auto"/>
      </w:pPr>
    </w:p>
    <w:p w14:paraId="47DF0A90" w14:textId="77777777" w:rsidR="004A73BF" w:rsidRPr="00FE28CE" w:rsidRDefault="007C61A8" w:rsidP="009E4A13">
      <w:pPr>
        <w:tabs>
          <w:tab w:val="left" w:pos="10260"/>
        </w:tabs>
      </w:pPr>
      <w:r w:rsidRPr="00FE28CE">
        <w:rPr>
          <w:noProof/>
          <w:lang w:eastAsia="es-BO"/>
        </w:rPr>
        <w:lastRenderedPageBreak/>
        <mc:AlternateContent>
          <mc:Choice Requires="wps">
            <w:drawing>
              <wp:anchor distT="0" distB="0" distL="114300" distR="114300" simplePos="0" relativeHeight="251633664" behindDoc="0" locked="0" layoutInCell="1" allowOverlap="1" wp14:anchorId="47DF13F8" wp14:editId="47DF13F9">
                <wp:simplePos x="0" y="0"/>
                <wp:positionH relativeFrom="column">
                  <wp:posOffset>-441960</wp:posOffset>
                </wp:positionH>
                <wp:positionV relativeFrom="paragraph">
                  <wp:posOffset>-109855</wp:posOffset>
                </wp:positionV>
                <wp:extent cx="6467475" cy="548640"/>
                <wp:effectExtent l="0" t="0" r="9525" b="3810"/>
                <wp:wrapNone/>
                <wp:docPr id="11" name="Rectangle 11"/>
                <wp:cNvGraphicFramePr/>
                <a:graphic xmlns:a="http://schemas.openxmlformats.org/drawingml/2006/main">
                  <a:graphicData uri="http://schemas.microsoft.com/office/word/2010/wordprocessingShape">
                    <wps:wsp>
                      <wps:cNvSpPr/>
                      <wps:spPr>
                        <a:xfrm>
                          <a:off x="0" y="0"/>
                          <a:ext cx="646747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EE" w14:textId="77777777" w:rsidR="00D818BB" w:rsidRPr="00041583" w:rsidRDefault="00D818BB" w:rsidP="00041583">
                            <w:pPr>
                              <w:jc w:val="center"/>
                              <w:rPr>
                                <w:rFonts w:cs="Arial"/>
                                <w:b/>
                                <w:color w:val="FFFFFF" w:themeColor="background1"/>
                                <w:sz w:val="56"/>
                                <w:szCs w:val="56"/>
                              </w:rPr>
                            </w:pPr>
                            <w:r w:rsidRPr="00041583">
                              <w:rPr>
                                <w:rFonts w:cs="Arial"/>
                                <w:b/>
                                <w:color w:val="FFFFFF" w:themeColor="background1"/>
                                <w:sz w:val="56"/>
                                <w:szCs w:val="56"/>
                              </w:rPr>
                              <w:t>I</w:t>
                            </w:r>
                            <w:r>
                              <w:rPr>
                                <w:rFonts w:cs="Arial"/>
                                <w:b/>
                                <w:color w:val="FFFFFF" w:themeColor="background1"/>
                                <w:sz w:val="56"/>
                                <w:szCs w:val="56"/>
                              </w:rPr>
                              <w:t>NTRODUCCIÒ</w:t>
                            </w:r>
                            <w:r w:rsidRPr="00041583">
                              <w:rPr>
                                <w:rFonts w:cs="Arial"/>
                                <w:b/>
                                <w:color w:val="FFFFFF" w:themeColor="background1"/>
                                <w:sz w:val="56"/>
                                <w:szCs w:val="5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3F8" id="Rectangle 11" o:spid="_x0000_s1030" style="position:absolute;margin-left:-34.8pt;margin-top:-8.65pt;width:509.25pt;height:43.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" fillcolor="#4a999d [3204]" stroked="f" strokeweight="2pt">
                <v:textbox>
                  <w:txbxContent>
                    <w:p w14:paraId="47DF14EE" w14:textId="77777777" w:rsidR="00D818BB" w:rsidRPr="00041583" w:rsidRDefault="00D818BB" w:rsidP="00041583">
                      <w:pPr>
                        <w:jc w:val="center"/>
                        <w:rPr>
                          <w:rFonts w:cs="Arial"/>
                          <w:b/>
                          <w:color w:val="FFFFFF" w:themeColor="background1"/>
                          <w:sz w:val="56"/>
                          <w:szCs w:val="56"/>
                        </w:rPr>
                      </w:pPr>
                      <w:r w:rsidRPr="00041583">
                        <w:rPr>
                          <w:rFonts w:cs="Arial"/>
                          <w:b/>
                          <w:color w:val="FFFFFF" w:themeColor="background1"/>
                          <w:sz w:val="56"/>
                          <w:szCs w:val="56"/>
                        </w:rPr>
                        <w:t>I</w:t>
                      </w:r>
                      <w:r>
                        <w:rPr>
                          <w:rFonts w:cs="Arial"/>
                          <w:b/>
                          <w:color w:val="FFFFFF" w:themeColor="background1"/>
                          <w:sz w:val="56"/>
                          <w:szCs w:val="56"/>
                        </w:rPr>
                        <w:t>NTRODUCCIÒ</w:t>
                      </w:r>
                      <w:r w:rsidRPr="00041583">
                        <w:rPr>
                          <w:rFonts w:cs="Arial"/>
                          <w:b/>
                          <w:color w:val="FFFFFF" w:themeColor="background1"/>
                          <w:sz w:val="56"/>
                          <w:szCs w:val="56"/>
                        </w:rPr>
                        <w:t>N</w:t>
                      </w:r>
                    </w:p>
                  </w:txbxContent>
                </v:textbox>
              </v:rect>
            </w:pict>
          </mc:Fallback>
        </mc:AlternateContent>
      </w:r>
    </w:p>
    <w:p w14:paraId="47DF0A91" w14:textId="77777777" w:rsidR="004A73BF" w:rsidRPr="00FE28CE" w:rsidRDefault="004A73BF" w:rsidP="00B70876">
      <w:pPr>
        <w:tabs>
          <w:tab w:val="left" w:pos="10260"/>
        </w:tabs>
      </w:pPr>
    </w:p>
    <w:p w14:paraId="47DF0A92" w14:textId="77777777" w:rsidR="00F0441F" w:rsidRDefault="00F0441F" w:rsidP="00B70876">
      <w:pPr>
        <w:tabs>
          <w:tab w:val="left" w:pos="10260"/>
        </w:tabs>
      </w:pPr>
    </w:p>
    <w:p w14:paraId="47DF0A93" w14:textId="77777777" w:rsidR="002F1F02" w:rsidRPr="00FE28CE" w:rsidRDefault="002F1F02" w:rsidP="00B70876">
      <w:pPr>
        <w:tabs>
          <w:tab w:val="left" w:pos="10260"/>
        </w:tabs>
      </w:pPr>
    </w:p>
    <w:p w14:paraId="47DF0A94" w14:textId="77777777" w:rsidR="002F1F02" w:rsidRDefault="002F1F02" w:rsidP="002F1F02">
      <w:pPr>
        <w:jc w:val="both"/>
        <w:rPr>
          <w:rFonts w:cs="Arial"/>
        </w:rPr>
      </w:pPr>
    </w:p>
    <w:p w14:paraId="47DF0A95" w14:textId="77777777" w:rsidR="00785520" w:rsidRDefault="00785520" w:rsidP="00BB770C">
      <w:pPr>
        <w:spacing w:line="360" w:lineRule="auto"/>
        <w:jc w:val="both"/>
        <w:rPr>
          <w:rFonts w:cs="Arial"/>
        </w:rPr>
      </w:pPr>
      <w:r w:rsidRPr="00785520">
        <w:rPr>
          <w:rFonts w:cs="Arial"/>
        </w:rPr>
        <w:t>La educación es la más alta función del estado, por tanto, merece especial atención del gobierno,</w:t>
      </w:r>
      <w:r>
        <w:rPr>
          <w:rFonts w:cs="Arial"/>
        </w:rPr>
        <w:t xml:space="preserve"> los establecimientos de estudio</w:t>
      </w:r>
      <w:r w:rsidR="00BB770C">
        <w:rPr>
          <w:rFonts w:cs="Arial"/>
        </w:rPr>
        <w:t>s</w:t>
      </w:r>
      <w:r w:rsidRPr="00785520">
        <w:rPr>
          <w:rFonts w:cs="Arial"/>
        </w:rPr>
        <w:t xml:space="preserve"> quienes tienen necesidades durante el proceso de sus actividades académicas</w:t>
      </w:r>
      <w:r w:rsidR="00BB770C">
        <w:rPr>
          <w:rFonts w:cs="Arial"/>
        </w:rPr>
        <w:t>, cuyo</w:t>
      </w:r>
      <w:r w:rsidRPr="00785520">
        <w:rPr>
          <w:rFonts w:cs="Arial"/>
        </w:rPr>
        <w:t xml:space="preserve"> fin es formar a los educandos que son el presente y el futuro de nuestra Patria.</w:t>
      </w:r>
    </w:p>
    <w:p w14:paraId="47DF0A96" w14:textId="77777777" w:rsidR="00785520" w:rsidRPr="00BB770C" w:rsidRDefault="00BB770C" w:rsidP="00BB770C">
      <w:pPr>
        <w:spacing w:line="360" w:lineRule="auto"/>
        <w:rPr>
          <w:rFonts w:ascii="Times New Roman" w:hAnsi="Times New Roman"/>
        </w:rPr>
      </w:pPr>
      <w:r w:rsidRPr="00BF2D1B">
        <w:t>Y una de las necesidades es contar con herramientas adecuadas para manejar los procesos académicos de tal forma que estas beneficien tanto a los administrativos de la unidad educativa a los docentes como a los alumnos Principales artífices del proceso educativo.</w:t>
      </w:r>
    </w:p>
    <w:p w14:paraId="47DF0A97" w14:textId="77777777" w:rsidR="002F1F02" w:rsidRPr="002F1F02" w:rsidRDefault="00BB770C" w:rsidP="00BB770C">
      <w:pPr>
        <w:spacing w:line="360" w:lineRule="auto"/>
        <w:jc w:val="both"/>
        <w:rPr>
          <w:rFonts w:cs="Arial"/>
        </w:rPr>
      </w:pPr>
      <w:r>
        <w:rPr>
          <w:rFonts w:cs="Arial"/>
        </w:rPr>
        <w:t>Es por ello que</w:t>
      </w:r>
      <w:r w:rsidR="002F1F02" w:rsidRPr="002F1F02">
        <w:rPr>
          <w:rFonts w:cs="Arial"/>
        </w:rPr>
        <w:t xml:space="preserve"> </w:t>
      </w:r>
      <w:r>
        <w:rPr>
          <w:rFonts w:cs="Arial"/>
        </w:rPr>
        <w:t xml:space="preserve">el </w:t>
      </w:r>
      <w:r w:rsidR="002F1F02" w:rsidRPr="002F1F02">
        <w:rPr>
          <w:rFonts w:cs="Arial"/>
        </w:rPr>
        <w:t xml:space="preserve">desarrollo de Software es </w:t>
      </w:r>
      <w:r>
        <w:rPr>
          <w:rFonts w:cs="Arial"/>
        </w:rPr>
        <w:t>Mejora el trabajo en</w:t>
      </w:r>
      <w:r w:rsidR="002F1F02" w:rsidRPr="002F1F02">
        <w:rPr>
          <w:rFonts w:cs="Arial"/>
        </w:rPr>
        <w:t xml:space="preserve"> las áreas que van avanzando a pasos ag</w:t>
      </w:r>
      <w:r>
        <w:rPr>
          <w:rFonts w:cs="Arial"/>
        </w:rPr>
        <w:t>igantados</w:t>
      </w:r>
      <w:r w:rsidR="002F1F02" w:rsidRPr="002F1F02">
        <w:rPr>
          <w:rFonts w:cs="Arial"/>
        </w:rPr>
        <w:t>, si bien es cierto que hoy la sociedad puede disfrutar de una gran cantidad de software con muchísimas funciones, esta nunca se percata de la existencia del desarrollo del software como tal, para la sociedad el software hoy en día es importante para poder subsistir, sin importar de donde provenga.</w:t>
      </w:r>
    </w:p>
    <w:p w14:paraId="47DF0A98" w14:textId="77777777" w:rsidR="002F1F02" w:rsidRPr="002F1F02" w:rsidRDefault="002F1F02" w:rsidP="00BB770C">
      <w:pPr>
        <w:spacing w:line="360" w:lineRule="auto"/>
        <w:jc w:val="both"/>
        <w:rPr>
          <w:rFonts w:cs="Arial"/>
          <w:color w:val="111111"/>
          <w:shd w:val="clear" w:color="auto" w:fill="FFFFFF"/>
        </w:rPr>
      </w:pPr>
      <w:r w:rsidRPr="002F1F02">
        <w:rPr>
          <w:rFonts w:cs="Arial"/>
          <w:color w:val="111111"/>
          <w:shd w:val="clear" w:color="auto" w:fill="FFFFFF"/>
        </w:rPr>
        <w:t>La tecnología ha cambiado la forma en que las personas se comunican y ha creado nuevas posibilidades de transmitir cultura, información, educación y conocimiento. La pedagogía, con sus métodos de enseñanza, aprendizaje e investigación, ha evolucionado debido a la tecnología, a tal punto que ahora estos métodos son más variados y dinámicos.</w:t>
      </w:r>
    </w:p>
    <w:p w14:paraId="47DF0A99" w14:textId="77777777" w:rsidR="002F1F02" w:rsidRPr="002F1F02" w:rsidRDefault="002F1F02" w:rsidP="00BB770C">
      <w:pPr>
        <w:spacing w:line="360" w:lineRule="auto"/>
        <w:jc w:val="both"/>
        <w:rPr>
          <w:rFonts w:cs="Arial"/>
        </w:rPr>
      </w:pPr>
      <w:r w:rsidRPr="002F1F02">
        <w:rPr>
          <w:rFonts w:cs="Arial"/>
        </w:rPr>
        <w:t>Para esto se ha realizado la implementación de un sistema de información que garantice el control de estos servicios brindados, facilitando el registro de los equipos y la obtención de datos de los mismos, para así tener una información más eficiente de los servicios realizados.</w:t>
      </w:r>
    </w:p>
    <w:p w14:paraId="47DF0A9A" w14:textId="77777777" w:rsidR="00A87BD2" w:rsidRPr="00FE28CE" w:rsidRDefault="00A87BD2" w:rsidP="00A87BD2">
      <w:pPr>
        <w:pStyle w:val="MyHeadtitle"/>
        <w:spacing w:before="0" w:after="0" w:line="276" w:lineRule="auto"/>
        <w:jc w:val="both"/>
        <w:rPr>
          <w:rFonts w:ascii="Arial" w:hAnsi="Arial"/>
          <w:color w:val="9999CC" w:themeColor="accent2"/>
          <w:sz w:val="40"/>
          <w:szCs w:val="24"/>
        </w:rPr>
        <w:sectPr w:rsidR="00A87BD2" w:rsidRPr="00FE28CE" w:rsidSect="009174C1">
          <w:pgSz w:w="12240" w:h="15840" w:code="1"/>
          <w:pgMar w:top="1418" w:right="1701" w:bottom="1418" w:left="1701" w:header="357" w:footer="369" w:gutter="0"/>
          <w:cols w:space="708"/>
          <w:docGrid w:linePitch="360"/>
        </w:sectPr>
      </w:pPr>
    </w:p>
    <w:p w14:paraId="47DF0A9B" w14:textId="77777777" w:rsidR="002F1F02" w:rsidRDefault="002F1F02" w:rsidP="00B70876">
      <w:pPr>
        <w:tabs>
          <w:tab w:val="left" w:pos="10260"/>
        </w:tabs>
      </w:pPr>
    </w:p>
    <w:p w14:paraId="47DF0A9C" w14:textId="77777777" w:rsidR="002F1F02" w:rsidRDefault="002F1F02" w:rsidP="00B70876">
      <w:pPr>
        <w:tabs>
          <w:tab w:val="left" w:pos="10260"/>
        </w:tabs>
      </w:pPr>
    </w:p>
    <w:p w14:paraId="47DF0A9D" w14:textId="77777777" w:rsidR="002F1F02" w:rsidRDefault="002F1F02" w:rsidP="00B70876">
      <w:pPr>
        <w:tabs>
          <w:tab w:val="left" w:pos="10260"/>
        </w:tabs>
      </w:pPr>
    </w:p>
    <w:p w14:paraId="47DF0A9E" w14:textId="77777777" w:rsidR="001C3E2F" w:rsidRPr="00FE28CE" w:rsidRDefault="001C3E2F" w:rsidP="00B70876">
      <w:pPr>
        <w:tabs>
          <w:tab w:val="left" w:pos="10260"/>
        </w:tabs>
      </w:pPr>
      <w:r w:rsidRPr="00FE28CE">
        <w:br w:type="page"/>
      </w:r>
    </w:p>
    <w:p w14:paraId="47DF0A9F" w14:textId="77777777" w:rsidR="00DE37A4" w:rsidRDefault="00DE37A4" w:rsidP="00DE37A4">
      <w:pPr>
        <w:rPr>
          <w:rFonts w:cs="Arial"/>
          <w:b/>
          <w:sz w:val="44"/>
          <w:szCs w:val="44"/>
          <w:u w:val="single"/>
        </w:rPr>
      </w:pPr>
    </w:p>
    <w:p w14:paraId="47DF0AA0" w14:textId="77777777" w:rsidR="00DE37A4" w:rsidRDefault="00DE37A4" w:rsidP="00DE37A4">
      <w:pPr>
        <w:rPr>
          <w:rFonts w:cs="Arial"/>
          <w:b/>
          <w:sz w:val="44"/>
          <w:szCs w:val="44"/>
          <w:u w:val="single"/>
        </w:rPr>
      </w:pPr>
    </w:p>
    <w:p w14:paraId="47DF0AA1" w14:textId="77777777" w:rsidR="00DE37A4" w:rsidRDefault="00DE37A4" w:rsidP="00DE37A4">
      <w:pPr>
        <w:rPr>
          <w:rFonts w:cs="Arial"/>
          <w:b/>
          <w:sz w:val="44"/>
          <w:szCs w:val="44"/>
          <w:u w:val="single"/>
        </w:rPr>
      </w:pPr>
    </w:p>
    <w:p w14:paraId="47DF0AA2" w14:textId="77777777" w:rsidR="00DE37A4" w:rsidRDefault="00715ED6" w:rsidP="00DE37A4">
      <w:pPr>
        <w:rPr>
          <w:rFonts w:cs="Arial"/>
          <w:b/>
          <w:sz w:val="44"/>
          <w:szCs w:val="44"/>
          <w:u w:val="single"/>
        </w:rPr>
      </w:pPr>
      <w:r w:rsidRPr="00DE37A4">
        <w:rPr>
          <w:rFonts w:cs="Arial"/>
          <w:b/>
          <w:noProof/>
          <w:sz w:val="44"/>
          <w:szCs w:val="44"/>
          <w:u w:val="single"/>
          <w:lang w:eastAsia="es-BO"/>
        </w:rPr>
        <mc:AlternateContent>
          <mc:Choice Requires="wps">
            <w:drawing>
              <wp:anchor distT="45720" distB="45720" distL="114300" distR="114300" simplePos="0" relativeHeight="251772928" behindDoc="0" locked="0" layoutInCell="1" allowOverlap="1" wp14:anchorId="47DF13FA" wp14:editId="47DF13FB">
                <wp:simplePos x="0" y="0"/>
                <wp:positionH relativeFrom="column">
                  <wp:posOffset>4236085</wp:posOffset>
                </wp:positionH>
                <wp:positionV relativeFrom="paragraph">
                  <wp:posOffset>6350</wp:posOffset>
                </wp:positionV>
                <wp:extent cx="1370965" cy="722630"/>
                <wp:effectExtent l="0" t="0" r="0" b="12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72263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4EF" w14:textId="77777777" w:rsidR="00D818BB" w:rsidRPr="00715ED6" w:rsidRDefault="00D818BB" w:rsidP="00715ED6">
                            <w:pPr>
                              <w:rPr>
                                <w:rFonts w:cs="Arial"/>
                                <w:b/>
                                <w:color w:val="193333" w:themeColor="accent5" w:themeShade="80"/>
                                <w:sz w:val="52"/>
                                <w:szCs w:val="52"/>
                              </w:rPr>
                            </w:pPr>
                            <w:r w:rsidRPr="00715ED6">
                              <w:rPr>
                                <w:rFonts w:cs="Arial"/>
                                <w:b/>
                                <w:color w:val="193333" w:themeColor="accent5" w:themeShade="80"/>
                                <w:sz w:val="52"/>
                                <w:szCs w:val="52"/>
                              </w:rPr>
                              <w:t>Parte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3FA" id="_x0000_s1031" type="#_x0000_t202" style="position:absolute;margin-left:333.55pt;margin-top:.5pt;width:107.95pt;height:56.9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" filled="f" stroked="f">
                <v:textbox>
                  <w:txbxContent>
                    <w:p w14:paraId="47DF14EF" w14:textId="77777777" w:rsidR="00D818BB" w:rsidRPr="00715ED6" w:rsidRDefault="00D818BB" w:rsidP="00715ED6">
                      <w:pPr>
                        <w:rPr>
                          <w:rFonts w:cs="Arial"/>
                          <w:b/>
                          <w:color w:val="193333" w:themeColor="accent5" w:themeShade="80"/>
                          <w:sz w:val="52"/>
                          <w:szCs w:val="52"/>
                        </w:rPr>
                      </w:pPr>
                      <w:r w:rsidRPr="00715ED6">
                        <w:rPr>
                          <w:rFonts w:cs="Arial"/>
                          <w:b/>
                          <w:color w:val="193333" w:themeColor="accent5" w:themeShade="80"/>
                          <w:sz w:val="52"/>
                          <w:szCs w:val="52"/>
                        </w:rPr>
                        <w:t>Parte 1</w:t>
                      </w:r>
                    </w:p>
                  </w:txbxContent>
                </v:textbox>
                <w10:wrap type="square"/>
              </v:shape>
            </w:pict>
          </mc:Fallback>
        </mc:AlternateContent>
      </w:r>
    </w:p>
    <w:p w14:paraId="47DF0AA3" w14:textId="77777777" w:rsidR="00DE37A4" w:rsidRDefault="00DE37A4" w:rsidP="00DE37A4">
      <w:pPr>
        <w:rPr>
          <w:rFonts w:cs="Arial"/>
          <w:b/>
          <w:sz w:val="44"/>
          <w:szCs w:val="44"/>
          <w:u w:val="single"/>
        </w:rPr>
      </w:pPr>
    </w:p>
    <w:p w14:paraId="47DF0AA4" w14:textId="77777777" w:rsidR="00DE37A4" w:rsidRDefault="00C068D9" w:rsidP="00DE37A4">
      <w:pPr>
        <w:rPr>
          <w:rFonts w:cs="Arial"/>
          <w:b/>
          <w:sz w:val="44"/>
          <w:szCs w:val="44"/>
          <w:u w:val="single"/>
        </w:rPr>
      </w:pPr>
      <w:r w:rsidRPr="00DE37A4">
        <w:rPr>
          <w:rFonts w:cs="Arial"/>
          <w:b/>
          <w:noProof/>
          <w:sz w:val="44"/>
          <w:szCs w:val="44"/>
          <w:u w:val="single"/>
          <w:lang w:eastAsia="es-BO"/>
        </w:rPr>
        <mc:AlternateContent>
          <mc:Choice Requires="wps">
            <w:drawing>
              <wp:anchor distT="45720" distB="45720" distL="114300" distR="114300" simplePos="0" relativeHeight="251742208" behindDoc="0" locked="0" layoutInCell="1" allowOverlap="1" wp14:anchorId="47DF13FC" wp14:editId="47DF13FD">
                <wp:simplePos x="0" y="0"/>
                <wp:positionH relativeFrom="column">
                  <wp:posOffset>673735</wp:posOffset>
                </wp:positionH>
                <wp:positionV relativeFrom="paragraph">
                  <wp:posOffset>44450</wp:posOffset>
                </wp:positionV>
                <wp:extent cx="4933315" cy="228600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22860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4F0" w14:textId="77777777" w:rsidR="00D818BB" w:rsidRPr="00C068D9" w:rsidRDefault="00D818BB" w:rsidP="005D6FE9">
                            <w:pPr>
                              <w:pStyle w:val="Ttulo1"/>
                              <w:rPr>
                                <w14:shadow w14:blurRad="50800" w14:dist="38100" w14:dir="18900000" w14:sx="100000" w14:sy="100000" w14:kx="0" w14:ky="0" w14:algn="bl">
                                  <w14:srgbClr w14:val="000000">
                                    <w14:alpha w14:val="60000"/>
                                  </w14:srgbClr>
                                </w14:shadow>
                              </w:rPr>
                            </w:pPr>
                            <w:bookmarkStart w:id="1" w:name="_Toc497652173"/>
                            <w:bookmarkStart w:id="2" w:name="_Toc497652348"/>
                            <w:bookmarkStart w:id="3" w:name="_Toc497652474"/>
                            <w:bookmarkStart w:id="4" w:name="_Toc497652861"/>
                            <w:bookmarkStart w:id="5" w:name="_Toc497652914"/>
                            <w:bookmarkStart w:id="6" w:name="_Toc497654311"/>
                            <w:bookmarkStart w:id="7" w:name="_Toc497654325"/>
                            <w:bookmarkStart w:id="8" w:name="_Toc497654364"/>
                            <w:bookmarkStart w:id="9" w:name="_Toc500177519"/>
                            <w:r w:rsidRPr="00715ED6">
                              <w:rPr>
                                <w:color w:val="FFFFFF" w:themeColor="background1"/>
                              </w:rPr>
                              <w:t xml:space="preserve">Parte </w:t>
                            </w:r>
                            <w:bookmarkStart w:id="10" w:name="_Toc497652174"/>
                            <w:bookmarkEnd w:id="1"/>
                            <w:r w:rsidRPr="00715ED6">
                              <w:rPr>
                                <w:color w:val="FFFFFF" w:themeColor="background1"/>
                              </w:rPr>
                              <w:t>1</w:t>
                            </w:r>
                            <w:r w:rsidRPr="00715ED6">
                              <w:rPr>
                                <w:color w:val="FFFFFF" w:themeColor="background1"/>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 xml:space="preserve">ASPECTOS </w:t>
                            </w:r>
                            <w:r w:rsidRPr="00B370D0">
                              <w:rPr>
                                <w:sz w:val="44"/>
                                <w14:shadow w14:blurRad="50800" w14:dist="38100" w14:dir="18900000" w14:sx="100000" w14:sy="100000" w14:kx="0" w14:ky="0" w14:algn="bl">
                                  <w14:srgbClr w14:val="000000">
                                    <w14:alpha w14:val="60000"/>
                                  </w14:srgbClr>
                                </w14:shadow>
                              </w:rPr>
                              <w:t>GENERALES</w:t>
                            </w:r>
                            <w:bookmarkEnd w:id="2"/>
                            <w:bookmarkEnd w:id="3"/>
                            <w:bookmarkEnd w:id="4"/>
                            <w:bookmarkEnd w:id="5"/>
                            <w:bookmarkEnd w:id="6"/>
                            <w:bookmarkEnd w:id="7"/>
                            <w:bookmarkEnd w:id="8"/>
                            <w:bookmarkEnd w:id="9"/>
                            <w:bookmarkEnd w:id="1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3FC" id="_x0000_s1032" type="#_x0000_t202" style="position:absolute;margin-left:53.05pt;margin-top:3.5pt;width:388.45pt;height:180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" filled="f" stroked="f">
                <v:textbox>
                  <w:txbxContent>
                    <w:p w14:paraId="47DF14F0" w14:textId="77777777" w:rsidR="00D818BB" w:rsidRPr="00C068D9" w:rsidRDefault="00D818BB" w:rsidP="005D6FE9">
                      <w:pPr>
                        <w:pStyle w:val="Ttulo1"/>
                        <w:rPr>
                          <w14:shadow w14:blurRad="50800" w14:dist="38100" w14:dir="18900000" w14:sx="100000" w14:sy="100000" w14:kx="0" w14:ky="0" w14:algn="bl">
                            <w14:srgbClr w14:val="000000">
                              <w14:alpha w14:val="60000"/>
                            </w14:srgbClr>
                          </w14:shadow>
                        </w:rPr>
                      </w:pPr>
                      <w:bookmarkStart w:id="12" w:name="_Toc497652173"/>
                      <w:bookmarkStart w:id="13" w:name="_Toc497652348"/>
                      <w:bookmarkStart w:id="14" w:name="_Toc497652474"/>
                      <w:bookmarkStart w:id="15" w:name="_Toc497652861"/>
                      <w:bookmarkStart w:id="16" w:name="_Toc497652914"/>
                      <w:bookmarkStart w:id="17" w:name="_Toc497654311"/>
                      <w:bookmarkStart w:id="18" w:name="_Toc497654325"/>
                      <w:bookmarkStart w:id="19" w:name="_Toc497654364"/>
                      <w:bookmarkStart w:id="20" w:name="_Toc500177519"/>
                      <w:r w:rsidRPr="00715ED6">
                        <w:rPr>
                          <w:color w:val="FFFFFF" w:themeColor="background1"/>
                        </w:rPr>
                        <w:t xml:space="preserve">Parte </w:t>
                      </w:r>
                      <w:bookmarkStart w:id="21" w:name="_Toc497652174"/>
                      <w:bookmarkEnd w:id="12"/>
                      <w:r w:rsidRPr="00715ED6">
                        <w:rPr>
                          <w:color w:val="FFFFFF" w:themeColor="background1"/>
                        </w:rPr>
                        <w:t>1</w:t>
                      </w:r>
                      <w:r w:rsidRPr="00715ED6">
                        <w:rPr>
                          <w:color w:val="FFFFFF" w:themeColor="background1"/>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 xml:space="preserve">ASPECTOS </w:t>
                      </w:r>
                      <w:r w:rsidRPr="00B370D0">
                        <w:rPr>
                          <w:sz w:val="44"/>
                          <w14:shadow w14:blurRad="50800" w14:dist="38100" w14:dir="18900000" w14:sx="100000" w14:sy="100000" w14:kx="0" w14:ky="0" w14:algn="bl">
                            <w14:srgbClr w14:val="000000">
                              <w14:alpha w14:val="60000"/>
                            </w14:srgbClr>
                          </w14:shadow>
                        </w:rPr>
                        <w:t>GENERALES</w:t>
                      </w:r>
                      <w:bookmarkEnd w:id="13"/>
                      <w:bookmarkEnd w:id="14"/>
                      <w:bookmarkEnd w:id="15"/>
                      <w:bookmarkEnd w:id="16"/>
                      <w:bookmarkEnd w:id="17"/>
                      <w:bookmarkEnd w:id="18"/>
                      <w:bookmarkEnd w:id="19"/>
                      <w:bookmarkEnd w:id="20"/>
                      <w:bookmarkEnd w:id="21"/>
                    </w:p>
                  </w:txbxContent>
                </v:textbox>
                <w10:wrap type="square"/>
              </v:shape>
            </w:pict>
          </mc:Fallback>
        </mc:AlternateContent>
      </w:r>
    </w:p>
    <w:p w14:paraId="47DF0AA5" w14:textId="77777777" w:rsidR="00DE37A4" w:rsidRDefault="00DE37A4" w:rsidP="00DE37A4">
      <w:pPr>
        <w:rPr>
          <w:rFonts w:cs="Arial"/>
          <w:b/>
          <w:sz w:val="44"/>
          <w:szCs w:val="44"/>
          <w:u w:val="single"/>
        </w:rPr>
      </w:pPr>
    </w:p>
    <w:p w14:paraId="47DF0AA6" w14:textId="77777777" w:rsidR="00DE37A4" w:rsidRDefault="00DE37A4" w:rsidP="00DE37A4">
      <w:pPr>
        <w:rPr>
          <w:rFonts w:cs="Arial"/>
          <w:b/>
          <w:sz w:val="44"/>
          <w:szCs w:val="44"/>
          <w:u w:val="single"/>
        </w:rPr>
      </w:pPr>
    </w:p>
    <w:p w14:paraId="47DF0AA7" w14:textId="77777777" w:rsidR="00DE37A4" w:rsidRDefault="00DE37A4" w:rsidP="00DE37A4">
      <w:pPr>
        <w:rPr>
          <w:rFonts w:cs="Arial"/>
          <w:b/>
          <w:sz w:val="44"/>
          <w:szCs w:val="44"/>
          <w:u w:val="single"/>
        </w:rPr>
      </w:pPr>
    </w:p>
    <w:p w14:paraId="47DF0AA8" w14:textId="77777777" w:rsidR="00DE37A4" w:rsidRDefault="00DE37A4" w:rsidP="00DE37A4">
      <w:pPr>
        <w:rPr>
          <w:rFonts w:cs="Arial"/>
          <w:b/>
          <w:sz w:val="44"/>
          <w:szCs w:val="44"/>
          <w:u w:val="single"/>
        </w:rPr>
      </w:pPr>
    </w:p>
    <w:p w14:paraId="47DF0AA9" w14:textId="77777777" w:rsidR="00DE37A4" w:rsidRDefault="00DE37A4" w:rsidP="00DE37A4">
      <w:pPr>
        <w:rPr>
          <w:rFonts w:cs="Arial"/>
          <w:b/>
          <w:sz w:val="44"/>
          <w:szCs w:val="44"/>
          <w:u w:val="single"/>
        </w:rPr>
      </w:pPr>
    </w:p>
    <w:p w14:paraId="47DF0AAA" w14:textId="77777777" w:rsidR="00DE37A4" w:rsidRDefault="00DE37A4" w:rsidP="00DE37A4">
      <w:pPr>
        <w:rPr>
          <w:rFonts w:cs="Arial"/>
          <w:b/>
          <w:sz w:val="44"/>
          <w:szCs w:val="44"/>
          <w:u w:val="single"/>
        </w:rPr>
      </w:pPr>
    </w:p>
    <w:p w14:paraId="47DF0AAB" w14:textId="77777777" w:rsidR="00DE37A4" w:rsidRDefault="00DE37A4" w:rsidP="00DE37A4">
      <w:pPr>
        <w:rPr>
          <w:rFonts w:cs="Arial"/>
          <w:b/>
          <w:sz w:val="44"/>
          <w:szCs w:val="44"/>
          <w:u w:val="single"/>
        </w:rPr>
      </w:pPr>
    </w:p>
    <w:p w14:paraId="47DF0AAC" w14:textId="77777777" w:rsidR="00DE37A4" w:rsidRDefault="00DE37A4" w:rsidP="00DE37A4">
      <w:pPr>
        <w:rPr>
          <w:rFonts w:cs="Arial"/>
          <w:b/>
          <w:sz w:val="44"/>
          <w:szCs w:val="44"/>
          <w:u w:val="single"/>
        </w:rPr>
      </w:pPr>
    </w:p>
    <w:p w14:paraId="47DF0AAD" w14:textId="77777777" w:rsidR="00DE37A4" w:rsidRDefault="00DE37A4" w:rsidP="00DE37A4">
      <w:pPr>
        <w:rPr>
          <w:rFonts w:cs="Arial"/>
          <w:b/>
          <w:sz w:val="44"/>
          <w:szCs w:val="44"/>
          <w:u w:val="single"/>
        </w:rPr>
      </w:pPr>
    </w:p>
    <w:p w14:paraId="47DF0AAE" w14:textId="77777777" w:rsidR="009A4D1C" w:rsidRDefault="009A4D1C" w:rsidP="00DE37A4">
      <w:pPr>
        <w:rPr>
          <w:rFonts w:cs="Arial"/>
          <w:b/>
          <w:sz w:val="44"/>
          <w:szCs w:val="44"/>
          <w:u w:val="single"/>
        </w:rPr>
      </w:pPr>
    </w:p>
    <w:p w14:paraId="47DF0AAF" w14:textId="77777777" w:rsidR="009A4D1C" w:rsidRDefault="009A4D1C" w:rsidP="00DE37A4">
      <w:pPr>
        <w:rPr>
          <w:rFonts w:cs="Arial"/>
          <w:b/>
          <w:sz w:val="44"/>
          <w:szCs w:val="44"/>
          <w:u w:val="single"/>
        </w:rPr>
      </w:pPr>
    </w:p>
    <w:p w14:paraId="47DF0AB0" w14:textId="77777777" w:rsidR="009A4D1C" w:rsidRDefault="009A4D1C" w:rsidP="00DE37A4">
      <w:pPr>
        <w:rPr>
          <w:rFonts w:cs="Arial"/>
          <w:b/>
          <w:sz w:val="44"/>
          <w:szCs w:val="44"/>
          <w:u w:val="single"/>
        </w:rPr>
      </w:pPr>
    </w:p>
    <w:p w14:paraId="47DF0AB1" w14:textId="77777777" w:rsidR="009A4D1C" w:rsidRDefault="009A4D1C" w:rsidP="00DE37A4">
      <w:pPr>
        <w:rPr>
          <w:rFonts w:cs="Arial"/>
          <w:b/>
          <w:sz w:val="44"/>
          <w:szCs w:val="44"/>
          <w:u w:val="single"/>
        </w:rPr>
      </w:pPr>
    </w:p>
    <w:p w14:paraId="47DF0AB2" w14:textId="77777777" w:rsidR="009A4D1C" w:rsidRDefault="009A4D1C" w:rsidP="00DE37A4">
      <w:pPr>
        <w:rPr>
          <w:rFonts w:cs="Arial"/>
          <w:b/>
          <w:sz w:val="44"/>
          <w:szCs w:val="44"/>
          <w:u w:val="single"/>
        </w:rPr>
      </w:pPr>
    </w:p>
    <w:p w14:paraId="47DF0AB3" w14:textId="77777777" w:rsidR="00DE37A4" w:rsidRDefault="00DE37A4" w:rsidP="00DE37A4">
      <w:pPr>
        <w:rPr>
          <w:rFonts w:cs="Arial"/>
          <w:b/>
          <w:sz w:val="44"/>
          <w:szCs w:val="44"/>
          <w:u w:val="single"/>
        </w:rPr>
      </w:pPr>
    </w:p>
    <w:p w14:paraId="47DF0AB4" w14:textId="77777777" w:rsidR="009A4D1C" w:rsidRDefault="009A4D1C" w:rsidP="00DE37A4">
      <w:pPr>
        <w:rPr>
          <w:rFonts w:cs="Arial"/>
          <w:b/>
          <w:sz w:val="44"/>
          <w:szCs w:val="44"/>
          <w:u w:val="single"/>
        </w:rPr>
      </w:pPr>
    </w:p>
    <w:p w14:paraId="47DF0AB5" w14:textId="77777777" w:rsidR="009A4D1C" w:rsidRDefault="009A4D1C" w:rsidP="00DE37A4">
      <w:pPr>
        <w:rPr>
          <w:rFonts w:cs="Arial"/>
          <w:b/>
          <w:sz w:val="44"/>
          <w:szCs w:val="44"/>
          <w:u w:val="single"/>
        </w:rPr>
      </w:pPr>
    </w:p>
    <w:p w14:paraId="47DF0AB6" w14:textId="77777777" w:rsidR="009A4D1C" w:rsidRDefault="009A4D1C" w:rsidP="00DE37A4">
      <w:pPr>
        <w:rPr>
          <w:rFonts w:cs="Arial"/>
          <w:b/>
          <w:sz w:val="44"/>
          <w:szCs w:val="44"/>
          <w:u w:val="single"/>
        </w:rPr>
      </w:pPr>
    </w:p>
    <w:p w14:paraId="47DF0AB7" w14:textId="77777777" w:rsidR="00DE37A4" w:rsidRDefault="00DE37A4" w:rsidP="00B70876">
      <w:pPr>
        <w:tabs>
          <w:tab w:val="left" w:pos="10260"/>
        </w:tabs>
      </w:pPr>
    </w:p>
    <w:p w14:paraId="47DF0AB8" w14:textId="77777777" w:rsidR="00DE37A4" w:rsidRDefault="00DE37A4" w:rsidP="00B70876">
      <w:pPr>
        <w:tabs>
          <w:tab w:val="left" w:pos="10260"/>
        </w:tabs>
      </w:pPr>
    </w:p>
    <w:p w14:paraId="47DF0AB9" w14:textId="77777777" w:rsidR="00DE37A4" w:rsidRDefault="00DE37A4" w:rsidP="00B70876">
      <w:pPr>
        <w:tabs>
          <w:tab w:val="left" w:pos="10260"/>
        </w:tabs>
      </w:pPr>
    </w:p>
    <w:p w14:paraId="47DF0ABA" w14:textId="77777777" w:rsidR="00BE34C5" w:rsidRPr="00FE28CE" w:rsidRDefault="003A78C1" w:rsidP="00B70876">
      <w:pPr>
        <w:tabs>
          <w:tab w:val="left" w:pos="10260"/>
        </w:tabs>
      </w:pPr>
      <w:r w:rsidRPr="00FE28CE">
        <w:rPr>
          <w:noProof/>
          <w:lang w:eastAsia="es-BO"/>
        </w:rPr>
        <w:lastRenderedPageBreak/>
        <mc:AlternateContent>
          <mc:Choice Requires="wps">
            <w:drawing>
              <wp:anchor distT="0" distB="0" distL="114300" distR="114300" simplePos="0" relativeHeight="251585536" behindDoc="0" locked="0" layoutInCell="1" allowOverlap="1" wp14:anchorId="47DF13FE" wp14:editId="47DF13FF">
                <wp:simplePos x="0" y="0"/>
                <wp:positionH relativeFrom="column">
                  <wp:posOffset>-470536</wp:posOffset>
                </wp:positionH>
                <wp:positionV relativeFrom="paragraph">
                  <wp:posOffset>-319405</wp:posOffset>
                </wp:positionV>
                <wp:extent cx="6657975" cy="548640"/>
                <wp:effectExtent l="0" t="0" r="9525" b="3810"/>
                <wp:wrapNone/>
                <wp:docPr id="199" name="Rectangle 199"/>
                <wp:cNvGraphicFramePr/>
                <a:graphic xmlns:a="http://schemas.openxmlformats.org/drawingml/2006/main">
                  <a:graphicData uri="http://schemas.microsoft.com/office/word/2010/wordprocessingShape">
                    <wps:wsp>
                      <wps:cNvSpPr/>
                      <wps:spPr>
                        <a:xfrm>
                          <a:off x="0" y="0"/>
                          <a:ext cx="665797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F1" w14:textId="77777777" w:rsidR="00D818BB" w:rsidRPr="00782581" w:rsidRDefault="00D818BB" w:rsidP="00782581">
                            <w:pPr>
                              <w:pStyle w:val="Ttulo2"/>
                            </w:pPr>
                            <w:bookmarkStart w:id="11" w:name="_Toc497654312"/>
                            <w:bookmarkStart w:id="12" w:name="_Toc497654326"/>
                            <w:bookmarkStart w:id="13" w:name="_Toc497654365"/>
                            <w:bookmarkStart w:id="14" w:name="_Toc500177520"/>
                            <w:r w:rsidRPr="00782581">
                              <w:t>1</w:t>
                            </w:r>
                            <w:r>
                              <w:t>.1</w:t>
                            </w:r>
                            <w:r w:rsidRPr="00782581">
                              <w:t xml:space="preserve"> ANTECEDENTES</w:t>
                            </w:r>
                            <w:bookmarkEnd w:id="11"/>
                            <w:bookmarkEnd w:id="12"/>
                            <w:bookmarkEnd w:id="13"/>
                            <w:bookmarkEnd w:id="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3FE" id="Rectangle 199" o:spid="_x0000_s1033" style="position:absolute;margin-left:-37.05pt;margin-top:-25.15pt;width:524.25pt;height:43.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" fillcolor="#4a999d [3204]" stroked="f" strokeweight="2pt">
                <v:textbox>
                  <w:txbxContent>
                    <w:p w14:paraId="47DF14F1" w14:textId="77777777" w:rsidR="00D818BB" w:rsidRPr="00782581" w:rsidRDefault="00D818BB" w:rsidP="00782581">
                      <w:pPr>
                        <w:pStyle w:val="Ttulo2"/>
                      </w:pPr>
                      <w:bookmarkStart w:id="26" w:name="_Toc497654312"/>
                      <w:bookmarkStart w:id="27" w:name="_Toc497654326"/>
                      <w:bookmarkStart w:id="28" w:name="_Toc497654365"/>
                      <w:bookmarkStart w:id="29" w:name="_Toc500177520"/>
                      <w:r w:rsidRPr="00782581">
                        <w:t>1</w:t>
                      </w:r>
                      <w:r>
                        <w:t>.1</w:t>
                      </w:r>
                      <w:r w:rsidRPr="00782581">
                        <w:t xml:space="preserve"> ANTECEDENTES</w:t>
                      </w:r>
                      <w:bookmarkEnd w:id="26"/>
                      <w:bookmarkEnd w:id="27"/>
                      <w:bookmarkEnd w:id="28"/>
                      <w:bookmarkEnd w:id="29"/>
                    </w:p>
                  </w:txbxContent>
                </v:textbox>
              </v:rect>
            </w:pict>
          </mc:Fallback>
        </mc:AlternateContent>
      </w:r>
    </w:p>
    <w:p w14:paraId="47DF0ABB" w14:textId="77777777" w:rsidR="002F1F02" w:rsidRDefault="002F1F02" w:rsidP="002F1F02"/>
    <w:p w14:paraId="47DF0ABC" w14:textId="77777777" w:rsidR="0038161D" w:rsidRPr="0038161D" w:rsidRDefault="000300D8" w:rsidP="0038161D">
      <w:pPr>
        <w:pStyle w:val="Titulo3"/>
      </w:pPr>
      <w:bookmarkStart w:id="15" w:name="_Toc500177521"/>
      <w:r w:rsidRPr="00DA6D0A">
        <w:t>1.1.</w:t>
      </w:r>
      <w:r w:rsidR="009B1036">
        <w:t>1</w:t>
      </w:r>
      <w:r w:rsidRPr="00DA6D0A">
        <w:t xml:space="preserve"> RESEÑA HISTÓRICA</w:t>
      </w:r>
      <w:bookmarkEnd w:id="15"/>
    </w:p>
    <w:p w14:paraId="47DF0ABD" w14:textId="77777777" w:rsidR="00A92D3F" w:rsidRPr="00A92D3F" w:rsidRDefault="00A92D3F" w:rsidP="00A92D3F">
      <w:pPr>
        <w:pStyle w:val="Sinespaciado"/>
        <w:spacing w:before="240" w:after="240" w:line="360" w:lineRule="auto"/>
        <w:rPr>
          <w:rFonts w:ascii="Arial" w:hAnsi="Arial" w:cs="Arial"/>
          <w:sz w:val="24"/>
          <w:szCs w:val="24"/>
          <w:lang w:val="es-BO"/>
        </w:rPr>
      </w:pPr>
      <w:r w:rsidRPr="00A92D3F">
        <w:rPr>
          <w:rFonts w:ascii="Arial" w:hAnsi="Arial" w:cs="Arial"/>
          <w:sz w:val="24"/>
          <w:szCs w:val="24"/>
          <w:lang w:val="es-BO"/>
        </w:rPr>
        <w:t>En el 2007, los habitantes de la zona del Plan 3000 se reúnen en una asamblea convocada por el presidente de la Unión de juntas vecinales del Distrito 8 de la ciudad de Santa Cruz, con el único objetivo de considerar la apertura de una Institución de Educación Superior porque sus hijos e hijas no podían acceder a este estudio por la distancia y el factor económico.</w:t>
      </w:r>
    </w:p>
    <w:p w14:paraId="47DF0ABE" w14:textId="77777777" w:rsidR="00A92D3F" w:rsidRPr="00A92D3F" w:rsidRDefault="00A92D3F" w:rsidP="00A92D3F">
      <w:pPr>
        <w:pStyle w:val="Sinespaciado"/>
        <w:spacing w:before="240" w:after="240" w:line="360" w:lineRule="auto"/>
        <w:rPr>
          <w:rFonts w:ascii="Arial" w:hAnsi="Arial" w:cs="Arial"/>
          <w:sz w:val="24"/>
          <w:szCs w:val="24"/>
          <w:lang w:val="es-BO"/>
        </w:rPr>
      </w:pPr>
      <w:r w:rsidRPr="00A92D3F">
        <w:rPr>
          <w:rFonts w:ascii="Arial" w:hAnsi="Arial" w:cs="Arial"/>
          <w:sz w:val="24"/>
          <w:szCs w:val="24"/>
          <w:lang w:val="es-BO"/>
        </w:rPr>
        <w:t>Participación de la reunión varios vecinos, entre ellos, obreros gremiales, artesanos, chóferes juntas vecinales y otras fuerzas sociales, en primera instancia solicitaban al Gobierno, la apertura de una Universidad, su pedido fue negado; sin embargo a cambio les ofrecieron la apertura de un Tecnológico, al que se le da el nombre de: Instituto Tecnológico Popular Igualitario “Andrés Ibáñez", nombre en honor al inmortal y primer igualitario y socialista latino Dr. Andrés Ibáñez.</w:t>
      </w:r>
    </w:p>
    <w:p w14:paraId="47DF0ABF" w14:textId="77777777" w:rsidR="00A92D3F" w:rsidRPr="00A92D3F" w:rsidRDefault="00A92D3F" w:rsidP="00A92D3F">
      <w:pPr>
        <w:pStyle w:val="Sinespaciado"/>
        <w:spacing w:after="240" w:line="360" w:lineRule="auto"/>
        <w:rPr>
          <w:rFonts w:ascii="Arial" w:hAnsi="Arial" w:cs="Arial"/>
          <w:sz w:val="24"/>
          <w:szCs w:val="24"/>
          <w:lang w:val="es-BO"/>
        </w:rPr>
      </w:pPr>
      <w:r w:rsidRPr="00A92D3F">
        <w:rPr>
          <w:rFonts w:ascii="Arial" w:hAnsi="Arial" w:cs="Arial"/>
          <w:sz w:val="24"/>
          <w:szCs w:val="24"/>
          <w:lang w:val="es-BO"/>
        </w:rPr>
        <w:t>En fecha 20 de mayo del 2008, se logra la Resolución Ministerial Nº 304/08 autorizando la creación, apertura y legal funcionamiento del Instituto Tecnológico Popular Igualitario “Andrés Ibáñez" de carácter público, con domicilio en la Avenida Che Guevara, frente a la plaza  18 de marzo zona del Plan 3000 de la ciudad de Santa Cruz, Colegio “Saint Andrew”. El señor Edwin Hernán Grimaldos Durán de Castro, en su libre y espontánea voluntad, brinda en calidad de préstamo, gratuito y por tiempo indefinido al Ministerio de Educación y Cultura su inmueble, ubicado en la U.V. 147, Mza. 30, lugar donde funcionaba el “Colegio Saint Andrew”, para el funcionamiento del Instituto Tecnológico Popular Igualitario “Andrés Ibáñez". Desde la gestión 2011 a la actualidad, el instituto funciona en la Unidad Educativa Fiscal “Luis Antonio Añez”. El 3 de marzo de la presente gestión se recibió la nueva infraestructura construida con el programa “Bolivia Cambia, Evo Cumple”, en el Plan 3000 en la OTB Suarez Pompeyus, UV 165 Manzana M28, con una superficie de terreno de 8.304,09 m</w:t>
      </w:r>
      <w:r w:rsidRPr="00A92D3F">
        <w:rPr>
          <w:rFonts w:ascii="Arial" w:hAnsi="Arial" w:cs="Arial"/>
          <w:sz w:val="24"/>
          <w:szCs w:val="24"/>
          <w:vertAlign w:val="superscript"/>
          <w:lang w:val="es-BO"/>
        </w:rPr>
        <w:t>2</w:t>
      </w:r>
      <w:r w:rsidRPr="00A92D3F">
        <w:rPr>
          <w:rFonts w:ascii="Arial" w:hAnsi="Arial" w:cs="Arial"/>
          <w:sz w:val="24"/>
          <w:szCs w:val="24"/>
          <w:lang w:val="es-BO"/>
        </w:rPr>
        <w:t xml:space="preserve"> y una superficie construida de 2.515,75 m</w:t>
      </w:r>
      <w:r w:rsidRPr="00A92D3F">
        <w:rPr>
          <w:rFonts w:ascii="Arial" w:hAnsi="Arial" w:cs="Arial"/>
          <w:sz w:val="24"/>
          <w:szCs w:val="24"/>
          <w:vertAlign w:val="superscript"/>
          <w:lang w:val="es-BO"/>
        </w:rPr>
        <w:t>2</w:t>
      </w:r>
      <w:r w:rsidRPr="00A92D3F">
        <w:rPr>
          <w:rFonts w:ascii="Arial" w:hAnsi="Arial" w:cs="Arial"/>
          <w:sz w:val="24"/>
          <w:szCs w:val="24"/>
          <w:lang w:val="es-BO"/>
        </w:rPr>
        <w:t>.</w:t>
      </w:r>
    </w:p>
    <w:p w14:paraId="47DF0AC0" w14:textId="77777777" w:rsidR="00A92D3F" w:rsidRPr="00A92D3F" w:rsidRDefault="00A92D3F" w:rsidP="00A92D3F">
      <w:pPr>
        <w:pStyle w:val="Sinespaciado"/>
        <w:spacing w:after="240" w:line="360" w:lineRule="auto"/>
        <w:rPr>
          <w:rFonts w:ascii="Arial" w:hAnsi="Arial" w:cs="Arial"/>
          <w:sz w:val="24"/>
          <w:szCs w:val="24"/>
          <w:lang w:val="es-BO"/>
        </w:rPr>
      </w:pPr>
      <w:r w:rsidRPr="00A92D3F">
        <w:rPr>
          <w:rFonts w:ascii="Arial" w:hAnsi="Arial" w:cs="Arial"/>
          <w:sz w:val="24"/>
          <w:szCs w:val="24"/>
          <w:lang w:val="es-BO"/>
        </w:rPr>
        <w:lastRenderedPageBreak/>
        <w:t xml:space="preserve">Funciona en turno de la noche, actualmente desde horas 19:00 a 22:30, de lunes a viernes. En la presente gestión, el 3 de marzo, </w:t>
      </w:r>
    </w:p>
    <w:p w14:paraId="47DF0AC1" w14:textId="77777777" w:rsidR="00A92D3F" w:rsidRPr="00A92D3F" w:rsidRDefault="00A92D3F" w:rsidP="00A92D3F">
      <w:pPr>
        <w:pStyle w:val="Sinespaciado"/>
        <w:spacing w:before="240" w:after="240" w:line="360" w:lineRule="auto"/>
        <w:rPr>
          <w:rFonts w:ascii="Arial" w:hAnsi="Arial" w:cs="Arial"/>
          <w:sz w:val="24"/>
          <w:szCs w:val="24"/>
          <w:lang w:val="es-BO"/>
        </w:rPr>
      </w:pPr>
      <w:r w:rsidRPr="00A92D3F">
        <w:rPr>
          <w:rFonts w:ascii="Arial" w:hAnsi="Arial" w:cs="Arial"/>
          <w:sz w:val="24"/>
          <w:szCs w:val="24"/>
          <w:lang w:val="es-BO"/>
        </w:rPr>
        <w:t>La creación del instituto fue consolidado con 11 ítems para docentes. En la gestión 2012, se hace responsable de la Rectoría el Ing. Raúl Guzmán, consiguiendo el ítem para el cargo y como Coordinadora Académica se encontraba la Ing. Zulma Dorado Barboza, durante esa gestión se consiguen 15 ítems más para Docentes y un ítem para Portero. En Mayo de la gestión 2013 egresan 6 estudiantes de la Carrera de Agronomía, ninguno de ellos defendió alguna modalidad de graduación. Después de varias solicitudes, en la gestión 2013 se consolida el ítem para la Dirección Académica, en Agosto del mismo año, mediante Convocatoria, asume el cargo la Lic. Fridda Elena Rodríguez.</w:t>
      </w:r>
    </w:p>
    <w:p w14:paraId="47DF0AC2" w14:textId="77777777" w:rsidR="00A92D3F" w:rsidRPr="00A92D3F" w:rsidRDefault="00A92D3F" w:rsidP="00A92D3F">
      <w:pPr>
        <w:pStyle w:val="Sinespaciado"/>
        <w:spacing w:before="240" w:after="240" w:line="360" w:lineRule="auto"/>
        <w:rPr>
          <w:rFonts w:ascii="Arial" w:hAnsi="Arial" w:cs="Arial"/>
          <w:sz w:val="24"/>
          <w:szCs w:val="24"/>
          <w:lang w:val="es-BO"/>
        </w:rPr>
      </w:pPr>
      <w:r w:rsidRPr="00A92D3F">
        <w:rPr>
          <w:rFonts w:ascii="Arial" w:hAnsi="Arial" w:cs="Arial"/>
          <w:sz w:val="24"/>
          <w:szCs w:val="24"/>
          <w:lang w:val="es-BO"/>
        </w:rPr>
        <w:t>Desde su fundación, el Instituto no había graduado a ninguno de los egresados de las gestiones anteriores, fue en la gestión académica de la Lic. Rodríguez que se realizan todos los Trámites ante la Dirección Departamental de Educación y Sub Dirección de Educación Superior de Formación Profesional, para que los estudiantes realicen us Proyectos de Grado así como la defensa de los mismos. Se elaboraron los primeros libros históricos de notas de las gestiones pasadas para regularizar, ya que hasta entonces la Dirección no contaba con ninguno de ellos.</w:t>
      </w:r>
    </w:p>
    <w:p w14:paraId="47DF0AC3" w14:textId="77777777" w:rsidR="000300D8" w:rsidRPr="00A92D3F" w:rsidRDefault="00A92D3F" w:rsidP="00A92D3F">
      <w:pPr>
        <w:pStyle w:val="Sinespaciado"/>
        <w:spacing w:before="240" w:after="240" w:line="360" w:lineRule="auto"/>
        <w:rPr>
          <w:rFonts w:ascii="Arial" w:hAnsi="Arial" w:cs="Arial"/>
          <w:sz w:val="24"/>
          <w:szCs w:val="24"/>
        </w:rPr>
      </w:pPr>
      <w:r w:rsidRPr="00A92D3F">
        <w:rPr>
          <w:rFonts w:ascii="Arial" w:hAnsi="Arial" w:cs="Arial"/>
          <w:sz w:val="24"/>
          <w:szCs w:val="24"/>
          <w:lang w:val="es-BO"/>
        </w:rPr>
        <w:t>En la gestión 2013, se gradúan los primeros 17 estudiantes a través de la modalidad de graduación defensa de Proyecto de Grado, en las Carreras de Alimentos y Comunicación Popular y Alternativa. En la gestión 2014 gradúan 37 estudiantes de las Carreras de Agronomía, Alimentos y Comunicación Popular y Alternativa.</w:t>
      </w:r>
    </w:p>
    <w:p w14:paraId="47DF0AC4" w14:textId="77777777" w:rsidR="00A92D3F" w:rsidRDefault="00A92D3F" w:rsidP="00D30213">
      <w:pPr>
        <w:pStyle w:val="Sinespaciado"/>
        <w:spacing w:before="240" w:after="240" w:line="360" w:lineRule="auto"/>
        <w:rPr>
          <w:rFonts w:ascii="Arial" w:hAnsi="Arial" w:cs="Arial"/>
          <w:sz w:val="24"/>
          <w:szCs w:val="24"/>
        </w:rPr>
      </w:pPr>
    </w:p>
    <w:p w14:paraId="47DF0AC5" w14:textId="77777777" w:rsidR="00A92D3F" w:rsidRDefault="00A92D3F" w:rsidP="00D30213">
      <w:pPr>
        <w:pStyle w:val="Sinespaciado"/>
        <w:spacing w:before="240" w:after="240" w:line="360" w:lineRule="auto"/>
        <w:rPr>
          <w:rFonts w:ascii="Arial" w:hAnsi="Arial" w:cs="Arial"/>
          <w:sz w:val="24"/>
          <w:szCs w:val="24"/>
        </w:rPr>
      </w:pPr>
    </w:p>
    <w:p w14:paraId="47DF0AC6" w14:textId="77777777" w:rsidR="00A92D3F" w:rsidRPr="00CB4EAC" w:rsidRDefault="00A92D3F" w:rsidP="00D30213">
      <w:pPr>
        <w:pStyle w:val="Sinespaciado"/>
        <w:spacing w:before="240" w:after="240" w:line="360" w:lineRule="auto"/>
        <w:rPr>
          <w:rFonts w:ascii="Arial" w:hAnsi="Arial" w:cs="Arial"/>
          <w:sz w:val="24"/>
          <w:szCs w:val="24"/>
        </w:rPr>
      </w:pPr>
    </w:p>
    <w:p w14:paraId="47DF0AC7" w14:textId="77777777" w:rsidR="000300D8" w:rsidRPr="002C3302" w:rsidRDefault="00516774" w:rsidP="002C3302">
      <w:pPr>
        <w:rPr>
          <w:b/>
          <w:sz w:val="28"/>
        </w:rPr>
      </w:pPr>
      <w:r w:rsidRPr="002C3302">
        <w:rPr>
          <w:b/>
          <w:sz w:val="28"/>
        </w:rPr>
        <w:lastRenderedPageBreak/>
        <w:t>1.</w:t>
      </w:r>
      <w:r w:rsidR="00BE4973" w:rsidRPr="002C3302">
        <w:rPr>
          <w:b/>
          <w:sz w:val="28"/>
        </w:rPr>
        <w:t>1.1.1</w:t>
      </w:r>
      <w:r w:rsidR="000300D8" w:rsidRPr="002C3302">
        <w:rPr>
          <w:b/>
          <w:sz w:val="28"/>
        </w:rPr>
        <w:t xml:space="preserve"> SITUACION ACTUAL</w:t>
      </w:r>
    </w:p>
    <w:p w14:paraId="47DF0AC8" w14:textId="77777777" w:rsidR="000300D8" w:rsidRPr="00F7237A" w:rsidRDefault="000300D8" w:rsidP="00D30213">
      <w:pPr>
        <w:pStyle w:val="Sinespaciado"/>
        <w:spacing w:before="240" w:after="240" w:line="360" w:lineRule="auto"/>
        <w:rPr>
          <w:rFonts w:ascii="Arial" w:hAnsi="Arial" w:cs="Arial"/>
          <w:sz w:val="24"/>
          <w:szCs w:val="24"/>
          <w:lang w:val="es-BO"/>
        </w:rPr>
      </w:pPr>
      <w:r w:rsidRPr="00706EA9">
        <w:rPr>
          <w:rFonts w:ascii="Arial" w:hAnsi="Arial" w:cs="Arial"/>
          <w:sz w:val="24"/>
          <w:szCs w:val="24"/>
        </w:rPr>
        <w:t xml:space="preserve">Instituto </w:t>
      </w:r>
      <w:r w:rsidRPr="00706EA9">
        <w:rPr>
          <w:rFonts w:ascii="Arial" w:hAnsi="Arial" w:cs="Arial"/>
          <w:sz w:val="24"/>
          <w:szCs w:val="24"/>
          <w:lang w:val="es-BO"/>
        </w:rPr>
        <w:t>“</w:t>
      </w:r>
      <w:r w:rsidRPr="00706EA9">
        <w:rPr>
          <w:rFonts w:ascii="Arial" w:hAnsi="Arial" w:cs="Arial"/>
          <w:sz w:val="24"/>
          <w:szCs w:val="24"/>
        </w:rPr>
        <w:t>ITIPAI</w:t>
      </w:r>
      <w:r w:rsidRPr="00706EA9">
        <w:rPr>
          <w:rFonts w:ascii="Arial" w:hAnsi="Arial" w:cs="Arial"/>
          <w:sz w:val="24"/>
          <w:szCs w:val="24"/>
          <w:lang w:val="es-BO"/>
        </w:rPr>
        <w:t>” en su actualidad no cuenta con ningún tipo de software sistematizado, que lleve el control de todas las informaciones del estudiante, ya que los datos, documentos y planillas de control están transcritas de forma manual.</w:t>
      </w:r>
    </w:p>
    <w:p w14:paraId="47DF0AC9" w14:textId="77777777" w:rsidR="00FC7FFD" w:rsidRDefault="000300D8" w:rsidP="00D30213">
      <w:pPr>
        <w:pStyle w:val="Sinespaciado"/>
        <w:spacing w:before="240" w:after="240" w:line="360" w:lineRule="auto"/>
        <w:rPr>
          <w:rFonts w:ascii="Arial" w:hAnsi="Arial" w:cs="Arial"/>
          <w:sz w:val="24"/>
          <w:szCs w:val="24"/>
        </w:rPr>
      </w:pPr>
      <w:r w:rsidRPr="00706EA9">
        <w:rPr>
          <w:rFonts w:ascii="Arial" w:hAnsi="Arial" w:cs="Arial"/>
          <w:sz w:val="24"/>
          <w:szCs w:val="24"/>
        </w:rPr>
        <w:t>Y unas de las complicaciones que se tiene en el manejo de estas planillas transcritas manualmente, es que es difícil llevar un control eficaz de todas estas informaciones.</w:t>
      </w:r>
    </w:p>
    <w:p w14:paraId="47DF0ACA" w14:textId="77777777" w:rsidR="00A92D3F" w:rsidRDefault="00A92D3F" w:rsidP="00D30213">
      <w:pPr>
        <w:pStyle w:val="Sinespaciado"/>
        <w:spacing w:before="240" w:after="240" w:line="360" w:lineRule="auto"/>
        <w:rPr>
          <w:rFonts w:ascii="Arial" w:hAnsi="Arial" w:cs="Arial"/>
          <w:sz w:val="24"/>
          <w:szCs w:val="24"/>
        </w:rPr>
      </w:pPr>
    </w:p>
    <w:p w14:paraId="47DF0ACB" w14:textId="77777777" w:rsidR="00AC6618" w:rsidRPr="002C3302" w:rsidRDefault="00FC7FFD" w:rsidP="002C3302">
      <w:pPr>
        <w:rPr>
          <w:rFonts w:eastAsiaTheme="minorHAnsi"/>
          <w:b/>
          <w:sz w:val="28"/>
          <w:lang w:val="es-ES" w:eastAsia="en-US"/>
        </w:rPr>
      </w:pPr>
      <w:r w:rsidRPr="002C3302">
        <w:rPr>
          <w:b/>
          <w:sz w:val="28"/>
        </w:rPr>
        <w:t xml:space="preserve">1.1.1.2 </w:t>
      </w:r>
      <w:r w:rsidR="00360E61" w:rsidRPr="002C3302">
        <w:rPr>
          <w:rFonts w:eastAsiaTheme="minorHAnsi"/>
          <w:b/>
          <w:sz w:val="28"/>
          <w:lang w:val="es-ES" w:eastAsia="en-US"/>
        </w:rPr>
        <w:t>MISIÓN</w:t>
      </w:r>
    </w:p>
    <w:p w14:paraId="47DF0ACC" w14:textId="77777777" w:rsidR="00D30213" w:rsidRDefault="00AC6618" w:rsidP="00530578">
      <w:pPr>
        <w:spacing w:before="240" w:after="240" w:line="360" w:lineRule="auto"/>
        <w:jc w:val="both"/>
      </w:pPr>
      <w:r w:rsidRPr="00AC6618">
        <w:t>A través de la educación superior Tecnológica, ser un agente de desarrollo de la sociedad, atendiendo sus necesidades y expectativas, con la participación entusiasta de nuestra comunidad, unida y en constante búsqueda de la excelencia.</w:t>
      </w:r>
    </w:p>
    <w:p w14:paraId="47DF0ACD" w14:textId="77777777" w:rsidR="00A92D3F" w:rsidRDefault="00A92D3F" w:rsidP="00530578">
      <w:pPr>
        <w:spacing w:before="240" w:after="240" w:line="360" w:lineRule="auto"/>
        <w:jc w:val="both"/>
      </w:pPr>
    </w:p>
    <w:p w14:paraId="47DF0ACE" w14:textId="77777777" w:rsidR="00360E61" w:rsidRPr="002C3302" w:rsidRDefault="00360E61" w:rsidP="002C3302">
      <w:pPr>
        <w:rPr>
          <w:b/>
          <w:sz w:val="28"/>
          <w:shd w:val="clear" w:color="auto" w:fill="FFFFFF"/>
        </w:rPr>
      </w:pPr>
      <w:r w:rsidRPr="002C3302">
        <w:rPr>
          <w:b/>
          <w:sz w:val="28"/>
          <w:shd w:val="clear" w:color="auto" w:fill="FFFFFF"/>
        </w:rPr>
        <w:t>1.1.1.3 CARRERAS</w:t>
      </w:r>
    </w:p>
    <w:p w14:paraId="47DF0ACF" w14:textId="77777777" w:rsidR="00360E61" w:rsidRPr="00360E61" w:rsidRDefault="00360E61" w:rsidP="006D7A53">
      <w:pPr>
        <w:pStyle w:val="Prrafodelista"/>
        <w:numPr>
          <w:ilvl w:val="0"/>
          <w:numId w:val="3"/>
        </w:numPr>
        <w:spacing w:before="240" w:after="240" w:line="360" w:lineRule="auto"/>
        <w:rPr>
          <w:rFonts w:cs="Arial"/>
        </w:rPr>
      </w:pPr>
      <w:r w:rsidRPr="00360E61">
        <w:rPr>
          <w:rFonts w:cs="Arial"/>
          <w:shd w:val="clear" w:color="auto" w:fill="FFFFFF"/>
        </w:rPr>
        <w:t>Agronomía</w:t>
      </w:r>
    </w:p>
    <w:p w14:paraId="47DF0AD0" w14:textId="77777777" w:rsidR="00360E61" w:rsidRPr="00360E61" w:rsidRDefault="00360E61" w:rsidP="006D7A53">
      <w:pPr>
        <w:pStyle w:val="Prrafodelista"/>
        <w:numPr>
          <w:ilvl w:val="0"/>
          <w:numId w:val="3"/>
        </w:numPr>
        <w:spacing w:before="240" w:after="240" w:line="360" w:lineRule="auto"/>
        <w:rPr>
          <w:rFonts w:cs="Arial"/>
        </w:rPr>
      </w:pPr>
      <w:r w:rsidRPr="00360E61">
        <w:rPr>
          <w:rFonts w:cs="Arial"/>
          <w:shd w:val="clear" w:color="auto" w:fill="FFFFFF"/>
        </w:rPr>
        <w:t>Comunicación Popular y Alternativa</w:t>
      </w:r>
    </w:p>
    <w:p w14:paraId="47DF0AD1" w14:textId="77777777" w:rsidR="00360E61" w:rsidRPr="00360E61" w:rsidRDefault="00360E61" w:rsidP="006D7A53">
      <w:pPr>
        <w:pStyle w:val="Prrafodelista"/>
        <w:numPr>
          <w:ilvl w:val="0"/>
          <w:numId w:val="3"/>
        </w:numPr>
        <w:spacing w:before="240" w:after="240" w:line="360" w:lineRule="auto"/>
        <w:rPr>
          <w:rFonts w:cs="Arial"/>
        </w:rPr>
      </w:pPr>
      <w:r w:rsidRPr="00360E61">
        <w:rPr>
          <w:rFonts w:cs="Arial"/>
          <w:shd w:val="clear" w:color="auto" w:fill="FFFFFF"/>
        </w:rPr>
        <w:t>Sistemas de Regulación y Control Automáticos</w:t>
      </w:r>
    </w:p>
    <w:p w14:paraId="47DF0AD2" w14:textId="77777777" w:rsidR="00360E61" w:rsidRPr="00360E61" w:rsidRDefault="00360E61" w:rsidP="006D7A53">
      <w:pPr>
        <w:pStyle w:val="Prrafodelista"/>
        <w:numPr>
          <w:ilvl w:val="0"/>
          <w:numId w:val="3"/>
        </w:numPr>
        <w:spacing w:before="240" w:after="240" w:line="360" w:lineRule="auto"/>
        <w:rPr>
          <w:rStyle w:val="textexposedshow"/>
          <w:rFonts w:cs="Arial"/>
        </w:rPr>
      </w:pPr>
      <w:r w:rsidRPr="00360E61">
        <w:rPr>
          <w:rStyle w:val="textexposedshow"/>
          <w:rFonts w:cs="Arial"/>
          <w:color w:val="1D2129"/>
          <w:shd w:val="clear" w:color="auto" w:fill="FFFFFF"/>
        </w:rPr>
        <w:t>Informática Industrial</w:t>
      </w:r>
    </w:p>
    <w:p w14:paraId="47DF0AD3" w14:textId="77777777" w:rsidR="00360E61" w:rsidRPr="00360E61" w:rsidRDefault="00360E61" w:rsidP="006D7A53">
      <w:pPr>
        <w:pStyle w:val="Prrafodelista"/>
        <w:numPr>
          <w:ilvl w:val="0"/>
          <w:numId w:val="3"/>
        </w:numPr>
        <w:spacing w:before="240" w:after="240" w:line="360" w:lineRule="auto"/>
        <w:rPr>
          <w:rStyle w:val="textexposedshow"/>
          <w:rFonts w:cs="Arial"/>
        </w:rPr>
      </w:pPr>
      <w:r w:rsidRPr="00360E61">
        <w:rPr>
          <w:rStyle w:val="textexposedshow"/>
          <w:rFonts w:cs="Arial"/>
          <w:color w:val="1D2129"/>
          <w:shd w:val="clear" w:color="auto" w:fill="FFFFFF"/>
        </w:rPr>
        <w:t>Industria de Alimentos</w:t>
      </w:r>
    </w:p>
    <w:p w14:paraId="47DF0AD4" w14:textId="77777777" w:rsidR="00360E61" w:rsidRPr="00360E61" w:rsidRDefault="00360E61" w:rsidP="006D7A53">
      <w:pPr>
        <w:pStyle w:val="Prrafodelista"/>
        <w:numPr>
          <w:ilvl w:val="0"/>
          <w:numId w:val="3"/>
        </w:numPr>
        <w:spacing w:before="240" w:after="240" w:line="360" w:lineRule="auto"/>
        <w:rPr>
          <w:rStyle w:val="textexposedshow"/>
          <w:rFonts w:cs="Arial"/>
        </w:rPr>
      </w:pPr>
      <w:r w:rsidRPr="00360E61">
        <w:rPr>
          <w:rStyle w:val="textexposedshow"/>
          <w:rFonts w:cs="Arial"/>
          <w:color w:val="1D2129"/>
          <w:shd w:val="clear" w:color="auto" w:fill="FFFFFF"/>
        </w:rPr>
        <w:t>Sistemas Informáticos</w:t>
      </w:r>
    </w:p>
    <w:p w14:paraId="47DF0AD5" w14:textId="77777777" w:rsidR="00360E61" w:rsidRPr="00A92D3F" w:rsidRDefault="00360E61" w:rsidP="006D7A53">
      <w:pPr>
        <w:pStyle w:val="Prrafodelista"/>
        <w:numPr>
          <w:ilvl w:val="0"/>
          <w:numId w:val="3"/>
        </w:numPr>
        <w:spacing w:before="240" w:after="240" w:line="360" w:lineRule="auto"/>
        <w:rPr>
          <w:rStyle w:val="textexposedshow"/>
          <w:rFonts w:cs="Arial"/>
        </w:rPr>
      </w:pPr>
      <w:r w:rsidRPr="00360E61">
        <w:rPr>
          <w:rStyle w:val="textexposedshow"/>
          <w:rFonts w:cs="Arial"/>
          <w:color w:val="1D2129"/>
          <w:shd w:val="clear" w:color="auto" w:fill="FFFFFF"/>
        </w:rPr>
        <w:t>Sistemas de Telecomunicación</w:t>
      </w:r>
    </w:p>
    <w:p w14:paraId="47DF0AD6" w14:textId="77777777" w:rsidR="00A92D3F" w:rsidRDefault="00A92D3F" w:rsidP="00A92D3F">
      <w:pPr>
        <w:spacing w:before="240" w:after="240" w:line="360" w:lineRule="auto"/>
        <w:rPr>
          <w:rStyle w:val="textexposedshow"/>
          <w:rFonts w:cs="Arial"/>
        </w:rPr>
      </w:pPr>
    </w:p>
    <w:p w14:paraId="47DF0AD7" w14:textId="77777777" w:rsidR="00A92D3F" w:rsidRDefault="00A92D3F" w:rsidP="00A92D3F">
      <w:pPr>
        <w:spacing w:before="240" w:after="240" w:line="360" w:lineRule="auto"/>
        <w:rPr>
          <w:rStyle w:val="textexposedshow"/>
          <w:rFonts w:cs="Arial"/>
        </w:rPr>
      </w:pPr>
    </w:p>
    <w:p w14:paraId="47DF0AD8" w14:textId="77777777" w:rsidR="00A92D3F" w:rsidRPr="00A92D3F" w:rsidRDefault="00A92D3F" w:rsidP="00A92D3F">
      <w:pPr>
        <w:spacing w:before="240" w:after="240" w:line="360" w:lineRule="auto"/>
        <w:rPr>
          <w:rStyle w:val="textexposedshow"/>
          <w:rFonts w:cs="Arial"/>
        </w:rPr>
      </w:pPr>
    </w:p>
    <w:p w14:paraId="47DF0AD9" w14:textId="77777777" w:rsidR="00360E61" w:rsidRPr="002C3302" w:rsidRDefault="00360E61" w:rsidP="002C3302">
      <w:pPr>
        <w:rPr>
          <w:b/>
          <w:sz w:val="28"/>
        </w:rPr>
      </w:pPr>
      <w:r w:rsidRPr="002C3302">
        <w:rPr>
          <w:b/>
          <w:sz w:val="28"/>
        </w:rPr>
        <w:lastRenderedPageBreak/>
        <w:t>1.1.1.4 MAPA</w:t>
      </w:r>
    </w:p>
    <w:p w14:paraId="47DF0ADA" w14:textId="77777777" w:rsidR="00360E61" w:rsidRDefault="00360E61" w:rsidP="00360E61">
      <w:pPr>
        <w:spacing w:before="240" w:after="240" w:line="360" w:lineRule="auto"/>
        <w:rPr>
          <w:rFonts w:cs="Arial"/>
        </w:rPr>
      </w:pPr>
      <w:r>
        <w:rPr>
          <w:noProof/>
          <w:lang w:eastAsia="es-BO"/>
        </w:rPr>
        <w:drawing>
          <wp:inline distT="0" distB="0" distL="0" distR="0" wp14:anchorId="47DF1400" wp14:editId="47DF1401">
            <wp:extent cx="5858510" cy="3681351"/>
            <wp:effectExtent l="0" t="0" r="8890" b="0"/>
            <wp:docPr id="17" name="Imagen 17" descr="C:\Users\DJ\AppData\Local\Microsoft\Windows\INetCache\Content.Word\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AppData\Local\Microsoft\Windows\INetCache\Content.Word\Sin títul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0496" cy="3682599"/>
                    </a:xfrm>
                    <a:prstGeom prst="rect">
                      <a:avLst/>
                    </a:prstGeom>
                    <a:noFill/>
                    <a:ln>
                      <a:noFill/>
                    </a:ln>
                  </pic:spPr>
                </pic:pic>
              </a:graphicData>
            </a:graphic>
          </wp:inline>
        </w:drawing>
      </w:r>
    </w:p>
    <w:p w14:paraId="47DF0ADB" w14:textId="77777777" w:rsidR="00CC3DE8" w:rsidRPr="002C3302" w:rsidRDefault="00B54A4D" w:rsidP="002C3302">
      <w:pPr>
        <w:rPr>
          <w:b/>
        </w:rPr>
      </w:pPr>
      <w:r w:rsidRPr="002C3302">
        <w:rPr>
          <w:b/>
          <w:sz w:val="28"/>
        </w:rPr>
        <w:t>1.1.1.5 FOTOGRAFIA</w:t>
      </w:r>
    </w:p>
    <w:p w14:paraId="47DF0ADC" w14:textId="77777777" w:rsidR="00B54A4D" w:rsidRPr="00360E61" w:rsidRDefault="00B54A4D" w:rsidP="00360E61">
      <w:pPr>
        <w:spacing w:before="240" w:after="240" w:line="360" w:lineRule="auto"/>
        <w:rPr>
          <w:rFonts w:cs="Arial"/>
        </w:rPr>
      </w:pPr>
      <w:r>
        <w:rPr>
          <w:noProof/>
          <w:lang w:eastAsia="es-BO"/>
        </w:rPr>
        <w:drawing>
          <wp:inline distT="0" distB="0" distL="0" distR="0" wp14:anchorId="47DF1402" wp14:editId="47DF1403">
            <wp:extent cx="5612130" cy="3158382"/>
            <wp:effectExtent l="0" t="0" r="7620" b="4445"/>
            <wp:docPr id="18" name="Imagen 18" descr="C:\Users\DJ\AppData\Local\Microsoft\Windows\INetCache\Content.Word\15965571_1694250007269752_38555605755740332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J\AppData\Local\Microsoft\Windows\INetCache\Content.Word\15965571_1694250007269752_3855560575574033235_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158382"/>
                    </a:xfrm>
                    <a:prstGeom prst="rect">
                      <a:avLst/>
                    </a:prstGeom>
                    <a:noFill/>
                    <a:ln>
                      <a:noFill/>
                    </a:ln>
                  </pic:spPr>
                </pic:pic>
              </a:graphicData>
            </a:graphic>
          </wp:inline>
        </w:drawing>
      </w:r>
    </w:p>
    <w:p w14:paraId="47DF0ADD" w14:textId="77777777" w:rsidR="000300D8" w:rsidRPr="006B1C0B" w:rsidRDefault="009B1036" w:rsidP="006B1C0B">
      <w:pPr>
        <w:pStyle w:val="Titulo3"/>
      </w:pPr>
      <w:bookmarkStart w:id="16" w:name="_Toc500177522"/>
      <w:r w:rsidRPr="006B1C0B">
        <w:lastRenderedPageBreak/>
        <w:t>1.</w:t>
      </w:r>
      <w:r w:rsidR="009A58AD" w:rsidRPr="006B1C0B">
        <w:t>1.2. DESCRIPCION</w:t>
      </w:r>
      <w:r w:rsidR="000300D8" w:rsidRPr="006B1C0B">
        <w:t xml:space="preserve"> DEL PROBLEMA</w:t>
      </w:r>
      <w:bookmarkEnd w:id="16"/>
    </w:p>
    <w:p w14:paraId="47DF0ADE" w14:textId="77777777" w:rsidR="00B54A4D" w:rsidRPr="00706EA9" w:rsidRDefault="000300D8" w:rsidP="00D62005">
      <w:pPr>
        <w:pStyle w:val="Sinespaciado"/>
        <w:spacing w:before="240" w:after="240" w:line="360" w:lineRule="auto"/>
        <w:jc w:val="both"/>
        <w:rPr>
          <w:rFonts w:ascii="Arial" w:hAnsi="Arial" w:cs="Arial"/>
          <w:sz w:val="24"/>
          <w:szCs w:val="24"/>
        </w:rPr>
      </w:pPr>
      <w:r w:rsidRPr="00706EA9">
        <w:rPr>
          <w:rFonts w:ascii="Arial" w:hAnsi="Arial" w:cs="Arial"/>
          <w:sz w:val="24"/>
          <w:szCs w:val="24"/>
        </w:rPr>
        <w:t>La institución</w:t>
      </w:r>
      <w:r w:rsidR="00CA4E2D">
        <w:rPr>
          <w:rFonts w:ascii="Arial" w:hAnsi="Arial" w:cs="Arial"/>
          <w:sz w:val="24"/>
          <w:szCs w:val="24"/>
        </w:rPr>
        <w:t xml:space="preserve"> ITPIAI en estos últimos años </w:t>
      </w:r>
      <w:r w:rsidRPr="00706EA9">
        <w:rPr>
          <w:rFonts w:ascii="Arial" w:hAnsi="Arial" w:cs="Arial"/>
          <w:sz w:val="24"/>
          <w:szCs w:val="24"/>
        </w:rPr>
        <w:t>n</w:t>
      </w:r>
      <w:r w:rsidR="00CA4E2D">
        <w:rPr>
          <w:rFonts w:ascii="Arial" w:hAnsi="Arial" w:cs="Arial"/>
          <w:sz w:val="24"/>
          <w:szCs w:val="24"/>
        </w:rPr>
        <w:t>o</w:t>
      </w:r>
      <w:r w:rsidRPr="00706EA9">
        <w:rPr>
          <w:rFonts w:ascii="Arial" w:hAnsi="Arial" w:cs="Arial"/>
          <w:sz w:val="24"/>
          <w:szCs w:val="24"/>
        </w:rPr>
        <w:t xml:space="preserve"> cuenta con un software de registro y pago de matrícula, en los últimos años ha experimentado la aglomeración de documentos y registros. Con la acumulación de información en el transcurso de los tiempos.</w:t>
      </w:r>
    </w:p>
    <w:p w14:paraId="47DF0ADF" w14:textId="77777777" w:rsidR="000300D8" w:rsidRPr="00706EA9" w:rsidRDefault="000300D8" w:rsidP="00D62005">
      <w:pPr>
        <w:pStyle w:val="Sinespaciado"/>
        <w:spacing w:before="240" w:after="240" w:line="360" w:lineRule="auto"/>
        <w:jc w:val="both"/>
        <w:rPr>
          <w:rFonts w:ascii="Arial" w:hAnsi="Arial" w:cs="Arial"/>
          <w:sz w:val="24"/>
          <w:szCs w:val="24"/>
        </w:rPr>
      </w:pPr>
      <w:r w:rsidRPr="00706EA9">
        <w:rPr>
          <w:rFonts w:ascii="Arial" w:hAnsi="Arial" w:cs="Arial"/>
          <w:sz w:val="24"/>
          <w:szCs w:val="24"/>
        </w:rPr>
        <w:t xml:space="preserve">Con todo lo mencionado anteriormente se identifica los siguientes problemas: </w:t>
      </w:r>
    </w:p>
    <w:p w14:paraId="47DF0AE0" w14:textId="77777777" w:rsidR="000300D8" w:rsidRPr="00706EA9" w:rsidRDefault="000300D8" w:rsidP="00D62005">
      <w:pPr>
        <w:pStyle w:val="Sinespaciado"/>
        <w:numPr>
          <w:ilvl w:val="0"/>
          <w:numId w:val="1"/>
        </w:numPr>
        <w:spacing w:before="240" w:after="240" w:line="360" w:lineRule="auto"/>
        <w:jc w:val="both"/>
        <w:rPr>
          <w:rFonts w:ascii="Arial" w:hAnsi="Arial" w:cs="Arial"/>
          <w:sz w:val="24"/>
          <w:szCs w:val="24"/>
        </w:rPr>
      </w:pPr>
      <w:r w:rsidRPr="00706EA9">
        <w:rPr>
          <w:rFonts w:ascii="Arial" w:hAnsi="Arial" w:cs="Arial"/>
          <w:sz w:val="24"/>
          <w:szCs w:val="24"/>
        </w:rPr>
        <w:t>El llenado de todos los registros de información de los estudiantes se hace de forma manual, lo que ocasiona demora en la</w:t>
      </w:r>
      <w:r w:rsidRPr="00706EA9">
        <w:rPr>
          <w:rFonts w:ascii="Arial" w:hAnsi="Arial" w:cs="Arial"/>
          <w:i/>
          <w:sz w:val="24"/>
          <w:szCs w:val="24"/>
        </w:rPr>
        <w:t xml:space="preserve"> </w:t>
      </w:r>
      <w:r w:rsidRPr="00706EA9">
        <w:rPr>
          <w:rFonts w:ascii="Arial" w:hAnsi="Arial" w:cs="Arial"/>
          <w:sz w:val="24"/>
          <w:szCs w:val="24"/>
        </w:rPr>
        <w:t>atención del cliente.</w:t>
      </w:r>
    </w:p>
    <w:p w14:paraId="47DF0AE1" w14:textId="77777777" w:rsidR="000300D8" w:rsidRPr="00706EA9" w:rsidRDefault="000300D8" w:rsidP="00D62005">
      <w:pPr>
        <w:pStyle w:val="Sinespaciado"/>
        <w:numPr>
          <w:ilvl w:val="0"/>
          <w:numId w:val="1"/>
        </w:numPr>
        <w:spacing w:before="240" w:after="240" w:line="360" w:lineRule="auto"/>
        <w:jc w:val="both"/>
        <w:rPr>
          <w:rFonts w:ascii="Arial" w:hAnsi="Arial" w:cs="Arial"/>
          <w:sz w:val="24"/>
          <w:szCs w:val="24"/>
        </w:rPr>
      </w:pPr>
      <w:r w:rsidRPr="00706EA9">
        <w:rPr>
          <w:rFonts w:ascii="Arial" w:hAnsi="Arial" w:cs="Arial"/>
          <w:sz w:val="24"/>
          <w:szCs w:val="24"/>
        </w:rPr>
        <w:t>La aglomeración de bastante folder de registros y estas son propensas a perderse o dañarse.</w:t>
      </w:r>
    </w:p>
    <w:p w14:paraId="47DF0AE2" w14:textId="77777777" w:rsidR="000300D8" w:rsidRDefault="000300D8" w:rsidP="00D62005">
      <w:pPr>
        <w:pStyle w:val="Sinespaciado"/>
        <w:numPr>
          <w:ilvl w:val="0"/>
          <w:numId w:val="1"/>
        </w:numPr>
        <w:spacing w:before="240" w:after="240" w:line="360" w:lineRule="auto"/>
        <w:jc w:val="both"/>
        <w:rPr>
          <w:rFonts w:ascii="Arial" w:hAnsi="Arial" w:cs="Arial"/>
          <w:sz w:val="24"/>
          <w:szCs w:val="24"/>
        </w:rPr>
      </w:pPr>
      <w:r w:rsidRPr="00706EA9">
        <w:rPr>
          <w:rFonts w:ascii="Arial" w:hAnsi="Arial" w:cs="Arial"/>
          <w:sz w:val="24"/>
          <w:szCs w:val="24"/>
        </w:rPr>
        <w:t>En caso de algún reclamo o consulta, se realiza una búsqueda entre la documentación existente, lo cual implica pérdida de tiempo, que ocasiona molestia al inscrito que espera una respuesta inmediata a la petición.</w:t>
      </w:r>
    </w:p>
    <w:p w14:paraId="47DF0AE3" w14:textId="77777777" w:rsidR="004C7E85" w:rsidRDefault="004C7E85" w:rsidP="00D62005">
      <w:pPr>
        <w:pStyle w:val="Sinespaciado"/>
        <w:numPr>
          <w:ilvl w:val="0"/>
          <w:numId w:val="1"/>
        </w:numPr>
        <w:spacing w:before="240" w:after="240" w:line="360" w:lineRule="auto"/>
        <w:jc w:val="both"/>
        <w:rPr>
          <w:rFonts w:ascii="Arial" w:hAnsi="Arial" w:cs="Arial"/>
          <w:sz w:val="24"/>
          <w:szCs w:val="24"/>
        </w:rPr>
      </w:pPr>
      <w:r>
        <w:rPr>
          <w:rFonts w:ascii="Arial" w:hAnsi="Arial" w:cs="Arial"/>
          <w:sz w:val="24"/>
          <w:szCs w:val="24"/>
        </w:rPr>
        <w:t>La forma de trabajo con los reportes de notas toma un tiempo importante elaborarlas.</w:t>
      </w:r>
    </w:p>
    <w:p w14:paraId="47DF0AE4" w14:textId="77777777" w:rsidR="004C7E85" w:rsidRDefault="00385D39" w:rsidP="00D62005">
      <w:pPr>
        <w:pStyle w:val="Sinespaciado"/>
        <w:numPr>
          <w:ilvl w:val="0"/>
          <w:numId w:val="1"/>
        </w:numPr>
        <w:spacing w:before="240" w:after="240" w:line="360" w:lineRule="auto"/>
        <w:jc w:val="both"/>
        <w:rPr>
          <w:rFonts w:ascii="Arial" w:hAnsi="Arial" w:cs="Arial"/>
          <w:sz w:val="24"/>
          <w:szCs w:val="24"/>
        </w:rPr>
      </w:pPr>
      <w:r>
        <w:rPr>
          <w:rFonts w:ascii="Arial" w:hAnsi="Arial" w:cs="Arial"/>
          <w:sz w:val="24"/>
          <w:szCs w:val="24"/>
        </w:rPr>
        <w:t>En caso de necesitar las notas que tiene un alumno se debe de buscar el Kardex, y esperar que este actualizada.</w:t>
      </w:r>
    </w:p>
    <w:p w14:paraId="47DF0AE5" w14:textId="77777777" w:rsidR="002942DB" w:rsidRPr="00ED6D0B" w:rsidRDefault="00385D39" w:rsidP="00D62005">
      <w:pPr>
        <w:pStyle w:val="Sinespaciado"/>
        <w:numPr>
          <w:ilvl w:val="0"/>
          <w:numId w:val="1"/>
        </w:numPr>
        <w:spacing w:before="240" w:after="240" w:line="360" w:lineRule="auto"/>
        <w:jc w:val="both"/>
        <w:rPr>
          <w:rFonts w:ascii="Arial" w:hAnsi="Arial" w:cs="Arial"/>
          <w:sz w:val="24"/>
          <w:szCs w:val="24"/>
        </w:rPr>
      </w:pPr>
      <w:r>
        <w:rPr>
          <w:rFonts w:ascii="Arial" w:hAnsi="Arial" w:cs="Arial"/>
          <w:sz w:val="24"/>
          <w:szCs w:val="24"/>
        </w:rPr>
        <w:t>La actualización de los datos en cuestión de notas y registro de estudiante se hacen de forma manual y presencial, lo que conlleva a una pérdida de tiempo en las actividades normales.</w:t>
      </w:r>
    </w:p>
    <w:p w14:paraId="47DF0AE6" w14:textId="77777777" w:rsidR="00385D39" w:rsidRDefault="00385D39" w:rsidP="00D62005">
      <w:pPr>
        <w:pStyle w:val="Sinespaciado"/>
        <w:numPr>
          <w:ilvl w:val="0"/>
          <w:numId w:val="1"/>
        </w:numPr>
        <w:spacing w:before="240" w:after="240" w:line="360" w:lineRule="auto"/>
        <w:jc w:val="both"/>
        <w:rPr>
          <w:rFonts w:ascii="Arial" w:hAnsi="Arial" w:cs="Arial"/>
          <w:sz w:val="24"/>
          <w:szCs w:val="24"/>
        </w:rPr>
      </w:pPr>
      <w:r>
        <w:rPr>
          <w:rFonts w:ascii="Arial" w:hAnsi="Arial" w:cs="Arial"/>
          <w:sz w:val="24"/>
          <w:szCs w:val="24"/>
        </w:rPr>
        <w:t>Los datos al no tener un respaldo fijo de copias de seguridad, tienden a ser irrecuperables.</w:t>
      </w:r>
    </w:p>
    <w:p w14:paraId="47DF0AE7" w14:textId="77777777" w:rsidR="00385D39" w:rsidRDefault="00385D39" w:rsidP="00D62005">
      <w:pPr>
        <w:pStyle w:val="Sinespaciado"/>
        <w:numPr>
          <w:ilvl w:val="0"/>
          <w:numId w:val="1"/>
        </w:numPr>
        <w:spacing w:before="240" w:after="240" w:line="360" w:lineRule="auto"/>
        <w:jc w:val="both"/>
        <w:rPr>
          <w:rFonts w:ascii="Arial" w:hAnsi="Arial" w:cs="Arial"/>
          <w:sz w:val="24"/>
          <w:szCs w:val="24"/>
        </w:rPr>
      </w:pPr>
      <w:r>
        <w:rPr>
          <w:rFonts w:ascii="Arial" w:hAnsi="Arial" w:cs="Arial"/>
          <w:sz w:val="24"/>
          <w:szCs w:val="24"/>
        </w:rPr>
        <w:t>En caso de perder documentos no se notaría la diferencia hasta llegar a necesitarlos, y es muy posible que la información ya no esté al alcance cercano.</w:t>
      </w:r>
    </w:p>
    <w:p w14:paraId="47DF0AE8" w14:textId="77777777" w:rsidR="00C55C3C" w:rsidRPr="00147FF6" w:rsidRDefault="00C55C3C" w:rsidP="00D62005">
      <w:pPr>
        <w:pStyle w:val="Prrafodelista"/>
        <w:numPr>
          <w:ilvl w:val="0"/>
          <w:numId w:val="1"/>
        </w:numPr>
        <w:spacing w:before="240" w:after="240" w:line="360" w:lineRule="auto"/>
        <w:jc w:val="both"/>
        <w:rPr>
          <w:rFonts w:cs="Arial"/>
        </w:rPr>
      </w:pPr>
      <w:r w:rsidRPr="00BF2D1B">
        <w:lastRenderedPageBreak/>
        <w:t>Luego de haber iniciado la gestión académica, se procede a la elaboración del horario para cada curso, es decir, distribuir la carga horaria de los docentes, de acuerdo a su ítem, en los diferentes cursos de la Unidad Educativa.</w:t>
      </w:r>
    </w:p>
    <w:p w14:paraId="47DF0AE9" w14:textId="77777777" w:rsidR="00B54A4D" w:rsidRPr="00147FF6" w:rsidRDefault="00147FF6" w:rsidP="00D62005">
      <w:pPr>
        <w:pStyle w:val="Prrafodelista"/>
        <w:numPr>
          <w:ilvl w:val="0"/>
          <w:numId w:val="1"/>
        </w:numPr>
        <w:spacing w:before="240" w:after="240" w:line="360" w:lineRule="auto"/>
        <w:jc w:val="both"/>
      </w:pPr>
      <w:r w:rsidRPr="009F1FAC">
        <w:rPr>
          <w:lang w:val="es-ES"/>
        </w:rPr>
        <w:t xml:space="preserve">La inscripción y el control de notas de los alumnos, exige mucho tiempo y esfuerzo debido a que toda la información se maneja de forma manual entonces viendo estas deficiencias el factor más importante es poder contar con un sistema para mejorar el manejo de la información para el mejor control académico de todo lo referente a los alumnos de la institución, </w:t>
      </w:r>
      <w:r w:rsidRPr="00BF2D1B">
        <w:t xml:space="preserve">así como también </w:t>
      </w:r>
      <w:r w:rsidR="009F1FAC" w:rsidRPr="00BF2D1B">
        <w:t>para informar</w:t>
      </w:r>
      <w:r w:rsidRPr="00BF2D1B">
        <w:t xml:space="preserve"> con datos correctos de cada alum</w:t>
      </w:r>
      <w:r w:rsidR="00565F84">
        <w:t>no</w:t>
      </w:r>
      <w:r w:rsidRPr="00BF2D1B">
        <w:t>.</w:t>
      </w:r>
    </w:p>
    <w:p w14:paraId="47DF0AEA" w14:textId="77777777" w:rsidR="000300D8" w:rsidRPr="002C3302" w:rsidRDefault="00B94F28" w:rsidP="002C3302">
      <w:pPr>
        <w:rPr>
          <w:b/>
          <w:sz w:val="28"/>
        </w:rPr>
      </w:pPr>
      <w:r w:rsidRPr="002C3302">
        <w:rPr>
          <w:b/>
          <w:sz w:val="28"/>
        </w:rPr>
        <w:t xml:space="preserve">1.1.2.1 </w:t>
      </w:r>
      <w:r w:rsidR="000300D8" w:rsidRPr="002C3302">
        <w:rPr>
          <w:b/>
          <w:sz w:val="28"/>
        </w:rPr>
        <w:t>SITUACION DESEADA</w:t>
      </w:r>
    </w:p>
    <w:p w14:paraId="47DF0AEB" w14:textId="77777777" w:rsidR="00B54A4D" w:rsidRDefault="000300D8" w:rsidP="00D62005">
      <w:pPr>
        <w:pStyle w:val="Sinespaciado"/>
        <w:spacing w:before="240" w:after="240" w:line="360" w:lineRule="auto"/>
        <w:jc w:val="both"/>
        <w:rPr>
          <w:rFonts w:ascii="Arial" w:hAnsi="Arial" w:cs="Arial"/>
          <w:sz w:val="24"/>
          <w:szCs w:val="24"/>
        </w:rPr>
      </w:pPr>
      <w:r w:rsidRPr="00706EA9">
        <w:rPr>
          <w:rFonts w:ascii="Arial" w:hAnsi="Arial" w:cs="Arial"/>
          <w:sz w:val="24"/>
          <w:szCs w:val="24"/>
        </w:rPr>
        <w:t>Se desea desarrollar un Sistema de control de Información para el área administrativo y docentes, que controle de manera sistemática los procesos de información requeridas, y dar solución a los problemas citados anteriormente para tener una organización eficaz y poder brindar un mejor servicio al estudiante.</w:t>
      </w:r>
    </w:p>
    <w:p w14:paraId="47DF0AEC" w14:textId="77777777" w:rsidR="002942DB" w:rsidRDefault="00ED6D0B" w:rsidP="00ED6D0B">
      <w:pPr>
        <w:pStyle w:val="Titulo3"/>
      </w:pPr>
      <w:bookmarkStart w:id="17" w:name="_Toc500177523"/>
      <w:r>
        <w:t>1.1.3 JUSTIFICACION</w:t>
      </w:r>
      <w:bookmarkEnd w:id="17"/>
    </w:p>
    <w:p w14:paraId="47DF0AED" w14:textId="77777777" w:rsidR="00ED6D0B" w:rsidRPr="00706EA9" w:rsidRDefault="00ED6D0B" w:rsidP="00D62005">
      <w:pPr>
        <w:pStyle w:val="Sinespaciado"/>
        <w:spacing w:before="240" w:after="240" w:line="360" w:lineRule="auto"/>
        <w:jc w:val="both"/>
        <w:rPr>
          <w:rFonts w:ascii="Arial" w:hAnsi="Arial" w:cs="Arial"/>
          <w:sz w:val="24"/>
          <w:szCs w:val="24"/>
        </w:rPr>
      </w:pPr>
      <w:r w:rsidRPr="00706EA9">
        <w:rPr>
          <w:rFonts w:ascii="Arial" w:hAnsi="Arial" w:cs="Arial"/>
          <w:sz w:val="24"/>
          <w:szCs w:val="24"/>
        </w:rPr>
        <w:t xml:space="preserve">La razón por la cual se desarrolla este sistema es para cubrir las necesidades de la institución ITPIAI, ya que no cuenta con un sistema que controle los trabajos más realizados dentro de ella, así como también el registro de </w:t>
      </w:r>
      <w:r w:rsidR="00186904" w:rsidRPr="00706EA9">
        <w:rPr>
          <w:rFonts w:ascii="Arial" w:hAnsi="Arial" w:cs="Arial"/>
          <w:sz w:val="24"/>
          <w:szCs w:val="24"/>
        </w:rPr>
        <w:t>sus estudiantes</w:t>
      </w:r>
      <w:r w:rsidRPr="00706EA9">
        <w:rPr>
          <w:rFonts w:ascii="Arial" w:hAnsi="Arial" w:cs="Arial"/>
          <w:sz w:val="24"/>
          <w:szCs w:val="24"/>
        </w:rPr>
        <w:t>, docente y pagos.</w:t>
      </w:r>
    </w:p>
    <w:p w14:paraId="47DF0AEE" w14:textId="77777777" w:rsidR="00ED6D0B" w:rsidRPr="00706EA9" w:rsidRDefault="00ED6D0B" w:rsidP="00D62005">
      <w:pPr>
        <w:pStyle w:val="Sinespaciado"/>
        <w:spacing w:before="240" w:after="240" w:line="360" w:lineRule="auto"/>
        <w:jc w:val="both"/>
        <w:rPr>
          <w:rFonts w:ascii="Arial" w:hAnsi="Arial" w:cs="Arial"/>
          <w:sz w:val="24"/>
          <w:szCs w:val="24"/>
        </w:rPr>
      </w:pPr>
      <w:r w:rsidRPr="00706EA9">
        <w:rPr>
          <w:rFonts w:ascii="Arial" w:hAnsi="Arial" w:cs="Arial"/>
          <w:sz w:val="24"/>
          <w:szCs w:val="24"/>
        </w:rPr>
        <w:t>Todos los Sistemas de Información utilizan herramientas necesarias para ayudar en el trabajo dentro de una institución que requiere procesar información de la forma más rápida brindando un mejor servicio a sus clientes.</w:t>
      </w:r>
    </w:p>
    <w:p w14:paraId="47DF0AEF" w14:textId="77777777" w:rsidR="002942DB" w:rsidRDefault="00ED6D0B" w:rsidP="00D62005">
      <w:pPr>
        <w:spacing w:before="240" w:after="240" w:line="360" w:lineRule="auto"/>
        <w:jc w:val="both"/>
        <w:rPr>
          <w:rFonts w:cs="Arial"/>
        </w:rPr>
      </w:pPr>
      <w:r w:rsidRPr="00706EA9">
        <w:rPr>
          <w:rFonts w:cs="Arial"/>
        </w:rPr>
        <w:t>Así mismo este sistema puede dar como beneficio un manejo adecuado y ordenado de las planillas de registros, así como también tiene facilidad de manejo del sistema, esto optimizara el desarrollo de la información de la institución.</w:t>
      </w:r>
    </w:p>
    <w:p w14:paraId="47DF0AF0" w14:textId="77777777" w:rsidR="00ED6D0B" w:rsidRDefault="00ED6D0B" w:rsidP="00ED6D0B">
      <w:pPr>
        <w:spacing w:before="240" w:after="240" w:line="360" w:lineRule="auto"/>
        <w:rPr>
          <w:rFonts w:cs="Arial"/>
        </w:rPr>
      </w:pPr>
    </w:p>
    <w:p w14:paraId="47DF0AF1" w14:textId="77777777" w:rsidR="002942DB" w:rsidRPr="000421AE" w:rsidRDefault="002942DB" w:rsidP="004646E5">
      <w:pPr>
        <w:pStyle w:val="Sinespaciado"/>
        <w:spacing w:before="240" w:after="240" w:line="360" w:lineRule="auto"/>
        <w:rPr>
          <w:rFonts w:ascii="Arial" w:hAnsi="Arial" w:cs="Arial"/>
          <w:sz w:val="24"/>
          <w:szCs w:val="24"/>
        </w:rPr>
      </w:pPr>
      <w:r w:rsidRPr="00FE28CE">
        <w:rPr>
          <w:noProof/>
          <w:lang w:val="es-BO" w:eastAsia="es-BO"/>
        </w:rPr>
        <w:lastRenderedPageBreak/>
        <mc:AlternateContent>
          <mc:Choice Requires="wps">
            <w:drawing>
              <wp:anchor distT="0" distB="0" distL="114300" distR="114300" simplePos="0" relativeHeight="251777024" behindDoc="0" locked="0" layoutInCell="1" allowOverlap="1" wp14:anchorId="47DF1404" wp14:editId="47DF1405">
                <wp:simplePos x="0" y="0"/>
                <wp:positionH relativeFrom="column">
                  <wp:posOffset>-470535</wp:posOffset>
                </wp:positionH>
                <wp:positionV relativeFrom="paragraph">
                  <wp:posOffset>-319405</wp:posOffset>
                </wp:positionV>
                <wp:extent cx="6657975" cy="548640"/>
                <wp:effectExtent l="0" t="0" r="9525" b="3810"/>
                <wp:wrapNone/>
                <wp:docPr id="19" name="Rectangle 199"/>
                <wp:cNvGraphicFramePr/>
                <a:graphic xmlns:a="http://schemas.openxmlformats.org/drawingml/2006/main">
                  <a:graphicData uri="http://schemas.microsoft.com/office/word/2010/wordprocessingShape">
                    <wps:wsp>
                      <wps:cNvSpPr/>
                      <wps:spPr>
                        <a:xfrm>
                          <a:off x="0" y="0"/>
                          <a:ext cx="665797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F2" w14:textId="77777777" w:rsidR="00D818BB" w:rsidRPr="002942DB" w:rsidRDefault="00D818BB" w:rsidP="002942DB">
                            <w:pPr>
                              <w:pStyle w:val="Ttulo2"/>
                            </w:pPr>
                            <w:bookmarkStart w:id="18" w:name="_Toc500177524"/>
                            <w:r w:rsidRPr="002942DB">
                              <w:t>1.2 OBJETIVOS</w:t>
                            </w:r>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04" id="_x0000_s1034" style="position:absolute;margin-left:-37.05pt;margin-top:-25.15pt;width:524.25pt;height:43.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" fillcolor="#4a999d [3204]" stroked="f" strokeweight="2pt">
                <v:textbox>
                  <w:txbxContent>
                    <w:p w14:paraId="47DF14F2" w14:textId="77777777" w:rsidR="00D818BB" w:rsidRPr="002942DB" w:rsidRDefault="00D818BB" w:rsidP="002942DB">
                      <w:pPr>
                        <w:pStyle w:val="Ttulo2"/>
                      </w:pPr>
                      <w:bookmarkStart w:id="34" w:name="_Toc500177524"/>
                      <w:r w:rsidRPr="002942DB">
                        <w:t>1.2 OBJETIVOS</w:t>
                      </w:r>
                      <w:bookmarkEnd w:id="34"/>
                    </w:p>
                  </w:txbxContent>
                </v:textbox>
              </v:rect>
            </w:pict>
          </mc:Fallback>
        </mc:AlternateContent>
      </w:r>
    </w:p>
    <w:p w14:paraId="47DF0AF2" w14:textId="77777777" w:rsidR="000300D8" w:rsidRPr="004646E5" w:rsidRDefault="004C7E85" w:rsidP="002942DB">
      <w:pPr>
        <w:pStyle w:val="Titulo3"/>
      </w:pPr>
      <w:bookmarkStart w:id="19" w:name="_Toc500177525"/>
      <w:r w:rsidRPr="004646E5">
        <w:t>1.</w:t>
      </w:r>
      <w:r w:rsidR="00D65BBB">
        <w:t>2.1</w:t>
      </w:r>
      <w:r w:rsidRPr="004646E5">
        <w:t xml:space="preserve"> </w:t>
      </w:r>
      <w:r w:rsidR="000300D8" w:rsidRPr="004646E5">
        <w:t>OBJETIVO GENERAL</w:t>
      </w:r>
      <w:bookmarkEnd w:id="19"/>
    </w:p>
    <w:p w14:paraId="47DF0AF3" w14:textId="77777777" w:rsidR="00B54A4D" w:rsidRDefault="000022F2" w:rsidP="00B54A4D">
      <w:pPr>
        <w:pStyle w:val="Sinespaciado"/>
        <w:spacing w:before="240" w:after="240" w:line="360" w:lineRule="auto"/>
        <w:rPr>
          <w:rFonts w:ascii="Arial" w:hAnsi="Arial" w:cs="Arial"/>
          <w:sz w:val="24"/>
          <w:szCs w:val="24"/>
          <w:lang w:val="es-BO"/>
        </w:rPr>
      </w:pPr>
      <w:r>
        <w:rPr>
          <w:rFonts w:ascii="Arial" w:hAnsi="Arial" w:cs="Arial"/>
          <w:sz w:val="24"/>
          <w:szCs w:val="24"/>
        </w:rPr>
        <w:t>Desarrollar</w:t>
      </w:r>
      <w:r w:rsidR="000300D8" w:rsidRPr="00706EA9">
        <w:rPr>
          <w:rFonts w:ascii="Arial" w:hAnsi="Arial" w:cs="Arial"/>
          <w:sz w:val="24"/>
          <w:szCs w:val="24"/>
        </w:rPr>
        <w:t xml:space="preserve"> un </w:t>
      </w:r>
      <w:r w:rsidR="00C92E72" w:rsidRPr="00C92E72">
        <w:rPr>
          <w:rFonts w:ascii="Arial" w:hAnsi="Arial" w:cs="Arial"/>
          <w:sz w:val="24"/>
          <w:szCs w:val="24"/>
          <w:lang w:val="es-BO"/>
        </w:rPr>
        <w:t>sistema de informació</w:t>
      </w:r>
      <w:r w:rsidR="004A5B77">
        <w:rPr>
          <w:rFonts w:ascii="Arial" w:hAnsi="Arial" w:cs="Arial"/>
          <w:sz w:val="24"/>
          <w:szCs w:val="24"/>
          <w:lang w:val="es-BO"/>
        </w:rPr>
        <w:t xml:space="preserve">n para </w:t>
      </w:r>
      <w:r w:rsidR="00A164AC">
        <w:rPr>
          <w:rFonts w:ascii="Arial" w:hAnsi="Arial" w:cs="Arial"/>
          <w:sz w:val="24"/>
          <w:szCs w:val="24"/>
          <w:lang w:val="es-BO"/>
        </w:rPr>
        <w:t>la gestión académica del instituto</w:t>
      </w:r>
      <w:r w:rsidR="00C92E72" w:rsidRPr="00C92E72">
        <w:rPr>
          <w:rFonts w:ascii="Arial" w:hAnsi="Arial" w:cs="Arial"/>
          <w:sz w:val="24"/>
          <w:szCs w:val="24"/>
          <w:lang w:val="es-BO"/>
        </w:rPr>
        <w:t xml:space="preserve"> </w:t>
      </w:r>
      <w:r w:rsidR="00A164AC">
        <w:rPr>
          <w:rFonts w:ascii="Arial" w:hAnsi="Arial" w:cs="Arial"/>
          <w:sz w:val="24"/>
          <w:szCs w:val="24"/>
          <w:lang w:val="es-BO"/>
        </w:rPr>
        <w:t>tecnológico</w:t>
      </w:r>
      <w:r w:rsidR="00C92E72" w:rsidRPr="00C92E72">
        <w:rPr>
          <w:rFonts w:ascii="Arial" w:hAnsi="Arial" w:cs="Arial"/>
          <w:sz w:val="24"/>
          <w:szCs w:val="24"/>
          <w:lang w:val="es-BO"/>
        </w:rPr>
        <w:t xml:space="preserve"> </w:t>
      </w:r>
      <w:r w:rsidR="00A164AC">
        <w:rPr>
          <w:rFonts w:ascii="Arial" w:hAnsi="Arial" w:cs="Arial"/>
          <w:sz w:val="24"/>
          <w:szCs w:val="24"/>
          <w:lang w:val="es-BO"/>
        </w:rPr>
        <w:t>Andrés Ibáñez</w:t>
      </w:r>
      <w:r w:rsidR="00C92E72">
        <w:rPr>
          <w:rFonts w:ascii="Arial" w:hAnsi="Arial" w:cs="Arial"/>
          <w:sz w:val="24"/>
          <w:szCs w:val="24"/>
          <w:lang w:val="es-BO"/>
        </w:rPr>
        <w:t>.</w:t>
      </w:r>
    </w:p>
    <w:p w14:paraId="47DF0AF4" w14:textId="77777777" w:rsidR="002C3302" w:rsidRPr="00A164AC" w:rsidRDefault="002C3302" w:rsidP="00B54A4D">
      <w:pPr>
        <w:pStyle w:val="Sinespaciado"/>
        <w:spacing w:before="240" w:after="240" w:line="360" w:lineRule="auto"/>
        <w:rPr>
          <w:rFonts w:ascii="Arial" w:hAnsi="Arial" w:cs="Arial"/>
          <w:sz w:val="24"/>
          <w:szCs w:val="24"/>
          <w:lang w:val="es-BO"/>
        </w:rPr>
      </w:pPr>
    </w:p>
    <w:p w14:paraId="47DF0AF5" w14:textId="77777777" w:rsidR="000300D8" w:rsidRPr="00706EA9" w:rsidRDefault="004646E5" w:rsidP="00B21DF2">
      <w:pPr>
        <w:pStyle w:val="Titulo3"/>
      </w:pPr>
      <w:bookmarkStart w:id="20" w:name="_Toc500177526"/>
      <w:r>
        <w:t>1.</w:t>
      </w:r>
      <w:r w:rsidR="00B21DF2">
        <w:t>2.2</w:t>
      </w:r>
      <w:r w:rsidR="000300D8" w:rsidRPr="00706EA9">
        <w:t xml:space="preserve"> OBJETIVOS ESPECIFICOS</w:t>
      </w:r>
      <w:bookmarkEnd w:id="20"/>
    </w:p>
    <w:p w14:paraId="47DF0AF6" w14:textId="77777777" w:rsidR="002C0109" w:rsidRPr="002C0109" w:rsidRDefault="002C0109" w:rsidP="006D7A53">
      <w:pPr>
        <w:pStyle w:val="Prrafodelista"/>
        <w:numPr>
          <w:ilvl w:val="0"/>
          <w:numId w:val="2"/>
        </w:numPr>
        <w:spacing w:before="240" w:after="240" w:line="360" w:lineRule="auto"/>
        <w:jc w:val="both"/>
        <w:rPr>
          <w:rFonts w:cs="Arial"/>
          <w:b/>
          <w:lang w:val="es-ES"/>
        </w:rPr>
      </w:pPr>
      <w:r w:rsidRPr="002C0109">
        <w:rPr>
          <w:rFonts w:cs="Arial"/>
          <w:lang w:val="es-ES"/>
        </w:rPr>
        <w:t xml:space="preserve">Realizar </w:t>
      </w:r>
      <w:r>
        <w:rPr>
          <w:rFonts w:cs="Arial"/>
          <w:lang w:val="es-ES"/>
        </w:rPr>
        <w:t>una recolección de información necesaria, para capturar los requisitos funcionales que se tendrán en cuenta.</w:t>
      </w:r>
    </w:p>
    <w:p w14:paraId="47DF0AF7" w14:textId="77777777" w:rsidR="002C0109" w:rsidRPr="008E7EA2" w:rsidRDefault="002C0109" w:rsidP="006D7A53">
      <w:pPr>
        <w:pStyle w:val="Prrafodelista"/>
        <w:numPr>
          <w:ilvl w:val="0"/>
          <w:numId w:val="2"/>
        </w:numPr>
        <w:spacing w:before="240" w:after="240" w:line="360" w:lineRule="auto"/>
        <w:jc w:val="both"/>
        <w:rPr>
          <w:rFonts w:cs="Arial"/>
          <w:b/>
          <w:lang w:val="es-ES"/>
        </w:rPr>
      </w:pPr>
      <w:r w:rsidRPr="002C0109">
        <w:rPr>
          <w:rFonts w:cs="Arial"/>
          <w:lang w:val="es-ES"/>
        </w:rPr>
        <w:t xml:space="preserve">Recabar los formatos de boletines, libros centralizadores de notas, cuadro de filiación, control de asistencia y otros documentos los cuales servirán como requisitos iniciales para la elaboración del proyecto. </w:t>
      </w:r>
    </w:p>
    <w:p w14:paraId="47DF0AF8" w14:textId="77777777" w:rsidR="008E7EA2" w:rsidRPr="008E7EA2" w:rsidRDefault="008E7EA2" w:rsidP="006D7A53">
      <w:pPr>
        <w:pStyle w:val="Prrafodelista"/>
        <w:numPr>
          <w:ilvl w:val="0"/>
          <w:numId w:val="2"/>
        </w:numPr>
        <w:spacing w:before="240" w:after="240" w:line="360" w:lineRule="auto"/>
        <w:jc w:val="both"/>
        <w:rPr>
          <w:rFonts w:cs="Arial"/>
          <w:lang w:val="es-ES"/>
        </w:rPr>
      </w:pPr>
      <w:r w:rsidRPr="008E7EA2">
        <w:rPr>
          <w:rFonts w:cs="Arial"/>
          <w:lang w:val="es-ES"/>
        </w:rPr>
        <w:t>Analizar las políticas de negocio que siguen los documentos para tener entendimiento del ámbito de trabajo.</w:t>
      </w:r>
    </w:p>
    <w:p w14:paraId="47DF0AF9" w14:textId="77777777" w:rsidR="002C0109" w:rsidRPr="00893E5C" w:rsidRDefault="002C0109" w:rsidP="006D7A53">
      <w:pPr>
        <w:pStyle w:val="Prrafodelista"/>
        <w:numPr>
          <w:ilvl w:val="0"/>
          <w:numId w:val="2"/>
        </w:numPr>
        <w:spacing w:before="240" w:after="240" w:line="360" w:lineRule="auto"/>
        <w:jc w:val="both"/>
        <w:rPr>
          <w:rFonts w:cs="Arial"/>
          <w:b/>
          <w:lang w:val="es-ES"/>
        </w:rPr>
      </w:pPr>
      <w:r w:rsidRPr="002C0109">
        <w:rPr>
          <w:rFonts w:cs="Arial"/>
          <w:lang w:val="es-ES"/>
        </w:rPr>
        <w:t xml:space="preserve">Elaborar con toda la información obtenida un análisis de los requisitos a través de desarrollo de modelos utilizando Casos de Uso. </w:t>
      </w:r>
    </w:p>
    <w:p w14:paraId="47DF0AFA" w14:textId="77777777" w:rsidR="00893E5C" w:rsidRPr="002C0109" w:rsidRDefault="00893E5C" w:rsidP="006D7A53">
      <w:pPr>
        <w:pStyle w:val="Prrafodelista"/>
        <w:numPr>
          <w:ilvl w:val="0"/>
          <w:numId w:val="2"/>
        </w:numPr>
        <w:spacing w:before="240" w:after="240" w:line="360" w:lineRule="auto"/>
        <w:jc w:val="both"/>
        <w:rPr>
          <w:rFonts w:cs="Arial"/>
          <w:b/>
          <w:lang w:val="es-ES"/>
        </w:rPr>
      </w:pPr>
      <w:r w:rsidRPr="009400D4">
        <w:rPr>
          <w:rFonts w:cs="Arial"/>
        </w:rPr>
        <w:t>Establecer las clases necesarias las cuales cubran todos los datos recopilados y respaldados por los anexos que nos fueron confiados.</w:t>
      </w:r>
    </w:p>
    <w:p w14:paraId="47DF0AFB" w14:textId="77777777" w:rsidR="002C0109" w:rsidRPr="002C0109" w:rsidRDefault="004E2353" w:rsidP="006D7A53">
      <w:pPr>
        <w:pStyle w:val="Prrafodelista"/>
        <w:numPr>
          <w:ilvl w:val="0"/>
          <w:numId w:val="2"/>
        </w:numPr>
        <w:spacing w:before="240" w:after="240" w:line="360" w:lineRule="auto"/>
        <w:jc w:val="both"/>
        <w:rPr>
          <w:rFonts w:cs="Arial"/>
          <w:b/>
          <w:lang w:val="es-ES"/>
        </w:rPr>
      </w:pPr>
      <w:r>
        <w:rPr>
          <w:rFonts w:cs="Arial"/>
          <w:lang w:val="es-ES"/>
        </w:rPr>
        <w:t>Diseñar</w:t>
      </w:r>
      <w:r w:rsidR="002C0109" w:rsidRPr="002C0109">
        <w:rPr>
          <w:rFonts w:cs="Arial"/>
          <w:lang w:val="es-ES"/>
        </w:rPr>
        <w:t xml:space="preserve"> las interfaces, la base de datos y todo lo que indica el proceso de desarrollo de la manera más correcta posible.</w:t>
      </w:r>
    </w:p>
    <w:p w14:paraId="47DF0AFC" w14:textId="77777777" w:rsidR="00225051" w:rsidRDefault="002C0109" w:rsidP="006D7A53">
      <w:pPr>
        <w:pStyle w:val="Prrafodelista"/>
        <w:numPr>
          <w:ilvl w:val="0"/>
          <w:numId w:val="2"/>
        </w:numPr>
        <w:spacing w:before="240" w:after="240" w:line="360" w:lineRule="auto"/>
        <w:jc w:val="both"/>
        <w:rPr>
          <w:rFonts w:cs="Arial"/>
          <w:lang w:val="es-ES"/>
        </w:rPr>
      </w:pPr>
      <w:r w:rsidRPr="002C0109">
        <w:rPr>
          <w:rFonts w:cs="Arial"/>
          <w:lang w:val="es-ES"/>
        </w:rPr>
        <w:t>Implementar lo que se ha diseñado en la</w:t>
      </w:r>
      <w:r>
        <w:rPr>
          <w:rFonts w:cs="Arial"/>
          <w:lang w:val="es-ES"/>
        </w:rPr>
        <w:t xml:space="preserve"> aplicación Visual</w:t>
      </w:r>
      <w:r w:rsidRPr="002C0109">
        <w:rPr>
          <w:rFonts w:cs="Arial"/>
          <w:lang w:val="es-ES"/>
        </w:rPr>
        <w:t xml:space="preserve"> Estudio .NET Basic y SGBD SQL Server.</w:t>
      </w:r>
    </w:p>
    <w:p w14:paraId="47DF0AFD" w14:textId="77777777" w:rsidR="00C0057F" w:rsidRDefault="00C0057F" w:rsidP="006D7A53">
      <w:pPr>
        <w:pStyle w:val="Prrafodelista"/>
        <w:numPr>
          <w:ilvl w:val="0"/>
          <w:numId w:val="2"/>
        </w:numPr>
        <w:spacing w:before="240" w:after="240" w:line="360" w:lineRule="auto"/>
        <w:jc w:val="both"/>
        <w:rPr>
          <w:rFonts w:cs="Arial"/>
          <w:lang w:val="es-ES"/>
        </w:rPr>
      </w:pPr>
      <w:r w:rsidRPr="00C0057F">
        <w:rPr>
          <w:rFonts w:cs="Arial"/>
          <w:lang w:val="es-ES"/>
        </w:rPr>
        <w:t>Realizar las pruebas necesarias para justificar el buen funcionamiento del sistema y/o encontrar posibles fallas y luego eliminarlas.</w:t>
      </w:r>
    </w:p>
    <w:p w14:paraId="47DF0AFE" w14:textId="77777777" w:rsidR="00C0057F" w:rsidRDefault="007A7FA7" w:rsidP="007A7FA7">
      <w:pPr>
        <w:spacing w:before="240" w:after="240" w:line="360" w:lineRule="auto"/>
        <w:jc w:val="both"/>
        <w:rPr>
          <w:rFonts w:cs="Arial"/>
          <w:lang w:val="es-ES"/>
        </w:rPr>
      </w:pPr>
      <w:r>
        <w:rPr>
          <w:rFonts w:cs="Arial"/>
          <w:lang w:val="es-ES"/>
        </w:rPr>
        <w:t>Teniendo en cuenta los objetivos de forma clara, se pretenderá alcanzar las mismas, con el fin de tener un software eficiente y de calidad.</w:t>
      </w:r>
    </w:p>
    <w:p w14:paraId="47DF0AFF" w14:textId="77777777" w:rsidR="007A7FA7" w:rsidRDefault="007A7FA7" w:rsidP="007A7FA7">
      <w:pPr>
        <w:spacing w:before="240" w:after="240" w:line="360" w:lineRule="auto"/>
        <w:jc w:val="both"/>
        <w:rPr>
          <w:rFonts w:cs="Arial"/>
          <w:lang w:val="es-ES"/>
        </w:rPr>
      </w:pPr>
    </w:p>
    <w:p w14:paraId="47DF0B00" w14:textId="77777777" w:rsidR="007A7FA7" w:rsidRPr="00C0057F" w:rsidRDefault="007A7FA7" w:rsidP="007A7FA7">
      <w:pPr>
        <w:spacing w:before="240" w:after="240" w:line="360" w:lineRule="auto"/>
        <w:jc w:val="both"/>
        <w:rPr>
          <w:rFonts w:cs="Arial"/>
          <w:lang w:val="es-ES"/>
        </w:rPr>
      </w:pPr>
    </w:p>
    <w:p w14:paraId="47DF0B01" w14:textId="77777777" w:rsidR="006B37AD" w:rsidRDefault="006B37AD" w:rsidP="00D30213">
      <w:pPr>
        <w:spacing w:before="240" w:after="240" w:line="360" w:lineRule="auto"/>
        <w:rPr>
          <w:rFonts w:cs="Arial"/>
          <w:b/>
        </w:rPr>
      </w:pPr>
      <w:r w:rsidRPr="00FE28CE">
        <w:rPr>
          <w:noProof/>
          <w:lang w:eastAsia="es-BO"/>
        </w:rPr>
        <w:lastRenderedPageBreak/>
        <mc:AlternateContent>
          <mc:Choice Requires="wps">
            <w:drawing>
              <wp:anchor distT="0" distB="0" distL="114300" distR="114300" simplePos="0" relativeHeight="251781120" behindDoc="0" locked="0" layoutInCell="1" allowOverlap="1" wp14:anchorId="47DF1406" wp14:editId="47DF1407">
                <wp:simplePos x="0" y="0"/>
                <wp:positionH relativeFrom="column">
                  <wp:posOffset>-470535</wp:posOffset>
                </wp:positionH>
                <wp:positionV relativeFrom="paragraph">
                  <wp:posOffset>-319405</wp:posOffset>
                </wp:positionV>
                <wp:extent cx="6657975" cy="548640"/>
                <wp:effectExtent l="0" t="0" r="9525" b="3810"/>
                <wp:wrapNone/>
                <wp:docPr id="20" name="Rectangle 199"/>
                <wp:cNvGraphicFramePr/>
                <a:graphic xmlns:a="http://schemas.openxmlformats.org/drawingml/2006/main">
                  <a:graphicData uri="http://schemas.microsoft.com/office/word/2010/wordprocessingShape">
                    <wps:wsp>
                      <wps:cNvSpPr/>
                      <wps:spPr>
                        <a:xfrm>
                          <a:off x="0" y="0"/>
                          <a:ext cx="665797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F3" w14:textId="77777777" w:rsidR="00D818BB" w:rsidRPr="002942DB" w:rsidRDefault="00D818BB" w:rsidP="006B37AD">
                            <w:pPr>
                              <w:pStyle w:val="Ttulo2"/>
                            </w:pPr>
                            <w:bookmarkStart w:id="21" w:name="_Toc500177527"/>
                            <w:r w:rsidRPr="002942DB">
                              <w:t>1.</w:t>
                            </w:r>
                            <w:r>
                              <w:t>3</w:t>
                            </w:r>
                            <w:r w:rsidRPr="002942DB">
                              <w:t xml:space="preserve"> </w:t>
                            </w:r>
                            <w:r w:rsidRPr="006B37AD">
                              <w:t>ALCANCE DEL PROYECTO</w:t>
                            </w:r>
                            <w:bookmarkEnd w:id="2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06" id="_x0000_s1035" style="position:absolute;margin-left:-37.05pt;margin-top:-25.15pt;width:524.25pt;height:43.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" fillcolor="#4a999d [3204]" stroked="f" strokeweight="2pt">
                <v:textbox>
                  <w:txbxContent>
                    <w:p w14:paraId="47DF14F3" w14:textId="77777777" w:rsidR="00D818BB" w:rsidRPr="002942DB" w:rsidRDefault="00D818BB" w:rsidP="006B37AD">
                      <w:pPr>
                        <w:pStyle w:val="Ttulo2"/>
                      </w:pPr>
                      <w:bookmarkStart w:id="38" w:name="_Toc500177527"/>
                      <w:r w:rsidRPr="002942DB">
                        <w:t>1.</w:t>
                      </w:r>
                      <w:r>
                        <w:t>3</w:t>
                      </w:r>
                      <w:r w:rsidRPr="002942DB">
                        <w:t xml:space="preserve"> </w:t>
                      </w:r>
                      <w:r w:rsidRPr="006B37AD">
                        <w:t>ALCANCE DEL PROYECTO</w:t>
                      </w:r>
                      <w:bookmarkEnd w:id="38"/>
                    </w:p>
                  </w:txbxContent>
                </v:textbox>
              </v:rect>
            </w:pict>
          </mc:Fallback>
        </mc:AlternateContent>
      </w:r>
    </w:p>
    <w:p w14:paraId="47DF0B02" w14:textId="77777777" w:rsidR="000300D8" w:rsidRDefault="00DA772B" w:rsidP="00D30213">
      <w:pPr>
        <w:pStyle w:val="Sinespaciado"/>
        <w:spacing w:before="240" w:after="240" w:line="360" w:lineRule="auto"/>
        <w:rPr>
          <w:rFonts w:ascii="Arial" w:hAnsi="Arial" w:cs="Arial"/>
          <w:sz w:val="24"/>
          <w:szCs w:val="24"/>
          <w:lang w:val="es-BO"/>
        </w:rPr>
      </w:pPr>
      <w:r>
        <w:rPr>
          <w:rFonts w:ascii="Arial" w:hAnsi="Arial" w:cs="Arial"/>
          <w:sz w:val="24"/>
          <w:szCs w:val="24"/>
          <w:lang w:val="es-BO"/>
        </w:rPr>
        <w:t>L</w:t>
      </w:r>
      <w:r w:rsidR="000300D8" w:rsidRPr="00706EA9">
        <w:rPr>
          <w:rFonts w:ascii="Arial" w:hAnsi="Arial" w:cs="Arial"/>
          <w:sz w:val="24"/>
          <w:szCs w:val="24"/>
          <w:lang w:val="es-BO"/>
        </w:rPr>
        <w:t xml:space="preserve">ograr el desarrollo de un software para la “Sistematización de datos, que controle la información de los estudiantes, docentes, pagos de </w:t>
      </w:r>
      <w:r w:rsidR="00AD7033" w:rsidRPr="00706EA9">
        <w:rPr>
          <w:rFonts w:ascii="Arial" w:hAnsi="Arial" w:cs="Arial"/>
          <w:sz w:val="24"/>
          <w:szCs w:val="24"/>
          <w:lang w:val="es-BO"/>
        </w:rPr>
        <w:t>matrícula</w:t>
      </w:r>
      <w:r w:rsidR="000300D8" w:rsidRPr="00706EA9">
        <w:rPr>
          <w:rFonts w:ascii="Arial" w:hAnsi="Arial" w:cs="Arial"/>
          <w:sz w:val="24"/>
          <w:szCs w:val="24"/>
          <w:lang w:val="es-BO"/>
        </w:rPr>
        <w:t>, registro de inscripción, control de materias, promedio de notas, control de usuarios activos en el sistema de la institución ITPIAI.</w:t>
      </w:r>
    </w:p>
    <w:p w14:paraId="47DF0B03" w14:textId="77777777" w:rsidR="00DA772B" w:rsidRDefault="00DA772B" w:rsidP="00D30213">
      <w:pPr>
        <w:pStyle w:val="Sinespaciado"/>
        <w:spacing w:before="240" w:after="240" w:line="360" w:lineRule="auto"/>
        <w:rPr>
          <w:rFonts w:ascii="Arial" w:hAnsi="Arial" w:cs="Arial"/>
          <w:sz w:val="24"/>
          <w:szCs w:val="24"/>
          <w:lang w:val="es-BO"/>
        </w:rPr>
      </w:pPr>
      <w:r>
        <w:rPr>
          <w:rFonts w:ascii="Arial" w:hAnsi="Arial" w:cs="Arial"/>
          <w:sz w:val="24"/>
          <w:szCs w:val="24"/>
          <w:lang w:val="es-BO"/>
        </w:rPr>
        <w:t xml:space="preserve">Para ello </w:t>
      </w:r>
      <w:r w:rsidRPr="005E3F14">
        <w:rPr>
          <w:rFonts w:ascii="Arial" w:hAnsi="Arial" w:cs="Arial"/>
          <w:sz w:val="24"/>
          <w:szCs w:val="24"/>
          <w:u w:val="single"/>
          <w:lang w:val="es-BO"/>
        </w:rPr>
        <w:t>describiremos</w:t>
      </w:r>
      <w:r>
        <w:rPr>
          <w:rFonts w:ascii="Arial" w:hAnsi="Arial" w:cs="Arial"/>
          <w:sz w:val="24"/>
          <w:szCs w:val="24"/>
          <w:lang w:val="es-BO"/>
        </w:rPr>
        <w:t xml:space="preserve"> los distintos mód</w:t>
      </w:r>
      <w:r w:rsidR="00595161">
        <w:rPr>
          <w:rFonts w:ascii="Arial" w:hAnsi="Arial" w:cs="Arial"/>
          <w:sz w:val="24"/>
          <w:szCs w:val="24"/>
          <w:lang w:val="es-BO"/>
        </w:rPr>
        <w:t>ulos que existen en el proyecto:</w:t>
      </w:r>
    </w:p>
    <w:p w14:paraId="47DF0B04" w14:textId="77777777" w:rsidR="00034C65" w:rsidRDefault="003F6373" w:rsidP="005E3F14">
      <w:pPr>
        <w:spacing w:before="240" w:after="240" w:line="360" w:lineRule="auto"/>
        <w:jc w:val="both"/>
      </w:pPr>
      <w:bookmarkStart w:id="22" w:name="_Toc500177528"/>
      <w:r w:rsidRPr="003F6373">
        <w:rPr>
          <w:rStyle w:val="Titulo3Car"/>
          <w:color w:val="auto"/>
        </w:rPr>
        <w:t xml:space="preserve">1.3.1 </w:t>
      </w:r>
      <w:r w:rsidR="00DA772B" w:rsidRPr="003F6373">
        <w:rPr>
          <w:rStyle w:val="Titulo3Car"/>
          <w:color w:val="auto"/>
        </w:rPr>
        <w:t xml:space="preserve">Módulo de </w:t>
      </w:r>
      <w:r w:rsidR="008564CD" w:rsidRPr="003F6373">
        <w:rPr>
          <w:rStyle w:val="Titulo3Car"/>
          <w:color w:val="auto"/>
        </w:rPr>
        <w:t>Usuarios</w:t>
      </w:r>
      <w:r w:rsidR="006F2496" w:rsidRPr="003F6373">
        <w:rPr>
          <w:rStyle w:val="Titulo3Car"/>
          <w:color w:val="auto"/>
        </w:rPr>
        <w:t>:</w:t>
      </w:r>
      <w:bookmarkEnd w:id="22"/>
      <w:r w:rsidR="00DA772B" w:rsidRPr="00BF2D1B">
        <w:t xml:space="preserve"> </w:t>
      </w:r>
    </w:p>
    <w:p w14:paraId="47DF0B05" w14:textId="77777777" w:rsidR="00595161" w:rsidRDefault="008564CD" w:rsidP="005E3F14">
      <w:pPr>
        <w:spacing w:before="240" w:after="240" w:line="360" w:lineRule="auto"/>
        <w:jc w:val="both"/>
      </w:pPr>
      <w:r>
        <w:t>En este módulo tendremos y administraremos el acceso a la aplicación, dependiendo el tipo de usuario, además de llevar una bitácora de lo que el usuario realiza dentro del sistema</w:t>
      </w:r>
      <w:r w:rsidR="003F6373">
        <w:t>, se controlara los datos personales de cada usuario y sus teléfonos de cada usuario.</w:t>
      </w:r>
    </w:p>
    <w:p w14:paraId="47DF0B06" w14:textId="77777777" w:rsidR="00DA772B" w:rsidRDefault="00DA772B" w:rsidP="00BF007C">
      <w:pPr>
        <w:spacing w:before="240" w:after="240" w:line="360" w:lineRule="auto"/>
        <w:jc w:val="both"/>
      </w:pPr>
      <w:r w:rsidRPr="00E97E58">
        <w:t xml:space="preserve">Sus </w:t>
      </w:r>
      <w:r>
        <w:t xml:space="preserve">funciones principales </w:t>
      </w:r>
      <w:r w:rsidRPr="00BF007C">
        <w:rPr>
          <w:b/>
        </w:rPr>
        <w:t>son</w:t>
      </w:r>
      <w:r>
        <w:t>:</w:t>
      </w:r>
    </w:p>
    <w:p w14:paraId="47DF0B07" w14:textId="77777777" w:rsidR="00556703" w:rsidRDefault="003F6373" w:rsidP="00556703">
      <w:pPr>
        <w:spacing w:before="240" w:after="240" w:line="360" w:lineRule="auto"/>
      </w:pPr>
      <w:r w:rsidRPr="0005030F">
        <w:rPr>
          <w:b/>
        </w:rPr>
        <w:t xml:space="preserve">Gestionar </w:t>
      </w:r>
      <w:r w:rsidR="006F64CF" w:rsidRPr="0005030F">
        <w:rPr>
          <w:b/>
        </w:rPr>
        <w:t>Bitácora</w:t>
      </w:r>
      <w:r w:rsidR="0005030F" w:rsidRPr="0005030F">
        <w:rPr>
          <w:b/>
        </w:rPr>
        <w:t xml:space="preserve">: </w:t>
      </w:r>
      <w:r w:rsidR="0005030F">
        <w:t xml:space="preserve">se </w:t>
      </w:r>
      <w:r w:rsidR="00AF1BD7">
        <w:t>manipulará</w:t>
      </w:r>
      <w:r w:rsidR="0005030F">
        <w:t xml:space="preserve"> el registro de las acciones del usuario donde los datos que más</w:t>
      </w:r>
      <w:r w:rsidR="00556703">
        <w:t xml:space="preserve"> tomaremos en cuenta son.</w:t>
      </w:r>
    </w:p>
    <w:p w14:paraId="47DF0B08" w14:textId="77777777" w:rsidR="00556703" w:rsidRDefault="00556703" w:rsidP="006D7A53">
      <w:pPr>
        <w:pStyle w:val="Prrafodelista"/>
        <w:numPr>
          <w:ilvl w:val="0"/>
          <w:numId w:val="4"/>
        </w:numPr>
        <w:spacing w:before="240" w:after="240"/>
      </w:pPr>
      <w:r>
        <w:t xml:space="preserve">Fecha de la </w:t>
      </w:r>
      <w:r w:rsidR="00B10D16">
        <w:t>acción</w:t>
      </w:r>
      <w:r w:rsidR="00B93B80">
        <w:t>.</w:t>
      </w:r>
    </w:p>
    <w:p w14:paraId="47DF0B09" w14:textId="77777777" w:rsidR="00556703" w:rsidRDefault="0005030F" w:rsidP="006D7A53">
      <w:pPr>
        <w:pStyle w:val="Prrafodelista"/>
        <w:numPr>
          <w:ilvl w:val="0"/>
          <w:numId w:val="4"/>
        </w:numPr>
        <w:spacing w:before="240" w:after="240"/>
      </w:pPr>
      <w:r>
        <w:t xml:space="preserve">acción </w:t>
      </w:r>
      <w:r w:rsidR="00556703">
        <w:t>que realizo</w:t>
      </w:r>
      <w:r w:rsidR="00B93B80">
        <w:t>.</w:t>
      </w:r>
    </w:p>
    <w:p w14:paraId="47DF0B0A" w14:textId="77777777" w:rsidR="00B8630E" w:rsidRDefault="0005030F" w:rsidP="006D7A53">
      <w:pPr>
        <w:pStyle w:val="Prrafodelista"/>
        <w:numPr>
          <w:ilvl w:val="0"/>
          <w:numId w:val="4"/>
        </w:numPr>
        <w:spacing w:before="240" w:after="240"/>
      </w:pPr>
      <w:r>
        <w:t xml:space="preserve">tipo de acción que se </w:t>
      </w:r>
      <w:r w:rsidR="006F64CF">
        <w:t>realizó</w:t>
      </w:r>
      <w:r>
        <w:t>.</w:t>
      </w:r>
    </w:p>
    <w:p w14:paraId="47DF0B0B" w14:textId="77777777" w:rsidR="00DA772B" w:rsidRDefault="00B8630E" w:rsidP="006D7A53">
      <w:pPr>
        <w:pStyle w:val="Prrafodelista"/>
        <w:numPr>
          <w:ilvl w:val="0"/>
          <w:numId w:val="4"/>
        </w:numPr>
        <w:spacing w:before="240" w:after="240"/>
      </w:pPr>
      <w:r>
        <w:t>Usuario.</w:t>
      </w:r>
      <w:r w:rsidR="0005030F">
        <w:tab/>
      </w:r>
    </w:p>
    <w:p w14:paraId="47DF0B0C" w14:textId="77777777" w:rsidR="00AF1BD7" w:rsidRDefault="00AF1BD7" w:rsidP="00AF1BD7">
      <w:pPr>
        <w:spacing w:line="360" w:lineRule="auto"/>
      </w:pPr>
      <w:r w:rsidRPr="00AF1BD7">
        <w:rPr>
          <w:b/>
        </w:rPr>
        <w:t xml:space="preserve">Gestionar Usuario: </w:t>
      </w:r>
      <w:r w:rsidR="00371CC1">
        <w:t xml:space="preserve">aquí se </w:t>
      </w:r>
      <w:r w:rsidR="00E174C1">
        <w:t>administrará</w:t>
      </w:r>
      <w:r w:rsidR="00371CC1">
        <w:t xml:space="preserve"> el acceso de los distintos usuarios, con los datos personales que se le atribuyen que son.</w:t>
      </w:r>
    </w:p>
    <w:p w14:paraId="47DF0B0D" w14:textId="77777777" w:rsidR="00556703" w:rsidRDefault="00371CC1" w:rsidP="006D7A53">
      <w:pPr>
        <w:pStyle w:val="Prrafodelista"/>
        <w:numPr>
          <w:ilvl w:val="0"/>
          <w:numId w:val="5"/>
        </w:numPr>
        <w:spacing w:before="240" w:after="240"/>
      </w:pPr>
      <w:r>
        <w:t>User_</w:t>
      </w:r>
      <w:r w:rsidR="00556703">
        <w:t>name</w:t>
      </w:r>
    </w:p>
    <w:p w14:paraId="47DF0B0E" w14:textId="77777777" w:rsidR="00556703" w:rsidRDefault="00556703" w:rsidP="006D7A53">
      <w:pPr>
        <w:pStyle w:val="Prrafodelista"/>
        <w:numPr>
          <w:ilvl w:val="0"/>
          <w:numId w:val="5"/>
        </w:numPr>
        <w:spacing w:before="240" w:after="240"/>
      </w:pPr>
      <w:r>
        <w:t>P</w:t>
      </w:r>
      <w:r w:rsidR="00371CC1">
        <w:t>assword</w:t>
      </w:r>
    </w:p>
    <w:p w14:paraId="47DF0B0F" w14:textId="77777777" w:rsidR="00556703" w:rsidRDefault="00371CC1" w:rsidP="006D7A53">
      <w:pPr>
        <w:pStyle w:val="Prrafodelista"/>
        <w:numPr>
          <w:ilvl w:val="0"/>
          <w:numId w:val="5"/>
        </w:numPr>
        <w:spacing w:before="240" w:after="240"/>
      </w:pPr>
      <w:r>
        <w:t>carnet de identidad</w:t>
      </w:r>
    </w:p>
    <w:p w14:paraId="47DF0B10" w14:textId="77777777" w:rsidR="00556703" w:rsidRDefault="00556703" w:rsidP="006D7A53">
      <w:pPr>
        <w:pStyle w:val="Prrafodelista"/>
        <w:numPr>
          <w:ilvl w:val="0"/>
          <w:numId w:val="5"/>
        </w:numPr>
        <w:spacing w:before="240" w:after="240"/>
      </w:pPr>
      <w:r>
        <w:t>nombre completo</w:t>
      </w:r>
    </w:p>
    <w:p w14:paraId="47DF0B11" w14:textId="77777777" w:rsidR="00556703" w:rsidRDefault="00556703" w:rsidP="006D7A53">
      <w:pPr>
        <w:pStyle w:val="Prrafodelista"/>
        <w:numPr>
          <w:ilvl w:val="0"/>
          <w:numId w:val="5"/>
        </w:numPr>
        <w:spacing w:before="240" w:after="240"/>
      </w:pPr>
      <w:r>
        <w:t>sexo</w:t>
      </w:r>
    </w:p>
    <w:p w14:paraId="47DF0B12" w14:textId="77777777" w:rsidR="00556703" w:rsidRDefault="00371CC1" w:rsidP="006D7A53">
      <w:pPr>
        <w:pStyle w:val="Prrafodelista"/>
        <w:numPr>
          <w:ilvl w:val="0"/>
          <w:numId w:val="5"/>
        </w:numPr>
        <w:spacing w:before="240" w:after="240"/>
      </w:pPr>
      <w:r>
        <w:t>domicilio</w:t>
      </w:r>
    </w:p>
    <w:p w14:paraId="47DF0B13" w14:textId="77777777" w:rsidR="00556703" w:rsidRDefault="00556703" w:rsidP="006D7A53">
      <w:pPr>
        <w:pStyle w:val="Prrafodelista"/>
        <w:numPr>
          <w:ilvl w:val="0"/>
          <w:numId w:val="5"/>
        </w:numPr>
        <w:spacing w:before="240" w:after="240"/>
      </w:pPr>
      <w:r>
        <w:t xml:space="preserve">correo </w:t>
      </w:r>
      <w:r w:rsidR="00B10D16">
        <w:t>electrónico</w:t>
      </w:r>
    </w:p>
    <w:p w14:paraId="47DF0B14" w14:textId="77777777" w:rsidR="00556703" w:rsidRDefault="00556703" w:rsidP="006D7A53">
      <w:pPr>
        <w:pStyle w:val="Prrafodelista"/>
        <w:numPr>
          <w:ilvl w:val="0"/>
          <w:numId w:val="5"/>
        </w:numPr>
        <w:spacing w:before="240" w:after="240"/>
      </w:pPr>
      <w:r>
        <w:t>nacionalidad</w:t>
      </w:r>
    </w:p>
    <w:p w14:paraId="47DF0B15" w14:textId="77777777" w:rsidR="00556703" w:rsidRDefault="00371CC1" w:rsidP="006D7A53">
      <w:pPr>
        <w:pStyle w:val="Prrafodelista"/>
        <w:numPr>
          <w:ilvl w:val="0"/>
          <w:numId w:val="5"/>
        </w:numPr>
        <w:spacing w:before="240" w:after="240"/>
      </w:pPr>
      <w:r>
        <w:t>fecha de nacimiento</w:t>
      </w:r>
    </w:p>
    <w:p w14:paraId="47DF0B16" w14:textId="77777777" w:rsidR="002571AB" w:rsidRDefault="00371CC1" w:rsidP="006D7A53">
      <w:pPr>
        <w:pStyle w:val="Prrafodelista"/>
        <w:numPr>
          <w:ilvl w:val="0"/>
          <w:numId w:val="5"/>
        </w:numPr>
        <w:spacing w:before="240" w:after="240"/>
      </w:pPr>
      <w:r>
        <w:t xml:space="preserve">números </w:t>
      </w:r>
      <w:r w:rsidR="00E174C1">
        <w:t>telefónicos</w:t>
      </w:r>
      <w:r>
        <w:t>.</w:t>
      </w:r>
    </w:p>
    <w:p w14:paraId="47DF0B17" w14:textId="77777777" w:rsidR="000300D8" w:rsidRDefault="00EF6AF3" w:rsidP="000A0A29">
      <w:pPr>
        <w:pStyle w:val="Titulo3"/>
        <w:spacing w:after="240" w:line="360" w:lineRule="auto"/>
      </w:pPr>
      <w:bookmarkStart w:id="23" w:name="_Toc500177529"/>
      <w:r>
        <w:lastRenderedPageBreak/>
        <w:t xml:space="preserve">1.3.2 </w:t>
      </w:r>
      <w:r w:rsidR="009B1420">
        <w:t>MODULO DOCENTE</w:t>
      </w:r>
      <w:r w:rsidR="00B10D16">
        <w:t>:</w:t>
      </w:r>
      <w:bookmarkEnd w:id="23"/>
    </w:p>
    <w:p w14:paraId="47DF0B18" w14:textId="77777777" w:rsidR="00DA772B" w:rsidRPr="000A0A29" w:rsidRDefault="000A0A29" w:rsidP="00F007B1">
      <w:pPr>
        <w:jc w:val="both"/>
      </w:pPr>
      <w:r>
        <w:t>En este módulo se manipulará los datos del docente y sus estudios de especialidad que ha llegado a obtener.</w:t>
      </w:r>
    </w:p>
    <w:p w14:paraId="47DF0B19" w14:textId="77777777" w:rsidR="00DA772B" w:rsidRDefault="006C4323" w:rsidP="00D30213">
      <w:pPr>
        <w:spacing w:before="240" w:after="240" w:line="360" w:lineRule="auto"/>
        <w:jc w:val="both"/>
        <w:rPr>
          <w:b/>
        </w:rPr>
      </w:pPr>
      <w:r w:rsidRPr="00E97E58">
        <w:t xml:space="preserve">Sus </w:t>
      </w:r>
      <w:r>
        <w:t xml:space="preserve">funciones principales </w:t>
      </w:r>
      <w:r w:rsidRPr="00BF007C">
        <w:rPr>
          <w:b/>
        </w:rPr>
        <w:t>son</w:t>
      </w:r>
      <w:r>
        <w:rPr>
          <w:b/>
        </w:rPr>
        <w:t>:</w:t>
      </w:r>
    </w:p>
    <w:p w14:paraId="47DF0B1A" w14:textId="77777777" w:rsidR="0032692E" w:rsidRPr="0032692E" w:rsidRDefault="0032692E" w:rsidP="00D30213">
      <w:pPr>
        <w:spacing w:before="240" w:after="240" w:line="360" w:lineRule="auto"/>
        <w:jc w:val="both"/>
        <w:rPr>
          <w:rFonts w:eastAsia="Calibri" w:cs="Arial"/>
        </w:rPr>
      </w:pPr>
      <w:r w:rsidRPr="0032692E">
        <w:rPr>
          <w:rFonts w:eastAsia="Calibri" w:cs="Arial"/>
          <w:b/>
        </w:rPr>
        <w:t>Gestionar Docente:</w:t>
      </w:r>
      <w:r>
        <w:rPr>
          <w:rFonts w:eastAsia="Calibri" w:cs="Arial"/>
          <w:b/>
        </w:rPr>
        <w:t xml:space="preserve"> </w:t>
      </w:r>
      <w:r>
        <w:rPr>
          <w:rFonts w:eastAsia="Calibri" w:cs="Arial"/>
        </w:rPr>
        <w:t xml:space="preserve">Se administrará la información </w:t>
      </w:r>
      <w:r w:rsidR="00783790">
        <w:rPr>
          <w:rFonts w:eastAsia="Calibri" w:cs="Arial"/>
        </w:rPr>
        <w:t>que se tiene del docente.</w:t>
      </w:r>
    </w:p>
    <w:p w14:paraId="47DF0B1B" w14:textId="77777777" w:rsidR="00DA772B" w:rsidRDefault="00783790" w:rsidP="00D30213">
      <w:pPr>
        <w:spacing w:before="240" w:after="240" w:line="360" w:lineRule="auto"/>
        <w:jc w:val="both"/>
        <w:rPr>
          <w:rFonts w:eastAsia="Calibri" w:cs="Arial"/>
        </w:rPr>
      </w:pPr>
      <w:r w:rsidRPr="00783790">
        <w:rPr>
          <w:rFonts w:eastAsia="Calibri" w:cs="Arial"/>
          <w:b/>
        </w:rPr>
        <w:t>Gestionar Especialidad:</w:t>
      </w:r>
      <w:r w:rsidR="001D5563">
        <w:rPr>
          <w:rFonts w:eastAsia="Calibri" w:cs="Arial"/>
          <w:b/>
        </w:rPr>
        <w:t xml:space="preserve"> </w:t>
      </w:r>
      <w:r w:rsidR="001D5563">
        <w:rPr>
          <w:rFonts w:eastAsia="Calibri" w:cs="Arial"/>
        </w:rPr>
        <w:t xml:space="preserve">Se realizará el registro, modificación y cancelación de las especialidades de un docente, </w:t>
      </w:r>
      <w:r w:rsidR="004A10DA">
        <w:rPr>
          <w:rFonts w:eastAsia="Calibri" w:cs="Arial"/>
        </w:rPr>
        <w:t>para que se le adjunte, según sea necesario.</w:t>
      </w:r>
    </w:p>
    <w:p w14:paraId="47DF0B1C" w14:textId="77777777" w:rsidR="004A10DA" w:rsidRDefault="009A2C0F" w:rsidP="004E76C6">
      <w:pPr>
        <w:pStyle w:val="Titulo3"/>
        <w:spacing w:after="240" w:line="360" w:lineRule="auto"/>
        <w:rPr>
          <w:rFonts w:eastAsia="Calibri"/>
        </w:rPr>
      </w:pPr>
      <w:bookmarkStart w:id="24" w:name="_Toc500177530"/>
      <w:r>
        <w:rPr>
          <w:rFonts w:eastAsia="Calibri"/>
        </w:rPr>
        <w:t xml:space="preserve">1.3.3 </w:t>
      </w:r>
      <w:r w:rsidR="009B1420">
        <w:rPr>
          <w:rFonts w:eastAsia="Calibri"/>
        </w:rPr>
        <w:t>MODULO ESTUDIANTE</w:t>
      </w:r>
      <w:bookmarkEnd w:id="24"/>
    </w:p>
    <w:p w14:paraId="47DF0B1D" w14:textId="77777777" w:rsidR="00F10B91" w:rsidRDefault="00F10B91" w:rsidP="00F007B1">
      <w:pPr>
        <w:spacing w:before="240" w:after="240" w:line="360" w:lineRule="auto"/>
        <w:jc w:val="both"/>
      </w:pPr>
      <w:r>
        <w:t>En este módulo se administrará el Kardex del estud</w:t>
      </w:r>
      <w:r w:rsidR="004360AD">
        <w:t xml:space="preserve">iante con su respectivo avance, además </w:t>
      </w:r>
      <w:r w:rsidR="002A02B3">
        <w:t>las materias inscritas, el pago que realiza para poder estar habilitado en sistema.</w:t>
      </w:r>
    </w:p>
    <w:p w14:paraId="47DF0B1E" w14:textId="77777777" w:rsidR="002A02B3" w:rsidRDefault="002A02B3" w:rsidP="002A02B3">
      <w:pPr>
        <w:spacing w:before="240" w:after="240" w:line="360" w:lineRule="auto"/>
        <w:rPr>
          <w:b/>
        </w:rPr>
      </w:pPr>
      <w:r w:rsidRPr="00E97E58">
        <w:t xml:space="preserve">Sus </w:t>
      </w:r>
      <w:r>
        <w:t xml:space="preserve">funciones principales </w:t>
      </w:r>
      <w:r w:rsidRPr="00BF007C">
        <w:rPr>
          <w:b/>
        </w:rPr>
        <w:t>son</w:t>
      </w:r>
      <w:r>
        <w:rPr>
          <w:b/>
        </w:rPr>
        <w:t>:</w:t>
      </w:r>
    </w:p>
    <w:p w14:paraId="47DF0B1F" w14:textId="77777777" w:rsidR="00F66E2F" w:rsidRDefault="00783B73" w:rsidP="002A02B3">
      <w:pPr>
        <w:spacing w:before="240" w:after="240" w:line="360" w:lineRule="auto"/>
      </w:pPr>
      <w:r w:rsidRPr="00783B73">
        <w:rPr>
          <w:b/>
        </w:rPr>
        <w:t>Gestionar Kardex:</w:t>
      </w:r>
      <w:r>
        <w:rPr>
          <w:b/>
        </w:rPr>
        <w:t xml:space="preserve"> </w:t>
      </w:r>
      <w:r>
        <w:t xml:space="preserve">se administra los datos del </w:t>
      </w:r>
      <w:r w:rsidR="003A6D4F">
        <w:t>Kardex</w:t>
      </w:r>
      <w:r>
        <w:t xml:space="preserve"> como ser:</w:t>
      </w:r>
    </w:p>
    <w:p w14:paraId="47DF0B20" w14:textId="77777777" w:rsidR="00783B73" w:rsidRDefault="00573F74" w:rsidP="006D7A53">
      <w:pPr>
        <w:pStyle w:val="Prrafodelista"/>
        <w:numPr>
          <w:ilvl w:val="0"/>
          <w:numId w:val="6"/>
        </w:numPr>
        <w:spacing w:before="240" w:after="240"/>
      </w:pPr>
      <w:r>
        <w:t>Serie de título bachiller</w:t>
      </w:r>
    </w:p>
    <w:p w14:paraId="47DF0B21" w14:textId="77777777" w:rsidR="00573F74" w:rsidRDefault="00573F74" w:rsidP="006D7A53">
      <w:pPr>
        <w:pStyle w:val="Prrafodelista"/>
        <w:numPr>
          <w:ilvl w:val="0"/>
          <w:numId w:val="6"/>
        </w:numPr>
        <w:spacing w:before="240" w:after="240"/>
      </w:pPr>
      <w:r>
        <w:t>Numero de título de bachiller</w:t>
      </w:r>
    </w:p>
    <w:p w14:paraId="47DF0B22" w14:textId="77777777" w:rsidR="00573F74" w:rsidRDefault="00573F74" w:rsidP="006D7A53">
      <w:pPr>
        <w:pStyle w:val="Prrafodelista"/>
        <w:numPr>
          <w:ilvl w:val="0"/>
          <w:numId w:val="6"/>
        </w:numPr>
        <w:spacing w:before="240" w:after="240"/>
      </w:pPr>
      <w:r>
        <w:t>Año emisión de título de bachiller</w:t>
      </w:r>
    </w:p>
    <w:p w14:paraId="47DF0B23" w14:textId="77777777" w:rsidR="00573F74" w:rsidRPr="00783B73" w:rsidRDefault="00573F74" w:rsidP="006D7A53">
      <w:pPr>
        <w:pStyle w:val="Prrafodelista"/>
        <w:numPr>
          <w:ilvl w:val="0"/>
          <w:numId w:val="6"/>
        </w:numPr>
        <w:spacing w:before="240" w:after="240"/>
      </w:pPr>
      <w:r>
        <w:t>Fecha de Kardex</w:t>
      </w:r>
    </w:p>
    <w:p w14:paraId="47DF0B24" w14:textId="77777777" w:rsidR="00783B73" w:rsidRPr="00C920A5" w:rsidRDefault="00783B73" w:rsidP="00F007B1">
      <w:pPr>
        <w:spacing w:before="240" w:after="240" w:line="360" w:lineRule="auto"/>
        <w:jc w:val="both"/>
      </w:pPr>
      <w:r w:rsidRPr="00783B73">
        <w:rPr>
          <w:b/>
        </w:rPr>
        <w:t>Gestionar Estudiante:</w:t>
      </w:r>
      <w:r w:rsidR="00C920A5">
        <w:rPr>
          <w:b/>
        </w:rPr>
        <w:t xml:space="preserve"> </w:t>
      </w:r>
      <w:r w:rsidR="00C920A5">
        <w:t xml:space="preserve">se </w:t>
      </w:r>
      <w:r w:rsidR="00406C1A">
        <w:t>manipulará</w:t>
      </w:r>
      <w:r w:rsidR="00A510AB">
        <w:t xml:space="preserve"> los datos del estudiante y el nivel en el que se encuentra de su carrera.</w:t>
      </w:r>
    </w:p>
    <w:p w14:paraId="47DF0B25" w14:textId="77777777" w:rsidR="00783B73" w:rsidRPr="00406C1A" w:rsidRDefault="00783B73" w:rsidP="00F007B1">
      <w:pPr>
        <w:spacing w:before="240" w:after="240" w:line="360" w:lineRule="auto"/>
        <w:jc w:val="both"/>
      </w:pPr>
      <w:r w:rsidRPr="00783B73">
        <w:rPr>
          <w:b/>
        </w:rPr>
        <w:t>Gestionar Inscripción:</w:t>
      </w:r>
      <w:r w:rsidR="00406C1A">
        <w:rPr>
          <w:b/>
        </w:rPr>
        <w:t xml:space="preserve"> </w:t>
      </w:r>
      <w:r w:rsidR="00406C1A">
        <w:t>Se registrará, modificará y cancelará la inscripción del alumno, con sus materias respectivas.</w:t>
      </w:r>
    </w:p>
    <w:p w14:paraId="47DF0B26" w14:textId="77777777" w:rsidR="007C4669" w:rsidRDefault="00783B73" w:rsidP="00F007B1">
      <w:pPr>
        <w:spacing w:before="240" w:after="240" w:line="360" w:lineRule="auto"/>
        <w:jc w:val="both"/>
      </w:pPr>
      <w:r w:rsidRPr="00783B73">
        <w:rPr>
          <w:b/>
        </w:rPr>
        <w:t>Gestionar Pago Matricula</w:t>
      </w:r>
      <w:r w:rsidR="00CD029D">
        <w:rPr>
          <w:b/>
        </w:rPr>
        <w:t xml:space="preserve">: </w:t>
      </w:r>
      <w:r w:rsidR="00CD029D">
        <w:t>se registrará los pagos hechos por el e</w:t>
      </w:r>
      <w:r w:rsidR="007C4669">
        <w:t>studiante registrando los datos: monto a pagar,</w:t>
      </w:r>
      <w:r w:rsidR="00657CE0">
        <w:t xml:space="preserve"> saldo y tipo de pago.</w:t>
      </w:r>
    </w:p>
    <w:p w14:paraId="47DF0B27" w14:textId="77777777" w:rsidR="00CD029D" w:rsidRPr="00FC474A" w:rsidRDefault="00FC474A" w:rsidP="002A02B3">
      <w:pPr>
        <w:spacing w:before="240" w:after="240" w:line="360" w:lineRule="auto"/>
      </w:pPr>
      <w:r w:rsidRPr="00FC474A">
        <w:rPr>
          <w:b/>
        </w:rPr>
        <w:t xml:space="preserve">Gestionar Nivel: </w:t>
      </w:r>
      <w:r>
        <w:t>será para tener en cuenta el nivel que tiene el estudiante</w:t>
      </w:r>
    </w:p>
    <w:p w14:paraId="47DF0B28" w14:textId="77777777" w:rsidR="00DA772B" w:rsidRDefault="009B1420" w:rsidP="004E76C6">
      <w:pPr>
        <w:pStyle w:val="Titulo3"/>
        <w:spacing w:after="240" w:line="360" w:lineRule="auto"/>
        <w:rPr>
          <w:rFonts w:eastAsia="Calibri"/>
        </w:rPr>
      </w:pPr>
      <w:bookmarkStart w:id="25" w:name="_Toc500177531"/>
      <w:r>
        <w:rPr>
          <w:rFonts w:eastAsia="Calibri"/>
        </w:rPr>
        <w:lastRenderedPageBreak/>
        <w:t>1.3.4 MODULO CARRERA</w:t>
      </w:r>
      <w:bookmarkEnd w:id="25"/>
    </w:p>
    <w:p w14:paraId="47DF0B29" w14:textId="77777777" w:rsidR="00C65848" w:rsidRDefault="0098388C" w:rsidP="00F007B1">
      <w:pPr>
        <w:spacing w:before="240" w:after="240" w:line="360" w:lineRule="auto"/>
        <w:jc w:val="both"/>
      </w:pPr>
      <w:r>
        <w:t xml:space="preserve">En este módulo se tendrá </w:t>
      </w:r>
      <w:r w:rsidR="00FC474A">
        <w:t>en cuenta las diferentes carreras que, si dan en la institución, teniendo en cuenta su modalidad, si es anual o semestral,</w:t>
      </w:r>
      <w:r w:rsidR="005615A1">
        <w:t xml:space="preserve"> y creando la malla curricular con las diferentes materias que tendrá</w:t>
      </w:r>
      <w:r w:rsidR="00C65848">
        <w:t>.</w:t>
      </w:r>
    </w:p>
    <w:p w14:paraId="47DF0B2A" w14:textId="77777777" w:rsidR="00C65848" w:rsidRDefault="00C65848" w:rsidP="00C65848">
      <w:pPr>
        <w:spacing w:before="240" w:after="240" w:line="360" w:lineRule="auto"/>
        <w:rPr>
          <w:b/>
        </w:rPr>
      </w:pPr>
      <w:r w:rsidRPr="00E97E58">
        <w:t xml:space="preserve">Sus </w:t>
      </w:r>
      <w:r>
        <w:t xml:space="preserve">funciones principales </w:t>
      </w:r>
      <w:r w:rsidRPr="00BF007C">
        <w:rPr>
          <w:b/>
        </w:rPr>
        <w:t>son</w:t>
      </w:r>
      <w:r>
        <w:rPr>
          <w:b/>
        </w:rPr>
        <w:t>:</w:t>
      </w:r>
    </w:p>
    <w:p w14:paraId="47DF0B2B" w14:textId="77777777" w:rsidR="00386BA6" w:rsidRDefault="00C65848" w:rsidP="00F007B1">
      <w:pPr>
        <w:spacing w:before="240" w:after="240" w:line="360" w:lineRule="auto"/>
        <w:jc w:val="both"/>
      </w:pPr>
      <w:r>
        <w:rPr>
          <w:b/>
        </w:rPr>
        <w:t>Gestionar Carrera</w:t>
      </w:r>
      <w:r w:rsidRPr="00783B73">
        <w:rPr>
          <w:b/>
        </w:rPr>
        <w:t>:</w:t>
      </w:r>
      <w:r>
        <w:rPr>
          <w:b/>
        </w:rPr>
        <w:t xml:space="preserve"> </w:t>
      </w:r>
      <w:r>
        <w:t xml:space="preserve">se </w:t>
      </w:r>
      <w:r w:rsidR="006D462D">
        <w:t>registrará</w:t>
      </w:r>
      <w:r>
        <w:t xml:space="preserve"> los datos de las diferentes materias que se tendrán en la institución, así como actualizar y cancelar</w:t>
      </w:r>
      <w:r w:rsidR="00386BA6">
        <w:t xml:space="preserve"> dichas materias, se tendrá en cuenta los siguientes datos:</w:t>
      </w:r>
    </w:p>
    <w:p w14:paraId="47DF0B2C" w14:textId="77777777" w:rsidR="00386BA6" w:rsidRDefault="00386BA6" w:rsidP="006D7A53">
      <w:pPr>
        <w:pStyle w:val="Prrafodelista"/>
        <w:numPr>
          <w:ilvl w:val="0"/>
          <w:numId w:val="7"/>
        </w:numPr>
        <w:spacing w:before="240" w:after="240"/>
      </w:pPr>
      <w:r>
        <w:t>Nombre</w:t>
      </w:r>
    </w:p>
    <w:p w14:paraId="47DF0B2D" w14:textId="77777777" w:rsidR="00386BA6" w:rsidRDefault="00386BA6" w:rsidP="006D7A53">
      <w:pPr>
        <w:pStyle w:val="Prrafodelista"/>
        <w:numPr>
          <w:ilvl w:val="0"/>
          <w:numId w:val="7"/>
        </w:numPr>
        <w:spacing w:before="240" w:after="240"/>
      </w:pPr>
      <w:r>
        <w:t>Modalidad</w:t>
      </w:r>
    </w:p>
    <w:p w14:paraId="47DF0B2E" w14:textId="77777777" w:rsidR="00386BA6" w:rsidRDefault="00386BA6" w:rsidP="006D7A53">
      <w:pPr>
        <w:pStyle w:val="Prrafodelista"/>
        <w:numPr>
          <w:ilvl w:val="0"/>
          <w:numId w:val="7"/>
        </w:numPr>
        <w:spacing w:before="240" w:after="240"/>
      </w:pPr>
      <w:r>
        <w:t>Duración</w:t>
      </w:r>
    </w:p>
    <w:p w14:paraId="47DF0B2F" w14:textId="77777777" w:rsidR="00D334D2" w:rsidRDefault="00D63058" w:rsidP="00F007B1">
      <w:pPr>
        <w:spacing w:before="240" w:after="240"/>
        <w:jc w:val="both"/>
      </w:pPr>
      <w:r>
        <w:rPr>
          <w:b/>
        </w:rPr>
        <w:t>Gestionar currículo</w:t>
      </w:r>
      <w:r w:rsidRPr="00783B73">
        <w:rPr>
          <w:b/>
        </w:rPr>
        <w:t>:</w:t>
      </w:r>
      <w:r>
        <w:rPr>
          <w:b/>
        </w:rPr>
        <w:t xml:space="preserve"> </w:t>
      </w:r>
      <w:r>
        <w:t xml:space="preserve">se manipulará los datos de las materias que se tendrá </w:t>
      </w:r>
      <w:r w:rsidR="00D334D2">
        <w:t>para esta malla curricular y para ello se manipularan los datos:</w:t>
      </w:r>
    </w:p>
    <w:p w14:paraId="47DF0B30" w14:textId="77777777" w:rsidR="00D334D2" w:rsidRDefault="00D334D2" w:rsidP="006D7A53">
      <w:pPr>
        <w:pStyle w:val="Prrafodelista"/>
        <w:numPr>
          <w:ilvl w:val="0"/>
          <w:numId w:val="8"/>
        </w:numPr>
        <w:spacing w:before="240" w:after="240"/>
      </w:pPr>
      <w:r>
        <w:t>Fecha</w:t>
      </w:r>
    </w:p>
    <w:p w14:paraId="47DF0B31" w14:textId="77777777" w:rsidR="00D334D2" w:rsidRDefault="00D334D2" w:rsidP="006D7A53">
      <w:pPr>
        <w:pStyle w:val="Prrafodelista"/>
        <w:numPr>
          <w:ilvl w:val="0"/>
          <w:numId w:val="8"/>
        </w:numPr>
        <w:spacing w:before="240" w:after="240"/>
      </w:pPr>
      <w:r>
        <w:t>Estado</w:t>
      </w:r>
    </w:p>
    <w:p w14:paraId="47DF0B32" w14:textId="77777777" w:rsidR="00900962" w:rsidRPr="00D63058" w:rsidRDefault="00D334D2" w:rsidP="006D7A53">
      <w:pPr>
        <w:pStyle w:val="Prrafodelista"/>
        <w:numPr>
          <w:ilvl w:val="0"/>
          <w:numId w:val="8"/>
        </w:numPr>
        <w:spacing w:before="240" w:after="240"/>
      </w:pPr>
      <w:r>
        <w:t>carreras</w:t>
      </w:r>
    </w:p>
    <w:p w14:paraId="47DF0B33" w14:textId="77777777" w:rsidR="009B1420" w:rsidRDefault="009B1420" w:rsidP="004E76C6">
      <w:pPr>
        <w:pStyle w:val="Titulo3"/>
        <w:spacing w:after="240" w:line="360" w:lineRule="auto"/>
        <w:rPr>
          <w:rFonts w:eastAsia="Calibri"/>
        </w:rPr>
      </w:pPr>
      <w:bookmarkStart w:id="26" w:name="_Toc500177532"/>
      <w:r>
        <w:rPr>
          <w:rFonts w:eastAsia="Calibri"/>
        </w:rPr>
        <w:t>1.3.5 MODULO MATERIA</w:t>
      </w:r>
      <w:bookmarkEnd w:id="26"/>
    </w:p>
    <w:p w14:paraId="47DF0B34" w14:textId="77777777" w:rsidR="00D74B74" w:rsidRDefault="00D74B74" w:rsidP="00F007B1">
      <w:pPr>
        <w:jc w:val="both"/>
      </w:pPr>
      <w:r>
        <w:t xml:space="preserve">Para este módulo además de los datos de la materia se </w:t>
      </w:r>
      <w:r w:rsidR="003F24BB">
        <w:t xml:space="preserve">gestionará el programa de la materia para las diferentes gestiones, como ser el aula, los días </w:t>
      </w:r>
      <w:r w:rsidR="00D32E47">
        <w:t>y horarios.</w:t>
      </w:r>
    </w:p>
    <w:p w14:paraId="47DF0B35" w14:textId="77777777" w:rsidR="00D74B74" w:rsidRDefault="00D74B74" w:rsidP="00F007B1">
      <w:pPr>
        <w:spacing w:before="240" w:after="240"/>
        <w:jc w:val="both"/>
      </w:pPr>
      <w:r>
        <w:rPr>
          <w:b/>
        </w:rPr>
        <w:t>Gestionar Materias</w:t>
      </w:r>
      <w:r w:rsidRPr="00783B73">
        <w:rPr>
          <w:b/>
        </w:rPr>
        <w:t>:</w:t>
      </w:r>
      <w:r>
        <w:rPr>
          <w:b/>
        </w:rPr>
        <w:t xml:space="preserve"> </w:t>
      </w:r>
      <w:r>
        <w:t>se registrará, modificará y cancelará las diferentes materias y se tendrá en cuenta los siguientes datos:</w:t>
      </w:r>
    </w:p>
    <w:p w14:paraId="47DF0B36" w14:textId="77777777" w:rsidR="00D74B74" w:rsidRDefault="00D74B74" w:rsidP="006D7A53">
      <w:pPr>
        <w:pStyle w:val="Prrafodelista"/>
        <w:numPr>
          <w:ilvl w:val="0"/>
          <w:numId w:val="9"/>
        </w:numPr>
        <w:spacing w:before="240" w:after="240"/>
      </w:pPr>
      <w:r>
        <w:t>Sigla</w:t>
      </w:r>
    </w:p>
    <w:p w14:paraId="47DF0B37" w14:textId="77777777" w:rsidR="00D74B74" w:rsidRDefault="00D74B74" w:rsidP="006D7A53">
      <w:pPr>
        <w:pStyle w:val="Prrafodelista"/>
        <w:numPr>
          <w:ilvl w:val="0"/>
          <w:numId w:val="9"/>
        </w:numPr>
        <w:spacing w:before="240" w:after="240"/>
      </w:pPr>
      <w:r>
        <w:t>Nombre</w:t>
      </w:r>
    </w:p>
    <w:p w14:paraId="47DF0B38" w14:textId="77777777" w:rsidR="00D32E47" w:rsidRDefault="00D32E47" w:rsidP="006D7A53">
      <w:pPr>
        <w:pStyle w:val="Prrafodelista"/>
        <w:numPr>
          <w:ilvl w:val="0"/>
          <w:numId w:val="9"/>
        </w:numPr>
        <w:spacing w:before="240" w:after="240"/>
        <w:jc w:val="both"/>
      </w:pPr>
      <w:r>
        <w:t>Carga horaria</w:t>
      </w:r>
    </w:p>
    <w:p w14:paraId="47DF0B39" w14:textId="77777777" w:rsidR="006C2096" w:rsidRDefault="009E2ACE" w:rsidP="00F007B1">
      <w:pPr>
        <w:spacing w:before="240" w:after="240"/>
        <w:jc w:val="both"/>
      </w:pPr>
      <w:r>
        <w:rPr>
          <w:b/>
        </w:rPr>
        <w:t>Administrar Gestiones</w:t>
      </w:r>
      <w:r w:rsidR="006C2096" w:rsidRPr="00783B73">
        <w:rPr>
          <w:b/>
        </w:rPr>
        <w:t>:</w:t>
      </w:r>
      <w:r w:rsidR="006C2096">
        <w:rPr>
          <w:b/>
        </w:rPr>
        <w:t xml:space="preserve"> </w:t>
      </w:r>
      <w:r w:rsidR="006C2096">
        <w:t xml:space="preserve">se registrará, modificará y cancelará las diferentes </w:t>
      </w:r>
      <w:r>
        <w:t xml:space="preserve">gestiones anuales y semestrales, para ello </w:t>
      </w:r>
      <w:r w:rsidR="006C2096">
        <w:t>se tendrá en cuenta los siguientes datos:</w:t>
      </w:r>
    </w:p>
    <w:p w14:paraId="47DF0B3A" w14:textId="77777777" w:rsidR="006C2096" w:rsidRDefault="009E2ACE" w:rsidP="006D7A53">
      <w:pPr>
        <w:pStyle w:val="Prrafodelista"/>
        <w:numPr>
          <w:ilvl w:val="0"/>
          <w:numId w:val="9"/>
        </w:numPr>
        <w:spacing w:before="240" w:after="240"/>
      </w:pPr>
      <w:r>
        <w:t>Fecha inicio</w:t>
      </w:r>
    </w:p>
    <w:p w14:paraId="47DF0B3B" w14:textId="77777777" w:rsidR="00D74B74" w:rsidRDefault="009E2ACE" w:rsidP="006D7A53">
      <w:pPr>
        <w:pStyle w:val="Prrafodelista"/>
        <w:numPr>
          <w:ilvl w:val="0"/>
          <w:numId w:val="9"/>
        </w:numPr>
        <w:spacing w:before="240" w:after="240"/>
      </w:pPr>
      <w:r>
        <w:t>Fecha final</w:t>
      </w:r>
    </w:p>
    <w:p w14:paraId="47DF0B3C" w14:textId="77777777" w:rsidR="009E2ACE" w:rsidRPr="00D74B74" w:rsidRDefault="009E2ACE" w:rsidP="006D7A53">
      <w:pPr>
        <w:pStyle w:val="Prrafodelista"/>
        <w:numPr>
          <w:ilvl w:val="0"/>
          <w:numId w:val="9"/>
        </w:numPr>
        <w:spacing w:before="240" w:after="240"/>
      </w:pPr>
      <w:r>
        <w:t xml:space="preserve">Numero de </w:t>
      </w:r>
      <w:r w:rsidR="009B5CEF">
        <w:t>gestión</w:t>
      </w:r>
    </w:p>
    <w:p w14:paraId="47DF0B3D" w14:textId="77777777" w:rsidR="000352D5" w:rsidRDefault="00DC5EAE" w:rsidP="00F007B1">
      <w:pPr>
        <w:spacing w:before="240" w:after="240"/>
        <w:jc w:val="both"/>
      </w:pPr>
      <w:r>
        <w:rPr>
          <w:b/>
        </w:rPr>
        <w:lastRenderedPageBreak/>
        <w:t>Gestionar Programación de Materias</w:t>
      </w:r>
      <w:r w:rsidR="000352D5" w:rsidRPr="00783B73">
        <w:rPr>
          <w:b/>
        </w:rPr>
        <w:t>:</w:t>
      </w:r>
      <w:r w:rsidR="000352D5">
        <w:rPr>
          <w:b/>
        </w:rPr>
        <w:t xml:space="preserve"> </w:t>
      </w:r>
      <w:r w:rsidR="000352D5">
        <w:t xml:space="preserve">se </w:t>
      </w:r>
      <w:r>
        <w:t xml:space="preserve">tendrá en cuenta la información para </w:t>
      </w:r>
      <w:r w:rsidR="008C1A64">
        <w:t>realizar la programación en cuanto a los días, aula y horarios que se pasaran en cada materia de las gestiones.</w:t>
      </w:r>
    </w:p>
    <w:p w14:paraId="47DF0B3E" w14:textId="77777777" w:rsidR="00D57C2D" w:rsidRDefault="00D57C2D" w:rsidP="006D7A53">
      <w:pPr>
        <w:pStyle w:val="Prrafodelista"/>
        <w:numPr>
          <w:ilvl w:val="0"/>
          <w:numId w:val="9"/>
        </w:numPr>
        <w:spacing w:before="240" w:after="240"/>
      </w:pPr>
      <w:r>
        <w:t>Docente</w:t>
      </w:r>
    </w:p>
    <w:p w14:paraId="47DF0B3F" w14:textId="77777777" w:rsidR="000352D5" w:rsidRDefault="00D57C2D" w:rsidP="006D7A53">
      <w:pPr>
        <w:pStyle w:val="Prrafodelista"/>
        <w:numPr>
          <w:ilvl w:val="0"/>
          <w:numId w:val="9"/>
        </w:numPr>
        <w:spacing w:before="240" w:after="240"/>
      </w:pPr>
      <w:r>
        <w:t>Fecha inicio</w:t>
      </w:r>
    </w:p>
    <w:p w14:paraId="47DF0B40" w14:textId="77777777" w:rsidR="000352D5" w:rsidRDefault="00F1137D" w:rsidP="006D7A53">
      <w:pPr>
        <w:pStyle w:val="Prrafodelista"/>
        <w:numPr>
          <w:ilvl w:val="0"/>
          <w:numId w:val="9"/>
        </w:numPr>
        <w:spacing w:before="240" w:after="240"/>
      </w:pPr>
      <w:r>
        <w:t>Fecha final</w:t>
      </w:r>
    </w:p>
    <w:p w14:paraId="47DF0B41" w14:textId="77777777" w:rsidR="00F1137D" w:rsidRDefault="004F29FE" w:rsidP="006D7A53">
      <w:pPr>
        <w:pStyle w:val="Prrafodelista"/>
        <w:numPr>
          <w:ilvl w:val="0"/>
          <w:numId w:val="9"/>
        </w:numPr>
        <w:spacing w:before="240" w:after="240"/>
      </w:pPr>
      <w:r>
        <w:t>Gestión</w:t>
      </w:r>
      <w:r w:rsidR="00F1137D">
        <w:t xml:space="preserve"> </w:t>
      </w:r>
      <w:r>
        <w:t>a la que pertenece</w:t>
      </w:r>
    </w:p>
    <w:p w14:paraId="47DF0B42" w14:textId="77777777" w:rsidR="004F29FE" w:rsidRDefault="004F29FE" w:rsidP="006D7A53">
      <w:pPr>
        <w:pStyle w:val="Prrafodelista"/>
        <w:numPr>
          <w:ilvl w:val="0"/>
          <w:numId w:val="9"/>
        </w:numPr>
        <w:spacing w:before="240" w:after="240"/>
      </w:pPr>
      <w:r>
        <w:t>Materias inscritas</w:t>
      </w:r>
    </w:p>
    <w:p w14:paraId="47DF0B43" w14:textId="77777777" w:rsidR="004F29FE" w:rsidRDefault="00F34F1B" w:rsidP="00F007B1">
      <w:pPr>
        <w:spacing w:before="240" w:after="240"/>
        <w:jc w:val="both"/>
      </w:pPr>
      <w:r>
        <w:rPr>
          <w:b/>
        </w:rPr>
        <w:t>Gestionar periodo</w:t>
      </w:r>
      <w:r w:rsidR="004F29FE" w:rsidRPr="00783B73">
        <w:rPr>
          <w:b/>
        </w:rPr>
        <w:t>:</w:t>
      </w:r>
      <w:r w:rsidR="004F29FE">
        <w:rPr>
          <w:b/>
        </w:rPr>
        <w:t xml:space="preserve"> </w:t>
      </w:r>
      <w:r w:rsidR="004F29FE">
        <w:t>se</w:t>
      </w:r>
      <w:r w:rsidR="00C67462">
        <w:t xml:space="preserve"> registrará</w:t>
      </w:r>
      <w:r w:rsidR="004F29FE">
        <w:t>, modificará y cancelará l</w:t>
      </w:r>
      <w:r w:rsidR="00C67462">
        <w:t>os diferentes periodos de las materias con</w:t>
      </w:r>
      <w:r w:rsidR="004F29FE">
        <w:t xml:space="preserve"> los siguientes datos:</w:t>
      </w:r>
    </w:p>
    <w:p w14:paraId="47DF0B44" w14:textId="77777777" w:rsidR="004F29FE" w:rsidRDefault="00C67462" w:rsidP="006D7A53">
      <w:pPr>
        <w:pStyle w:val="Prrafodelista"/>
        <w:numPr>
          <w:ilvl w:val="0"/>
          <w:numId w:val="9"/>
        </w:numPr>
        <w:spacing w:before="240" w:after="240"/>
      </w:pPr>
      <w:r>
        <w:t>Aula</w:t>
      </w:r>
    </w:p>
    <w:p w14:paraId="47DF0B45" w14:textId="77777777" w:rsidR="004F29FE" w:rsidRDefault="00C67462" w:rsidP="006D7A53">
      <w:pPr>
        <w:pStyle w:val="Prrafodelista"/>
        <w:numPr>
          <w:ilvl w:val="0"/>
          <w:numId w:val="9"/>
        </w:numPr>
        <w:spacing w:before="240" w:after="240"/>
      </w:pPr>
      <w:r>
        <w:t>Hora</w:t>
      </w:r>
    </w:p>
    <w:p w14:paraId="47DF0B46" w14:textId="77777777" w:rsidR="004F29FE" w:rsidRPr="00D74B74" w:rsidRDefault="00C67462" w:rsidP="006D7A53">
      <w:pPr>
        <w:pStyle w:val="Prrafodelista"/>
        <w:numPr>
          <w:ilvl w:val="0"/>
          <w:numId w:val="9"/>
        </w:numPr>
        <w:spacing w:before="240" w:after="240"/>
      </w:pPr>
      <w:r>
        <w:t>día</w:t>
      </w:r>
    </w:p>
    <w:p w14:paraId="47DF0B47" w14:textId="77777777" w:rsidR="00A051AD" w:rsidRDefault="00A051AD" w:rsidP="00F007B1">
      <w:pPr>
        <w:spacing w:before="240" w:after="240"/>
        <w:jc w:val="both"/>
      </w:pPr>
      <w:r>
        <w:rPr>
          <w:b/>
        </w:rPr>
        <w:t>Gestionar Aula</w:t>
      </w:r>
      <w:r w:rsidRPr="00783B73">
        <w:rPr>
          <w:b/>
        </w:rPr>
        <w:t>:</w:t>
      </w:r>
      <w:r>
        <w:rPr>
          <w:b/>
        </w:rPr>
        <w:t xml:space="preserve"> </w:t>
      </w:r>
      <w:r>
        <w:t>se registrará, modificará y cancelará l</w:t>
      </w:r>
      <w:r w:rsidR="00961D3E">
        <w:t>a</w:t>
      </w:r>
      <w:r>
        <w:t xml:space="preserve">s </w:t>
      </w:r>
      <w:r w:rsidR="00961D3E">
        <w:t>aulas</w:t>
      </w:r>
      <w:r>
        <w:t xml:space="preserve"> con los siguientes datos:</w:t>
      </w:r>
    </w:p>
    <w:p w14:paraId="47DF0B48" w14:textId="77777777" w:rsidR="00A051AD" w:rsidRDefault="00961D3E" w:rsidP="006D7A53">
      <w:pPr>
        <w:pStyle w:val="Prrafodelista"/>
        <w:numPr>
          <w:ilvl w:val="0"/>
          <w:numId w:val="9"/>
        </w:numPr>
        <w:spacing w:before="240" w:after="240"/>
      </w:pPr>
      <w:r>
        <w:t>capacidad</w:t>
      </w:r>
    </w:p>
    <w:p w14:paraId="47DF0B49" w14:textId="77777777" w:rsidR="00A051AD" w:rsidRDefault="00961D3E" w:rsidP="006D7A53">
      <w:pPr>
        <w:pStyle w:val="Prrafodelista"/>
        <w:numPr>
          <w:ilvl w:val="0"/>
          <w:numId w:val="9"/>
        </w:numPr>
        <w:spacing w:before="240" w:after="240"/>
      </w:pPr>
      <w:r>
        <w:t>estado</w:t>
      </w:r>
    </w:p>
    <w:p w14:paraId="47DF0B4A" w14:textId="77777777" w:rsidR="00961D3E" w:rsidRDefault="00961D3E" w:rsidP="006D7A53">
      <w:pPr>
        <w:pStyle w:val="Prrafodelista"/>
        <w:numPr>
          <w:ilvl w:val="0"/>
          <w:numId w:val="9"/>
        </w:numPr>
        <w:spacing w:before="240" w:after="240"/>
      </w:pPr>
      <w:r>
        <w:t>nombre</w:t>
      </w:r>
    </w:p>
    <w:p w14:paraId="47DF0B4B" w14:textId="77777777" w:rsidR="00A051AD" w:rsidRDefault="00A051AD" w:rsidP="00F007B1">
      <w:pPr>
        <w:spacing w:before="240" w:after="240"/>
        <w:jc w:val="both"/>
      </w:pPr>
      <w:r>
        <w:rPr>
          <w:b/>
        </w:rPr>
        <w:t>Gestionar Hora</w:t>
      </w:r>
      <w:r w:rsidRPr="00783B73">
        <w:rPr>
          <w:b/>
        </w:rPr>
        <w:t>:</w:t>
      </w:r>
      <w:r>
        <w:rPr>
          <w:b/>
        </w:rPr>
        <w:t xml:space="preserve"> </w:t>
      </w:r>
      <w:r>
        <w:t xml:space="preserve">se </w:t>
      </w:r>
      <w:r w:rsidR="006A26AA">
        <w:t>tendrá en cuenta todos los distintos horarios para los periodos</w:t>
      </w:r>
      <w:r>
        <w:t>:</w:t>
      </w:r>
    </w:p>
    <w:p w14:paraId="47DF0B4C" w14:textId="77777777" w:rsidR="00A051AD" w:rsidRDefault="006A26AA" w:rsidP="006D7A53">
      <w:pPr>
        <w:pStyle w:val="Prrafodelista"/>
        <w:numPr>
          <w:ilvl w:val="0"/>
          <w:numId w:val="9"/>
        </w:numPr>
        <w:spacing w:before="240" w:after="240"/>
      </w:pPr>
      <w:r>
        <w:t>hora inicio</w:t>
      </w:r>
    </w:p>
    <w:p w14:paraId="47DF0B4D" w14:textId="77777777" w:rsidR="004F29FE" w:rsidRDefault="006A26AA" w:rsidP="006D7A53">
      <w:pPr>
        <w:pStyle w:val="Prrafodelista"/>
        <w:numPr>
          <w:ilvl w:val="0"/>
          <w:numId w:val="9"/>
        </w:numPr>
        <w:spacing w:before="240" w:after="240"/>
      </w:pPr>
      <w:r>
        <w:t>hora final</w:t>
      </w:r>
    </w:p>
    <w:p w14:paraId="47DF0B4E" w14:textId="77777777" w:rsidR="00AD2333" w:rsidRDefault="00AD2333" w:rsidP="00AD2333">
      <w:pPr>
        <w:spacing w:before="240" w:after="240"/>
      </w:pPr>
    </w:p>
    <w:p w14:paraId="47DF0B4F" w14:textId="77777777" w:rsidR="00AD2333" w:rsidRDefault="00AD2333" w:rsidP="00AD2333">
      <w:pPr>
        <w:spacing w:before="240" w:after="240"/>
      </w:pPr>
    </w:p>
    <w:p w14:paraId="47DF0B50" w14:textId="77777777" w:rsidR="00AD2333" w:rsidRDefault="00AD2333" w:rsidP="00AD2333">
      <w:pPr>
        <w:spacing w:before="240" w:after="240"/>
      </w:pPr>
    </w:p>
    <w:p w14:paraId="47DF0B51" w14:textId="77777777" w:rsidR="00AD2333" w:rsidRDefault="00AD2333" w:rsidP="00AD2333">
      <w:pPr>
        <w:spacing w:before="240" w:after="240"/>
      </w:pPr>
    </w:p>
    <w:p w14:paraId="47DF0B52" w14:textId="77777777" w:rsidR="00AD2333" w:rsidRDefault="00AD2333" w:rsidP="00AD2333">
      <w:pPr>
        <w:spacing w:before="240" w:after="240"/>
      </w:pPr>
    </w:p>
    <w:p w14:paraId="47DF0B53" w14:textId="77777777" w:rsidR="00AD2333" w:rsidRDefault="00AD2333" w:rsidP="00AD2333">
      <w:pPr>
        <w:spacing w:before="240" w:after="240"/>
      </w:pPr>
    </w:p>
    <w:p w14:paraId="47DF0B54" w14:textId="77777777" w:rsidR="00AD2333" w:rsidRDefault="00AD2333" w:rsidP="00AD2333">
      <w:pPr>
        <w:spacing w:before="240" w:after="240"/>
      </w:pPr>
    </w:p>
    <w:p w14:paraId="47DF0B55" w14:textId="77777777" w:rsidR="00AD2333" w:rsidRDefault="00AD2333" w:rsidP="00AD2333">
      <w:pPr>
        <w:spacing w:before="240" w:after="240"/>
      </w:pPr>
    </w:p>
    <w:p w14:paraId="47DF0B56" w14:textId="77777777" w:rsidR="00AD2333" w:rsidRDefault="00AD2333" w:rsidP="00AD2333">
      <w:pPr>
        <w:spacing w:before="240" w:after="240"/>
      </w:pPr>
    </w:p>
    <w:p w14:paraId="47DF0B57" w14:textId="77777777" w:rsidR="00AD2333" w:rsidRDefault="00AD2333" w:rsidP="00AD2333">
      <w:pPr>
        <w:spacing w:before="240" w:after="240"/>
      </w:pPr>
    </w:p>
    <w:bookmarkStart w:id="27" w:name="_Toc468829488"/>
    <w:p w14:paraId="47DF0B58" w14:textId="77777777" w:rsidR="00AD2333" w:rsidRDefault="00AD2333" w:rsidP="00D30213">
      <w:pPr>
        <w:spacing w:before="240" w:after="240" w:line="360" w:lineRule="auto"/>
        <w:rPr>
          <w:rFonts w:cs="Arial"/>
          <w:b/>
        </w:rPr>
      </w:pPr>
      <w:r w:rsidRPr="00FE28CE">
        <w:rPr>
          <w:noProof/>
          <w:lang w:eastAsia="es-BO"/>
        </w:rPr>
        <w:lastRenderedPageBreak/>
        <mc:AlternateContent>
          <mc:Choice Requires="wps">
            <w:drawing>
              <wp:anchor distT="0" distB="0" distL="114300" distR="114300" simplePos="0" relativeHeight="251659776" behindDoc="0" locked="0" layoutInCell="1" allowOverlap="1" wp14:anchorId="47DF1408" wp14:editId="47DF1409">
                <wp:simplePos x="0" y="0"/>
                <wp:positionH relativeFrom="column">
                  <wp:posOffset>-470535</wp:posOffset>
                </wp:positionH>
                <wp:positionV relativeFrom="paragraph">
                  <wp:posOffset>-319405</wp:posOffset>
                </wp:positionV>
                <wp:extent cx="6657975" cy="548640"/>
                <wp:effectExtent l="0" t="0" r="9525" b="3810"/>
                <wp:wrapNone/>
                <wp:docPr id="2" name="Rectangle 199"/>
                <wp:cNvGraphicFramePr/>
                <a:graphic xmlns:a="http://schemas.openxmlformats.org/drawingml/2006/main">
                  <a:graphicData uri="http://schemas.microsoft.com/office/word/2010/wordprocessingShape">
                    <wps:wsp>
                      <wps:cNvSpPr/>
                      <wps:spPr>
                        <a:xfrm>
                          <a:off x="0" y="0"/>
                          <a:ext cx="665797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F4" w14:textId="77777777" w:rsidR="00D818BB" w:rsidRPr="00AD2333" w:rsidRDefault="00D818BB" w:rsidP="00AD2333">
                            <w:pPr>
                              <w:pStyle w:val="Ttulo2"/>
                            </w:pPr>
                            <w:bookmarkStart w:id="28" w:name="_Toc500177533"/>
                            <w:r w:rsidRPr="00AD2333">
                              <w:rPr>
                                <w:rFonts w:cs="Arial"/>
                              </w:rPr>
                              <w:t>1.4 ELEMENTOS DE UN SISTEMA BASADO EN COMPUTADORAS</w:t>
                            </w:r>
                            <w:bookmarkEnd w:id="2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08" id="_x0000_s1036" style="position:absolute;margin-left:-37.05pt;margin-top:-25.15pt;width:524.25pt;height:43.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" fillcolor="#4a999d [3204]" stroked="f" strokeweight="2pt">
                <v:textbox>
                  <w:txbxContent>
                    <w:p w14:paraId="47DF14F4" w14:textId="77777777" w:rsidR="00D818BB" w:rsidRPr="00AD2333" w:rsidRDefault="00D818BB" w:rsidP="00AD2333">
                      <w:pPr>
                        <w:pStyle w:val="Ttulo2"/>
                      </w:pPr>
                      <w:bookmarkStart w:id="46" w:name="_Toc500177533"/>
                      <w:r w:rsidRPr="00AD2333">
                        <w:rPr>
                          <w:rFonts w:cs="Arial"/>
                        </w:rPr>
                        <w:t>1.4 ELEMENTOS DE UN SISTEMA BASADO EN COMPUTADORAS</w:t>
                      </w:r>
                      <w:bookmarkEnd w:id="46"/>
                    </w:p>
                  </w:txbxContent>
                </v:textbox>
              </v:rect>
            </w:pict>
          </mc:Fallback>
        </mc:AlternateContent>
      </w:r>
    </w:p>
    <w:p w14:paraId="47DF0B59" w14:textId="77777777" w:rsidR="00E66ED3" w:rsidRPr="008A4792" w:rsidRDefault="00AD2333" w:rsidP="00E85060">
      <w:pPr>
        <w:pStyle w:val="Titulo3"/>
      </w:pPr>
      <w:bookmarkStart w:id="29" w:name="_Toc500177534"/>
      <w:r>
        <w:t>1.4</w:t>
      </w:r>
      <w:r w:rsidR="00250352">
        <w:t xml:space="preserve">.1 </w:t>
      </w:r>
      <w:r w:rsidR="00E85060">
        <w:t>HARDWARE</w:t>
      </w:r>
      <w:bookmarkEnd w:id="29"/>
      <w:r w:rsidR="00E85060">
        <w:t xml:space="preserve"> </w:t>
      </w:r>
      <w:bookmarkEnd w:id="27"/>
    </w:p>
    <w:p w14:paraId="47DF0B5A" w14:textId="77777777" w:rsidR="00E66ED3" w:rsidRPr="008A4792" w:rsidRDefault="00E66ED3" w:rsidP="00F007B1">
      <w:pPr>
        <w:spacing w:before="240" w:after="240" w:line="360" w:lineRule="auto"/>
        <w:jc w:val="both"/>
      </w:pPr>
      <w:r w:rsidRPr="008A4792">
        <w:t xml:space="preserve">El cliente accederá al sistema mediante una computadora de escritorio con las especificaciones mínimas siguientes: </w:t>
      </w:r>
    </w:p>
    <w:p w14:paraId="47DF0B5B" w14:textId="77777777" w:rsidR="00E66ED3" w:rsidRPr="008A4792" w:rsidRDefault="00E66ED3" w:rsidP="006D7A53">
      <w:pPr>
        <w:pStyle w:val="Prrafodelista"/>
        <w:numPr>
          <w:ilvl w:val="0"/>
          <w:numId w:val="11"/>
        </w:numPr>
        <w:spacing w:before="240" w:after="240" w:line="360" w:lineRule="auto"/>
        <w:ind w:left="709" w:hanging="283"/>
      </w:pPr>
      <w:r w:rsidRPr="008A4792">
        <w:t xml:space="preserve">Procesador: Intel® Core(TM)2 Duo CPU E7400 @2.80GHz 2.79GHz </w:t>
      </w:r>
    </w:p>
    <w:p w14:paraId="47DF0B5C" w14:textId="77777777" w:rsidR="00E66ED3" w:rsidRPr="008A4792" w:rsidRDefault="00E66ED3" w:rsidP="006D7A53">
      <w:pPr>
        <w:pStyle w:val="Prrafodelista"/>
        <w:numPr>
          <w:ilvl w:val="0"/>
          <w:numId w:val="11"/>
        </w:numPr>
        <w:spacing w:before="240" w:after="240" w:line="360" w:lineRule="auto"/>
        <w:ind w:left="709" w:hanging="283"/>
      </w:pPr>
      <w:r w:rsidRPr="008A4792">
        <w:t xml:space="preserve">Memoria instalada (RAM): 2,00 GB </w:t>
      </w:r>
    </w:p>
    <w:p w14:paraId="47DF0B5D" w14:textId="77777777" w:rsidR="00E66ED3" w:rsidRPr="008A4792" w:rsidRDefault="00E66ED3" w:rsidP="006D7A53">
      <w:pPr>
        <w:pStyle w:val="Prrafodelista"/>
        <w:numPr>
          <w:ilvl w:val="0"/>
          <w:numId w:val="11"/>
        </w:numPr>
        <w:spacing w:before="240" w:after="240" w:line="360" w:lineRule="auto"/>
        <w:ind w:left="709" w:hanging="283"/>
      </w:pPr>
      <w:r w:rsidRPr="008A4792">
        <w:t xml:space="preserve">Un monitor en el cual se visualizaran los resultados que arroje la aplicación </w:t>
      </w:r>
    </w:p>
    <w:p w14:paraId="47DF0B5E" w14:textId="77777777" w:rsidR="00E66ED3" w:rsidRPr="008A4792" w:rsidRDefault="00E66ED3" w:rsidP="006D7A53">
      <w:pPr>
        <w:pStyle w:val="Prrafodelista"/>
        <w:numPr>
          <w:ilvl w:val="0"/>
          <w:numId w:val="11"/>
        </w:numPr>
        <w:spacing w:before="240" w:after="240" w:line="360" w:lineRule="auto"/>
        <w:ind w:left="709" w:hanging="283"/>
      </w:pPr>
      <w:r w:rsidRPr="008A4792">
        <w:t>Disco duro</w:t>
      </w:r>
      <w:r w:rsidR="001C2C4D">
        <w:t xml:space="preserve"> </w:t>
      </w:r>
      <w:r w:rsidR="00A2433D">
        <w:t>con espacio mínimo disponible 16</w:t>
      </w:r>
      <w:r w:rsidR="00A04113">
        <w:t xml:space="preserve">GB </w:t>
      </w:r>
    </w:p>
    <w:p w14:paraId="47DF0B5F" w14:textId="77777777" w:rsidR="00E66ED3" w:rsidRPr="008A4792" w:rsidRDefault="00AB65B6" w:rsidP="000F03F7">
      <w:pPr>
        <w:pStyle w:val="Titulo3"/>
      </w:pPr>
      <w:bookmarkStart w:id="30" w:name="_Toc462088427"/>
      <w:bookmarkStart w:id="31" w:name="_Toc462872150"/>
      <w:bookmarkStart w:id="32" w:name="_Toc468829492"/>
      <w:bookmarkStart w:id="33" w:name="_Toc500177535"/>
      <w:r>
        <w:t>1.4.1.1</w:t>
      </w:r>
      <w:r w:rsidR="000F03F7">
        <w:t xml:space="preserve"> </w:t>
      </w:r>
      <w:r w:rsidR="00E66ED3" w:rsidRPr="008A4792">
        <w:t>MEDIOS DE COMUNICACIÓN</w:t>
      </w:r>
      <w:bookmarkEnd w:id="30"/>
      <w:bookmarkEnd w:id="31"/>
      <w:bookmarkEnd w:id="32"/>
      <w:bookmarkEnd w:id="33"/>
    </w:p>
    <w:p w14:paraId="47DF0B60" w14:textId="77777777" w:rsidR="00E66ED3" w:rsidRPr="00577BAF" w:rsidRDefault="007B6483" w:rsidP="006D7A53">
      <w:pPr>
        <w:pStyle w:val="Prrafodelista"/>
        <w:numPr>
          <w:ilvl w:val="0"/>
          <w:numId w:val="12"/>
        </w:numPr>
        <w:spacing w:before="240" w:after="240" w:line="360" w:lineRule="auto"/>
        <w:ind w:left="709" w:hanging="283"/>
        <w:rPr>
          <w:rFonts w:cs="Arial"/>
        </w:rPr>
      </w:pPr>
      <w:r>
        <w:rPr>
          <w:rFonts w:cs="Arial"/>
        </w:rPr>
        <w:t>Switch, (para</w:t>
      </w:r>
      <w:r w:rsidR="00E66ED3" w:rsidRPr="00577BAF">
        <w:rPr>
          <w:rFonts w:cs="Arial"/>
        </w:rPr>
        <w:t xml:space="preserve"> la conexión de red) </w:t>
      </w:r>
      <w:r w:rsidR="00E66ED3" w:rsidRPr="00577BAF">
        <w:rPr>
          <w:rFonts w:cs="Arial"/>
        </w:rPr>
        <w:tab/>
      </w:r>
    </w:p>
    <w:p w14:paraId="47DF0B61" w14:textId="77777777" w:rsidR="00E66ED3" w:rsidRPr="00577BAF" w:rsidRDefault="00E66ED3" w:rsidP="006D7A53">
      <w:pPr>
        <w:pStyle w:val="Prrafodelista"/>
        <w:numPr>
          <w:ilvl w:val="0"/>
          <w:numId w:val="12"/>
        </w:numPr>
        <w:spacing w:before="240" w:after="240" w:line="360" w:lineRule="auto"/>
        <w:ind w:left="709" w:hanging="283"/>
        <w:rPr>
          <w:rFonts w:cs="Arial"/>
        </w:rPr>
      </w:pPr>
      <w:r w:rsidRPr="00577BAF">
        <w:rPr>
          <w:rFonts w:cs="Arial"/>
        </w:rPr>
        <w:t>Wii-Fi (para la comunicación inalámbrica de la información)</w:t>
      </w:r>
    </w:p>
    <w:p w14:paraId="47DF0B62" w14:textId="77777777" w:rsidR="00E66ED3" w:rsidRPr="008A4792" w:rsidRDefault="008E37A8" w:rsidP="008E37A8">
      <w:pPr>
        <w:pStyle w:val="Titulo3"/>
      </w:pPr>
      <w:bookmarkStart w:id="34" w:name="_Toc462088428"/>
      <w:bookmarkStart w:id="35" w:name="_Toc462872151"/>
      <w:bookmarkStart w:id="36" w:name="_Toc468829493"/>
      <w:bookmarkStart w:id="37" w:name="_Toc500177536"/>
      <w:r>
        <w:t>1.4.</w:t>
      </w:r>
      <w:r w:rsidR="00AB65B6">
        <w:t>1.2</w:t>
      </w:r>
      <w:r>
        <w:t xml:space="preserve"> </w:t>
      </w:r>
      <w:r w:rsidR="00E66ED3" w:rsidRPr="008A4792">
        <w:t>OTROS DISPOSITIVOS</w:t>
      </w:r>
      <w:bookmarkEnd w:id="34"/>
      <w:bookmarkEnd w:id="35"/>
      <w:bookmarkEnd w:id="36"/>
      <w:bookmarkEnd w:id="37"/>
    </w:p>
    <w:p w14:paraId="47DF0B63" w14:textId="77777777" w:rsidR="00E66ED3" w:rsidRPr="005A108A" w:rsidRDefault="00E66ED3" w:rsidP="006D7A53">
      <w:pPr>
        <w:pStyle w:val="Prrafodelista"/>
        <w:numPr>
          <w:ilvl w:val="0"/>
          <w:numId w:val="13"/>
        </w:numPr>
        <w:spacing w:before="240" w:after="240" w:line="360" w:lineRule="auto"/>
        <w:rPr>
          <w:rFonts w:cs="Arial"/>
        </w:rPr>
      </w:pPr>
      <w:r w:rsidRPr="005A108A">
        <w:rPr>
          <w:rFonts w:cs="Arial"/>
        </w:rPr>
        <w:t>Impresora</w:t>
      </w:r>
    </w:p>
    <w:p w14:paraId="47DF0B64" w14:textId="77777777" w:rsidR="00E66ED3" w:rsidRPr="00AB65B6" w:rsidRDefault="00E66ED3" w:rsidP="006D7A53">
      <w:pPr>
        <w:pStyle w:val="Prrafodelista"/>
        <w:numPr>
          <w:ilvl w:val="0"/>
          <w:numId w:val="13"/>
        </w:numPr>
        <w:spacing w:before="240" w:after="240" w:line="360" w:lineRule="auto"/>
        <w:rPr>
          <w:rFonts w:cs="Arial"/>
        </w:rPr>
      </w:pPr>
      <w:r w:rsidRPr="008A4792">
        <w:rPr>
          <w:rFonts w:cs="Arial"/>
        </w:rPr>
        <w:t xml:space="preserve"> Escáner</w:t>
      </w:r>
    </w:p>
    <w:p w14:paraId="47DF0B65" w14:textId="77777777" w:rsidR="00E66ED3" w:rsidRDefault="00AB65B6" w:rsidP="008F5F15">
      <w:pPr>
        <w:pStyle w:val="Titulo3"/>
      </w:pPr>
      <w:bookmarkStart w:id="38" w:name="_Toc500177537"/>
      <w:r>
        <w:t>1.4</w:t>
      </w:r>
      <w:r w:rsidR="002E3E3B">
        <w:t>.2</w:t>
      </w:r>
      <w:r>
        <w:t xml:space="preserve"> </w:t>
      </w:r>
      <w:r w:rsidRPr="008A4792">
        <w:t>SOFTWARE</w:t>
      </w:r>
      <w:bookmarkEnd w:id="38"/>
    </w:p>
    <w:p w14:paraId="47DF0B66" w14:textId="77777777" w:rsidR="008F5F15" w:rsidRPr="008A4792" w:rsidRDefault="00E3584E" w:rsidP="006D7A53">
      <w:pPr>
        <w:pStyle w:val="Prrafodelista"/>
        <w:numPr>
          <w:ilvl w:val="0"/>
          <w:numId w:val="14"/>
        </w:numPr>
        <w:spacing w:before="240" w:after="240" w:line="360" w:lineRule="auto"/>
      </w:pPr>
      <w:r>
        <w:t>SQL server 2017</w:t>
      </w:r>
    </w:p>
    <w:p w14:paraId="47DF0B67" w14:textId="77777777" w:rsidR="008F5F15" w:rsidRPr="008A4792" w:rsidRDefault="008F5F15" w:rsidP="0001756E">
      <w:pPr>
        <w:pStyle w:val="Prrafodelista"/>
        <w:numPr>
          <w:ilvl w:val="0"/>
          <w:numId w:val="14"/>
        </w:numPr>
        <w:spacing w:before="240" w:after="240" w:line="360" w:lineRule="auto"/>
      </w:pPr>
      <w:r w:rsidRPr="008A4792">
        <w:t>Lenguaje de progr</w:t>
      </w:r>
      <w:r w:rsidR="00E3584E">
        <w:t>amación C# de Visual Studio .Net 2017</w:t>
      </w:r>
      <w:r w:rsidR="0001756E">
        <w:t xml:space="preserve"> Community</w:t>
      </w:r>
    </w:p>
    <w:p w14:paraId="47DF0B68" w14:textId="77777777" w:rsidR="008F5F15" w:rsidRPr="008A4792" w:rsidRDefault="008F5F15" w:rsidP="006D7A53">
      <w:pPr>
        <w:pStyle w:val="Prrafodelista"/>
        <w:numPr>
          <w:ilvl w:val="0"/>
          <w:numId w:val="14"/>
        </w:numPr>
        <w:spacing w:before="240" w:after="240" w:line="360" w:lineRule="auto"/>
      </w:pPr>
      <w:r>
        <w:t>Sistema operativo WINDOWS 7 y WINDOWS 8 o superior</w:t>
      </w:r>
    </w:p>
    <w:p w14:paraId="47DF0B69" w14:textId="77777777" w:rsidR="008F5F15" w:rsidRPr="001C0BF0" w:rsidRDefault="008F5F15" w:rsidP="001C0BF0">
      <w:pPr>
        <w:rPr>
          <w:b/>
          <w:sz w:val="28"/>
        </w:rPr>
      </w:pPr>
      <w:bookmarkStart w:id="39" w:name="_Toc462088432"/>
      <w:bookmarkStart w:id="40" w:name="_Toc462872155"/>
      <w:bookmarkStart w:id="41" w:name="_Toc468829497"/>
      <w:r w:rsidRPr="001C0BF0">
        <w:rPr>
          <w:b/>
          <w:sz w:val="28"/>
        </w:rPr>
        <w:t>1.4.2.1 OTRO SOFTWARE ADICIONAL</w:t>
      </w:r>
      <w:bookmarkEnd w:id="39"/>
      <w:bookmarkEnd w:id="40"/>
      <w:bookmarkEnd w:id="41"/>
    </w:p>
    <w:p w14:paraId="47DF0B6A" w14:textId="77777777" w:rsidR="008F5F15" w:rsidRPr="008A4792" w:rsidRDefault="008F5F15" w:rsidP="00F007B1">
      <w:pPr>
        <w:spacing w:before="240" w:after="240" w:line="360" w:lineRule="auto"/>
        <w:jc w:val="both"/>
        <w:rPr>
          <w:rFonts w:cs="Arial"/>
        </w:rPr>
      </w:pPr>
      <w:r w:rsidRPr="008A4792">
        <w:rPr>
          <w:rFonts w:cs="Arial"/>
        </w:rPr>
        <w:t>Se utilizaran las siguientes herramientas adicionales para la visualización de los reportes:</w:t>
      </w:r>
    </w:p>
    <w:p w14:paraId="47DF0B6B" w14:textId="77777777" w:rsidR="008F5F15" w:rsidRPr="00503B65" w:rsidRDefault="008F5F15" w:rsidP="006D7A53">
      <w:pPr>
        <w:pStyle w:val="Prrafodelista"/>
        <w:numPr>
          <w:ilvl w:val="0"/>
          <w:numId w:val="14"/>
        </w:numPr>
        <w:spacing w:before="240" w:after="240" w:line="360" w:lineRule="auto"/>
        <w:rPr>
          <w:rFonts w:cs="Arial"/>
        </w:rPr>
      </w:pPr>
      <w:r w:rsidRPr="00503B65">
        <w:rPr>
          <w:rFonts w:cs="Arial"/>
        </w:rPr>
        <w:t>Adobe Reader</w:t>
      </w:r>
    </w:p>
    <w:p w14:paraId="47DF0B6C" w14:textId="77777777" w:rsidR="008F5F15" w:rsidRPr="00503B65" w:rsidRDefault="008F5F15" w:rsidP="006D7A53">
      <w:pPr>
        <w:pStyle w:val="Prrafodelista"/>
        <w:numPr>
          <w:ilvl w:val="0"/>
          <w:numId w:val="14"/>
        </w:numPr>
        <w:spacing w:before="240" w:after="240" w:line="360" w:lineRule="auto"/>
        <w:rPr>
          <w:rFonts w:cs="Arial"/>
        </w:rPr>
      </w:pPr>
      <w:r w:rsidRPr="00503B65">
        <w:rPr>
          <w:rFonts w:cs="Arial"/>
        </w:rPr>
        <w:t>Access</w:t>
      </w:r>
    </w:p>
    <w:p w14:paraId="47DF0B6D" w14:textId="77777777" w:rsidR="00E66ED3" w:rsidRDefault="008F5F15" w:rsidP="006D7A53">
      <w:pPr>
        <w:pStyle w:val="Prrafodelista"/>
        <w:numPr>
          <w:ilvl w:val="0"/>
          <w:numId w:val="14"/>
        </w:numPr>
        <w:spacing w:before="240" w:after="240" w:line="360" w:lineRule="auto"/>
      </w:pPr>
      <w:r w:rsidRPr="00503B65">
        <w:rPr>
          <w:rFonts w:cs="Arial"/>
        </w:rPr>
        <w:t>Excel</w:t>
      </w:r>
    </w:p>
    <w:p w14:paraId="47DF0B6E" w14:textId="77777777" w:rsidR="00E66ED3" w:rsidRDefault="0089008B" w:rsidP="0089008B">
      <w:pPr>
        <w:pStyle w:val="Titulo3"/>
        <w:spacing w:after="240" w:line="360" w:lineRule="auto"/>
      </w:pPr>
      <w:bookmarkStart w:id="42" w:name="_Toc500177538"/>
      <w:r>
        <w:lastRenderedPageBreak/>
        <w:t xml:space="preserve">1.4.3 </w:t>
      </w:r>
      <w:bookmarkStart w:id="43" w:name="_Toc462088435"/>
      <w:bookmarkStart w:id="44" w:name="_Toc462872158"/>
      <w:bookmarkStart w:id="45" w:name="_Toc468829500"/>
      <w:r w:rsidRPr="008A4792">
        <w:t>GENTE/ USUARIO</w:t>
      </w:r>
      <w:bookmarkEnd w:id="42"/>
      <w:bookmarkEnd w:id="43"/>
      <w:bookmarkEnd w:id="44"/>
      <w:bookmarkEnd w:id="45"/>
    </w:p>
    <w:p w14:paraId="47DF0B6F" w14:textId="77777777" w:rsidR="00503B65" w:rsidRPr="001C0BF0" w:rsidRDefault="0089008B" w:rsidP="001C0BF0">
      <w:pPr>
        <w:rPr>
          <w:b/>
          <w:sz w:val="28"/>
        </w:rPr>
      </w:pPr>
      <w:bookmarkStart w:id="46" w:name="_Toc462088436"/>
      <w:bookmarkStart w:id="47" w:name="_Toc462872159"/>
      <w:bookmarkStart w:id="48" w:name="_Toc468829501"/>
      <w:r w:rsidRPr="001C0BF0">
        <w:rPr>
          <w:b/>
          <w:sz w:val="28"/>
        </w:rPr>
        <w:t>1.4.3.1 SUPER – USUARIO</w:t>
      </w:r>
      <w:bookmarkEnd w:id="46"/>
      <w:bookmarkEnd w:id="47"/>
      <w:bookmarkEnd w:id="48"/>
    </w:p>
    <w:p w14:paraId="47DF0B70" w14:textId="77777777" w:rsidR="00F007B1" w:rsidRPr="00E04C34" w:rsidRDefault="00F007B1" w:rsidP="00E04C34">
      <w:pPr>
        <w:spacing w:before="240" w:after="240" w:line="360" w:lineRule="auto"/>
        <w:jc w:val="both"/>
      </w:pPr>
      <w:r w:rsidRPr="00E04C34">
        <w:t>Para llevar un buen control de seguridad en el sistema, se ha decidido que se crearán roles con privilegios específicos, dentro de éstos roles se agruparán usuarios, que heredarán los permisos de acuerdo al rol que pertenece.</w:t>
      </w:r>
    </w:p>
    <w:p w14:paraId="47DF0B71" w14:textId="77777777" w:rsidR="00F007B1" w:rsidRPr="009B63C3" w:rsidRDefault="00F007B1" w:rsidP="00E04C34">
      <w:pPr>
        <w:spacing w:before="240" w:after="240" w:line="360" w:lineRule="auto"/>
        <w:jc w:val="both"/>
        <w:rPr>
          <w:b/>
        </w:rPr>
      </w:pPr>
      <w:r w:rsidRPr="009B63C3">
        <w:rPr>
          <w:b/>
        </w:rPr>
        <w:t>Administrador del sistema</w:t>
      </w:r>
    </w:p>
    <w:p w14:paraId="47DF0B72" w14:textId="77777777" w:rsidR="00503B65" w:rsidRDefault="00F007B1" w:rsidP="00E04C34">
      <w:pPr>
        <w:spacing w:before="240" w:after="240" w:line="360" w:lineRule="auto"/>
        <w:jc w:val="both"/>
      </w:pPr>
      <w:r w:rsidRPr="00E04C34">
        <w:t>El cual podrá solicitar reportes, modificar datos, etc. En otras palabras un control total del sistema</w:t>
      </w:r>
    </w:p>
    <w:p w14:paraId="47DF0B73" w14:textId="77777777" w:rsidR="009B63C3" w:rsidRPr="00E04C34" w:rsidRDefault="009B63C3" w:rsidP="00E04C34">
      <w:pPr>
        <w:spacing w:before="240" w:after="240" w:line="360" w:lineRule="auto"/>
        <w:jc w:val="both"/>
      </w:pPr>
    </w:p>
    <w:p w14:paraId="47DF0B74" w14:textId="77777777" w:rsidR="00503B65" w:rsidRPr="001C0BF0" w:rsidRDefault="008F6F83" w:rsidP="001C0BF0">
      <w:pPr>
        <w:rPr>
          <w:b/>
          <w:sz w:val="28"/>
        </w:rPr>
      </w:pPr>
      <w:bookmarkStart w:id="49" w:name="_Toc462088437"/>
      <w:bookmarkStart w:id="50" w:name="_Toc462872160"/>
      <w:bookmarkStart w:id="51" w:name="_Toc468829502"/>
      <w:r w:rsidRPr="001C0BF0">
        <w:rPr>
          <w:b/>
          <w:sz w:val="28"/>
        </w:rPr>
        <w:t>1.4.3.2 USUARIO</w:t>
      </w:r>
      <w:bookmarkEnd w:id="49"/>
      <w:bookmarkEnd w:id="50"/>
      <w:bookmarkEnd w:id="51"/>
    </w:p>
    <w:p w14:paraId="47DF0B75" w14:textId="77777777" w:rsidR="00EA32D0" w:rsidRPr="00EA32D0" w:rsidRDefault="00EA32D0" w:rsidP="00EA32D0"/>
    <w:p w14:paraId="47DF0B76" w14:textId="77777777" w:rsidR="008F6F83" w:rsidRPr="00EF13CF" w:rsidRDefault="008F6F83" w:rsidP="00EF13CF">
      <w:pPr>
        <w:spacing w:before="240" w:after="240" w:line="360" w:lineRule="auto"/>
      </w:pPr>
      <w:r w:rsidRPr="00EF13CF">
        <w:rPr>
          <w:b/>
        </w:rPr>
        <w:t>Docente</w:t>
      </w:r>
      <w:r w:rsidR="00EF13CF">
        <w:rPr>
          <w:b/>
        </w:rPr>
        <w:t xml:space="preserve">: </w:t>
      </w:r>
      <w:r w:rsidR="00EF13CF">
        <w:t>Este tendrá acceso y uso de las notas, además de la lista de sus alumnos, colocar faltas y datos referentes a sus materias dadas.</w:t>
      </w:r>
    </w:p>
    <w:p w14:paraId="47DF0B77" w14:textId="77777777" w:rsidR="008F6F83" w:rsidRPr="00EF13CF" w:rsidRDefault="008F6F83" w:rsidP="00EF13CF">
      <w:pPr>
        <w:spacing w:before="240" w:after="240" w:line="360" w:lineRule="auto"/>
      </w:pPr>
      <w:r w:rsidRPr="00EF13CF">
        <w:rPr>
          <w:b/>
        </w:rPr>
        <w:t>Secretaria</w:t>
      </w:r>
      <w:r w:rsidR="00EF13CF">
        <w:rPr>
          <w:b/>
        </w:rPr>
        <w:t xml:space="preserve">: </w:t>
      </w:r>
      <w:r w:rsidR="00EF13CF">
        <w:t>Sera una persona que tiene acceso a la administración de la administración de una forma regulada</w:t>
      </w:r>
    </w:p>
    <w:p w14:paraId="47DF0B78" w14:textId="77777777" w:rsidR="008F6F83" w:rsidRPr="00EF13CF" w:rsidRDefault="008F6F83" w:rsidP="00EF13CF">
      <w:pPr>
        <w:spacing w:before="240" w:after="240" w:line="360" w:lineRule="auto"/>
      </w:pPr>
      <w:r w:rsidRPr="00EF13CF">
        <w:rPr>
          <w:b/>
        </w:rPr>
        <w:t>Estudiante</w:t>
      </w:r>
      <w:r w:rsidR="00EF13CF">
        <w:rPr>
          <w:b/>
        </w:rPr>
        <w:t xml:space="preserve">: </w:t>
      </w:r>
      <w:r w:rsidR="00EF13CF">
        <w:t>Es la persona que cursa las materias, donde tendrá acceso a las mismas y podrá ver las notas que tiene hasta el momento</w:t>
      </w:r>
    </w:p>
    <w:p w14:paraId="47DF0B79" w14:textId="77777777" w:rsidR="008F6F83" w:rsidRDefault="008F6F83" w:rsidP="00EF13CF">
      <w:pPr>
        <w:spacing w:before="240" w:after="240" w:line="360" w:lineRule="auto"/>
      </w:pPr>
      <w:r w:rsidRPr="00EF13CF">
        <w:rPr>
          <w:b/>
        </w:rPr>
        <w:t>Administrador</w:t>
      </w:r>
      <w:r w:rsidR="00EF13CF">
        <w:rPr>
          <w:b/>
        </w:rPr>
        <w:t xml:space="preserve">: </w:t>
      </w:r>
      <w:r w:rsidR="00EF13CF">
        <w:t>Es el encargado de gestionar las currículos, materias, programas y todo lo que se pueda orientar a la administración de las materias a cursar.</w:t>
      </w:r>
    </w:p>
    <w:p w14:paraId="47DF0B7A" w14:textId="77777777" w:rsidR="009B63C3" w:rsidRDefault="009B63C3" w:rsidP="00EF13CF">
      <w:pPr>
        <w:spacing w:before="240" w:after="240" w:line="360" w:lineRule="auto"/>
      </w:pPr>
      <w:r>
        <w:t>Dentro del administrador existirán cargos para poder distribuir el trabajo y responsabilidades.</w:t>
      </w:r>
    </w:p>
    <w:p w14:paraId="47DF0B7B" w14:textId="77777777" w:rsidR="009B63C3" w:rsidRDefault="009B63C3" w:rsidP="00EF13CF">
      <w:pPr>
        <w:spacing w:before="240" w:after="240" w:line="360" w:lineRule="auto"/>
      </w:pPr>
    </w:p>
    <w:p w14:paraId="47DF0B7C" w14:textId="77777777" w:rsidR="00255C09" w:rsidRDefault="00255C09" w:rsidP="00255C09">
      <w:pPr>
        <w:pStyle w:val="Titulo3"/>
        <w:spacing w:after="240" w:line="360" w:lineRule="auto"/>
      </w:pPr>
      <w:bookmarkStart w:id="52" w:name="_Toc500177539"/>
      <w:r>
        <w:lastRenderedPageBreak/>
        <w:t>1.4.4</w:t>
      </w:r>
      <w:r w:rsidRPr="00255C09">
        <w:t xml:space="preserve"> </w:t>
      </w:r>
      <w:r>
        <w:t>DOCUMENTO</w:t>
      </w:r>
      <w:bookmarkEnd w:id="52"/>
    </w:p>
    <w:p w14:paraId="47DF0B7D" w14:textId="77777777" w:rsidR="00255C09" w:rsidRPr="001C0BF0" w:rsidRDefault="00255C09" w:rsidP="001C0BF0">
      <w:pPr>
        <w:rPr>
          <w:b/>
          <w:sz w:val="28"/>
        </w:rPr>
      </w:pPr>
      <w:r w:rsidRPr="001C0BF0">
        <w:rPr>
          <w:b/>
          <w:sz w:val="28"/>
        </w:rPr>
        <w:t>1.4.4.1 Para el usuario:</w:t>
      </w:r>
    </w:p>
    <w:p w14:paraId="47DF0B7E" w14:textId="77777777" w:rsidR="00255C09" w:rsidRPr="008A4792" w:rsidRDefault="00255C09" w:rsidP="00255C09">
      <w:pPr>
        <w:spacing w:before="240" w:after="240" w:line="360" w:lineRule="auto"/>
        <w:jc w:val="both"/>
        <w:rPr>
          <w:rFonts w:cs="Arial"/>
          <w:b/>
        </w:rPr>
      </w:pPr>
      <w:r w:rsidRPr="008A4792">
        <w:rPr>
          <w:rFonts w:cs="Arial"/>
          <w:b/>
        </w:rPr>
        <w:t>Manual de usuario</w:t>
      </w:r>
    </w:p>
    <w:p w14:paraId="47DF0B7F" w14:textId="77777777" w:rsidR="00255C09" w:rsidRPr="008A4792" w:rsidRDefault="00255C09" w:rsidP="00255C09">
      <w:pPr>
        <w:spacing w:before="240" w:after="240" w:line="360" w:lineRule="auto"/>
        <w:jc w:val="both"/>
        <w:rPr>
          <w:rFonts w:cs="Arial"/>
        </w:rPr>
      </w:pPr>
      <w:r w:rsidRPr="008A4792">
        <w:rPr>
          <w:rFonts w:cs="Arial"/>
        </w:rPr>
        <w:t xml:space="preserve">En este documento se incluye instrucciones sobre el manejo del sistema, además de una lista de preguntas frecuentes entre otras cosas. </w:t>
      </w:r>
    </w:p>
    <w:p w14:paraId="47DF0B80" w14:textId="77777777" w:rsidR="00255C09" w:rsidRPr="008A4792" w:rsidRDefault="00255C09" w:rsidP="00255C09">
      <w:pPr>
        <w:spacing w:before="240" w:after="240" w:line="360" w:lineRule="auto"/>
        <w:jc w:val="both"/>
        <w:rPr>
          <w:rFonts w:cs="Arial"/>
        </w:rPr>
      </w:pPr>
      <w:r w:rsidRPr="008A4792">
        <w:rPr>
          <w:rFonts w:cs="Arial"/>
        </w:rPr>
        <w:t xml:space="preserve">• Manual de usuario digital: Este documento se incluye en la aplicación web y contiene instrucciones sobre el manejo del sistema y ayuda online. A obtener: </w:t>
      </w:r>
    </w:p>
    <w:p w14:paraId="47DF0B81" w14:textId="77777777" w:rsidR="00255C09" w:rsidRPr="008A4792" w:rsidRDefault="00255C09" w:rsidP="00255C09">
      <w:pPr>
        <w:spacing w:before="240" w:after="240" w:line="360" w:lineRule="auto"/>
        <w:jc w:val="both"/>
        <w:rPr>
          <w:rFonts w:cs="Arial"/>
        </w:rPr>
      </w:pPr>
      <w:r w:rsidRPr="008A4792">
        <w:rPr>
          <w:rFonts w:cs="Arial"/>
        </w:rPr>
        <w:t xml:space="preserve">• Entrevistas: Los informes resultantes de las diversas entrevistas realizadas al personal de la empresa. </w:t>
      </w:r>
    </w:p>
    <w:p w14:paraId="47DF0B82" w14:textId="77777777" w:rsidR="00255C09" w:rsidRPr="008A4792" w:rsidRDefault="00255C09" w:rsidP="00255C09">
      <w:pPr>
        <w:spacing w:before="240" w:after="240" w:line="360" w:lineRule="auto"/>
        <w:jc w:val="both"/>
        <w:rPr>
          <w:rFonts w:cs="Arial"/>
        </w:rPr>
      </w:pPr>
      <w:r w:rsidRPr="008A4792">
        <w:rPr>
          <w:rFonts w:cs="Arial"/>
        </w:rPr>
        <w:t>• Políticas de la empresa: Serán necesarias para poder definir las políticas de negocio que deberá efectuar el sistema, así como para identificar aquellas que se manejaran de forma manual.</w:t>
      </w:r>
    </w:p>
    <w:p w14:paraId="47DF0B83" w14:textId="77777777" w:rsidR="00EA32D0" w:rsidRDefault="00EA32D0" w:rsidP="00255C09">
      <w:pPr>
        <w:spacing w:before="240" w:after="240" w:line="360" w:lineRule="auto"/>
        <w:rPr>
          <w:rFonts w:cs="Arial"/>
          <w:b/>
        </w:rPr>
      </w:pPr>
    </w:p>
    <w:p w14:paraId="47DF0B84" w14:textId="77777777" w:rsidR="00255C09" w:rsidRPr="008A4792" w:rsidRDefault="00255C09" w:rsidP="00255C09">
      <w:pPr>
        <w:spacing w:before="240" w:after="240" w:line="360" w:lineRule="auto"/>
        <w:rPr>
          <w:rFonts w:cs="Arial"/>
          <w:b/>
        </w:rPr>
      </w:pPr>
      <w:r w:rsidRPr="008A4792">
        <w:rPr>
          <w:rFonts w:cs="Arial"/>
          <w:b/>
        </w:rPr>
        <w:t>Estrategia para el desarrollo del proyecto</w:t>
      </w:r>
    </w:p>
    <w:p w14:paraId="47DF0B85" w14:textId="77777777" w:rsidR="00255C09" w:rsidRPr="008A4792" w:rsidRDefault="00255C09" w:rsidP="00255C09">
      <w:pPr>
        <w:spacing w:before="240" w:after="240" w:line="360" w:lineRule="auto"/>
        <w:rPr>
          <w:rFonts w:cs="Arial"/>
          <w:b/>
        </w:rPr>
      </w:pPr>
      <w:r w:rsidRPr="008A4792">
        <w:rPr>
          <w:rFonts w:cs="Arial"/>
          <w:b/>
        </w:rPr>
        <w:t>•</w:t>
      </w:r>
      <w:r w:rsidRPr="008A4792">
        <w:rPr>
          <w:rFonts w:cs="Arial"/>
          <w:b/>
        </w:rPr>
        <w:tab/>
        <w:t>Método del ciclo de vida de desarrollo de software</w:t>
      </w:r>
    </w:p>
    <w:p w14:paraId="47DF0B86" w14:textId="77777777" w:rsidR="00255C09" w:rsidRPr="008A4792" w:rsidRDefault="00255C09" w:rsidP="00255C09">
      <w:pPr>
        <w:spacing w:before="240" w:after="240" w:line="360" w:lineRule="auto"/>
        <w:rPr>
          <w:rFonts w:cs="Arial"/>
        </w:rPr>
      </w:pPr>
      <w:r w:rsidRPr="008A4792">
        <w:rPr>
          <w:rFonts w:cs="Arial"/>
        </w:rPr>
        <w:t>Este es un método que debe cumplirse, sin pararse por alto ninguno de las siguientes etapas:</w:t>
      </w:r>
    </w:p>
    <w:p w14:paraId="47DF0B87" w14:textId="77777777" w:rsidR="00255C09" w:rsidRPr="008A4792" w:rsidRDefault="00255C09" w:rsidP="00EA32D0">
      <w:pPr>
        <w:spacing w:line="360" w:lineRule="auto"/>
        <w:ind w:left="708"/>
        <w:rPr>
          <w:rFonts w:cs="Arial"/>
        </w:rPr>
      </w:pPr>
      <w:r w:rsidRPr="008A4792">
        <w:rPr>
          <w:rFonts w:cs="Arial"/>
        </w:rPr>
        <w:t>a)</w:t>
      </w:r>
      <w:r w:rsidRPr="008A4792">
        <w:rPr>
          <w:rFonts w:cs="Arial"/>
        </w:rPr>
        <w:tab/>
        <w:t>Investigación y estudio preliminar.</w:t>
      </w:r>
    </w:p>
    <w:p w14:paraId="47DF0B88" w14:textId="77777777" w:rsidR="00255C09" w:rsidRPr="008A4792" w:rsidRDefault="00255C09" w:rsidP="00EA32D0">
      <w:pPr>
        <w:spacing w:line="360" w:lineRule="auto"/>
        <w:ind w:left="708"/>
        <w:rPr>
          <w:rFonts w:cs="Arial"/>
        </w:rPr>
      </w:pPr>
      <w:r w:rsidRPr="008A4792">
        <w:rPr>
          <w:rFonts w:cs="Arial"/>
        </w:rPr>
        <w:t>b)</w:t>
      </w:r>
      <w:r w:rsidRPr="008A4792">
        <w:rPr>
          <w:rFonts w:cs="Arial"/>
        </w:rPr>
        <w:tab/>
        <w:t xml:space="preserve"> Determinación de los requerimientos de los sistemas.</w:t>
      </w:r>
    </w:p>
    <w:p w14:paraId="47DF0B89" w14:textId="77777777" w:rsidR="00255C09" w:rsidRPr="008A4792" w:rsidRDefault="00255C09" w:rsidP="00EA32D0">
      <w:pPr>
        <w:spacing w:line="360" w:lineRule="auto"/>
        <w:ind w:left="708"/>
        <w:rPr>
          <w:rFonts w:cs="Arial"/>
        </w:rPr>
      </w:pPr>
      <w:r w:rsidRPr="008A4792">
        <w:rPr>
          <w:rFonts w:cs="Arial"/>
        </w:rPr>
        <w:t>c)</w:t>
      </w:r>
      <w:r w:rsidRPr="008A4792">
        <w:rPr>
          <w:rFonts w:cs="Arial"/>
        </w:rPr>
        <w:tab/>
        <w:t>Diseño del sistema.</w:t>
      </w:r>
    </w:p>
    <w:p w14:paraId="47DF0B8A" w14:textId="77777777" w:rsidR="00255C09" w:rsidRPr="008A4792" w:rsidRDefault="00255C09" w:rsidP="00EA32D0">
      <w:pPr>
        <w:spacing w:line="360" w:lineRule="auto"/>
        <w:ind w:left="708"/>
        <w:rPr>
          <w:rFonts w:cs="Arial"/>
        </w:rPr>
      </w:pPr>
      <w:r w:rsidRPr="008A4792">
        <w:rPr>
          <w:rFonts w:cs="Arial"/>
        </w:rPr>
        <w:t>d)</w:t>
      </w:r>
      <w:r w:rsidRPr="008A4792">
        <w:rPr>
          <w:rFonts w:cs="Arial"/>
        </w:rPr>
        <w:tab/>
        <w:t>Desarrollo del software.</w:t>
      </w:r>
    </w:p>
    <w:p w14:paraId="47DF0B8B" w14:textId="77777777" w:rsidR="00255C09" w:rsidRPr="008A4792" w:rsidRDefault="00255C09" w:rsidP="00EA32D0">
      <w:pPr>
        <w:spacing w:line="360" w:lineRule="auto"/>
        <w:ind w:left="708"/>
        <w:rPr>
          <w:rFonts w:cs="Arial"/>
        </w:rPr>
      </w:pPr>
      <w:r w:rsidRPr="008A4792">
        <w:rPr>
          <w:rFonts w:cs="Arial"/>
        </w:rPr>
        <w:t>e)</w:t>
      </w:r>
      <w:r w:rsidRPr="008A4792">
        <w:rPr>
          <w:rFonts w:cs="Arial"/>
        </w:rPr>
        <w:tab/>
        <w:t>Prueba del sistema.</w:t>
      </w:r>
    </w:p>
    <w:p w14:paraId="47DF0B8C" w14:textId="77777777" w:rsidR="00EA32D0" w:rsidRPr="008A4792" w:rsidRDefault="00255C09" w:rsidP="00EA32D0">
      <w:pPr>
        <w:spacing w:line="360" w:lineRule="auto"/>
        <w:ind w:left="708"/>
        <w:rPr>
          <w:rFonts w:cs="Arial"/>
        </w:rPr>
      </w:pPr>
      <w:r w:rsidRPr="008A4792">
        <w:rPr>
          <w:rFonts w:cs="Arial"/>
        </w:rPr>
        <w:t>f)</w:t>
      </w:r>
      <w:r w:rsidRPr="008A4792">
        <w:rPr>
          <w:rFonts w:cs="Arial"/>
        </w:rPr>
        <w:tab/>
        <w:t>Implantación y evaluación del nuevo sistema.</w:t>
      </w:r>
    </w:p>
    <w:p w14:paraId="47DF0B8D" w14:textId="77777777" w:rsidR="00EA32D0" w:rsidRDefault="00EA32D0" w:rsidP="00255C09">
      <w:pPr>
        <w:spacing w:before="240" w:after="240" w:line="360" w:lineRule="auto"/>
        <w:rPr>
          <w:rFonts w:cs="Arial"/>
          <w:b/>
        </w:rPr>
      </w:pPr>
    </w:p>
    <w:p w14:paraId="47DF0B8E" w14:textId="77777777" w:rsidR="00255C09" w:rsidRPr="008A4792" w:rsidRDefault="00255C09" w:rsidP="00255C09">
      <w:pPr>
        <w:spacing w:before="240" w:after="240" w:line="360" w:lineRule="auto"/>
        <w:rPr>
          <w:rFonts w:cs="Arial"/>
          <w:b/>
        </w:rPr>
      </w:pPr>
      <w:r w:rsidRPr="008A4792">
        <w:rPr>
          <w:rFonts w:cs="Arial"/>
          <w:b/>
        </w:rPr>
        <w:lastRenderedPageBreak/>
        <w:t>Metodología para el desarrollo del proyecto</w:t>
      </w:r>
    </w:p>
    <w:p w14:paraId="47DF0B8F" w14:textId="77777777" w:rsidR="00255C09" w:rsidRPr="008A4792" w:rsidRDefault="00255C09" w:rsidP="00255C09">
      <w:pPr>
        <w:spacing w:before="240" w:after="240" w:line="360" w:lineRule="auto"/>
        <w:rPr>
          <w:rFonts w:cs="Arial"/>
        </w:rPr>
      </w:pPr>
      <w:r w:rsidRPr="008A4792">
        <w:rPr>
          <w:rFonts w:cs="Arial"/>
        </w:rPr>
        <w:t>Proceso Unificado de Desarrollo de Software (PUDS)</w:t>
      </w:r>
    </w:p>
    <w:p w14:paraId="47DF0B90" w14:textId="77777777" w:rsidR="00255C09" w:rsidRDefault="00255C09" w:rsidP="00255C09">
      <w:pPr>
        <w:spacing w:before="240" w:after="240" w:line="360" w:lineRule="auto"/>
        <w:rPr>
          <w:rFonts w:cs="Arial"/>
        </w:rPr>
      </w:pPr>
      <w:r w:rsidRPr="008A4792">
        <w:rPr>
          <w:rFonts w:cs="Arial"/>
        </w:rPr>
        <w:t>El Proceso Unificado es un proceso de software genérico que puede ser utilizado para una gran cantidad de tipos de sistemas de software, para diferentes áreas de aplicación, diferentes tipos de organizaciones, diferentes niveles de competencia y diferentes tamaños de proyectos.</w:t>
      </w:r>
    </w:p>
    <w:p w14:paraId="47DF0B91" w14:textId="77777777" w:rsidR="00D63E9A" w:rsidRPr="008A4792" w:rsidRDefault="00D63E9A" w:rsidP="00255C09">
      <w:pPr>
        <w:spacing w:before="240" w:after="240" w:line="360" w:lineRule="auto"/>
        <w:rPr>
          <w:rFonts w:cs="Arial"/>
        </w:rPr>
      </w:pPr>
    </w:p>
    <w:p w14:paraId="47DF0B92" w14:textId="77777777" w:rsidR="00255C09" w:rsidRPr="008A4792" w:rsidRDefault="00255C09" w:rsidP="00255C09">
      <w:pPr>
        <w:spacing w:before="240" w:after="240" w:line="360" w:lineRule="auto"/>
        <w:rPr>
          <w:rFonts w:cs="Arial"/>
          <w:b/>
        </w:rPr>
      </w:pPr>
      <w:r w:rsidRPr="008A4792">
        <w:rPr>
          <w:rFonts w:cs="Arial"/>
          <w:b/>
        </w:rPr>
        <w:t>Es un proceso ORIENTADO A OBJETOS.</w:t>
      </w:r>
    </w:p>
    <w:p w14:paraId="47DF0B93" w14:textId="77777777" w:rsidR="00255C09" w:rsidRPr="008A4792" w:rsidRDefault="00255C09" w:rsidP="00255C09">
      <w:pPr>
        <w:spacing w:before="240" w:after="240" w:line="360" w:lineRule="auto"/>
        <w:rPr>
          <w:rFonts w:cs="Arial"/>
        </w:rPr>
      </w:pPr>
      <w:r w:rsidRPr="008A4792">
        <w:rPr>
          <w:rFonts w:cs="Arial"/>
        </w:rPr>
        <w:t>Características. El proceso es:</w:t>
      </w:r>
    </w:p>
    <w:p w14:paraId="47DF0B94" w14:textId="77777777" w:rsidR="00255C09" w:rsidRPr="008A4792" w:rsidRDefault="00255C09" w:rsidP="00255C09">
      <w:pPr>
        <w:spacing w:before="240" w:after="240" w:line="360" w:lineRule="auto"/>
        <w:rPr>
          <w:rFonts w:cs="Arial"/>
        </w:rPr>
      </w:pPr>
      <w:r w:rsidRPr="008A4792">
        <w:rPr>
          <w:rFonts w:cs="Arial"/>
        </w:rPr>
        <w:t>•</w:t>
      </w:r>
      <w:r w:rsidRPr="008A4792">
        <w:rPr>
          <w:rFonts w:cs="Arial"/>
        </w:rPr>
        <w:tab/>
        <w:t>Guiado por casos de uso.</w:t>
      </w:r>
    </w:p>
    <w:p w14:paraId="47DF0B95" w14:textId="77777777" w:rsidR="00255C09" w:rsidRPr="008A4792" w:rsidRDefault="00255C09" w:rsidP="00255C09">
      <w:pPr>
        <w:spacing w:before="240" w:after="240" w:line="360" w:lineRule="auto"/>
        <w:rPr>
          <w:rFonts w:cs="Arial"/>
        </w:rPr>
      </w:pPr>
      <w:r w:rsidRPr="008A4792">
        <w:rPr>
          <w:rFonts w:cs="Arial"/>
        </w:rPr>
        <w:t>•</w:t>
      </w:r>
      <w:r w:rsidRPr="008A4792">
        <w:rPr>
          <w:rFonts w:cs="Arial"/>
        </w:rPr>
        <w:tab/>
        <w:t>Centrado en la arquitectura.</w:t>
      </w:r>
    </w:p>
    <w:p w14:paraId="47DF0B96" w14:textId="77777777" w:rsidR="00255C09" w:rsidRPr="008A4792" w:rsidRDefault="00255C09" w:rsidP="00255C09">
      <w:pPr>
        <w:spacing w:before="240" w:after="240" w:line="360" w:lineRule="auto"/>
        <w:rPr>
          <w:rFonts w:cs="Arial"/>
        </w:rPr>
      </w:pPr>
      <w:r w:rsidRPr="008A4792">
        <w:rPr>
          <w:rFonts w:cs="Arial"/>
        </w:rPr>
        <w:t>•</w:t>
      </w:r>
      <w:r w:rsidRPr="008A4792">
        <w:rPr>
          <w:rFonts w:cs="Arial"/>
        </w:rPr>
        <w:tab/>
        <w:t>Con un ciclo de vida iterativo e incremental.</w:t>
      </w:r>
    </w:p>
    <w:p w14:paraId="47DF0B97" w14:textId="77777777" w:rsidR="00255C09" w:rsidRPr="008A4792" w:rsidRDefault="00255C09" w:rsidP="00255C09">
      <w:pPr>
        <w:spacing w:before="240" w:after="240" w:line="360" w:lineRule="auto"/>
        <w:jc w:val="both"/>
        <w:rPr>
          <w:rFonts w:cs="Arial"/>
        </w:rPr>
      </w:pPr>
      <w:r w:rsidRPr="008A4792">
        <w:rPr>
          <w:rFonts w:cs="Arial"/>
        </w:rPr>
        <w:t>El Proceso Unificado usa el Lenguaje de Modelado Unificado (UML) en la preparación de todos los planos del sistema. De hecho, UML es una parte integral del Proceso Unificado, fueron desarrollados a la par. Organiza el desarrollo de software en cuatro fases, cada una de ellas con la ejecución de una o más iteraciones de desarrollo de software: creación, elaboración, construcción y las directrices (Transición).</w:t>
      </w:r>
    </w:p>
    <w:p w14:paraId="47DF0B98" w14:textId="77777777" w:rsidR="00255C09" w:rsidRDefault="00255C09" w:rsidP="00255C09">
      <w:pPr>
        <w:spacing w:before="240" w:after="240" w:line="360" w:lineRule="auto"/>
        <w:jc w:val="both"/>
        <w:rPr>
          <w:rFonts w:cs="Arial"/>
        </w:rPr>
      </w:pPr>
      <w:r w:rsidRPr="008A4792">
        <w:rPr>
          <w:rFonts w:cs="Arial"/>
        </w:rPr>
        <w:t>El Proceso Unificado consiste en una serie de disciplinas o flujos de trabajo que van desde los requisitos hasta las pruebas. Los flujos de trabajo desarrollan modelos desde el modelo de casos de uso hasta el modelo de pruebas.</w:t>
      </w:r>
    </w:p>
    <w:p w14:paraId="47DF0B99" w14:textId="77777777" w:rsidR="00D63E9A" w:rsidRDefault="00D63E9A" w:rsidP="00255C09">
      <w:pPr>
        <w:spacing w:before="240" w:after="240" w:line="360" w:lineRule="auto"/>
        <w:jc w:val="both"/>
        <w:rPr>
          <w:rFonts w:cs="Arial"/>
        </w:rPr>
      </w:pPr>
    </w:p>
    <w:p w14:paraId="47DF0B9A" w14:textId="77777777" w:rsidR="00D63E9A" w:rsidRPr="008A4792" w:rsidRDefault="00D63E9A" w:rsidP="00255C09">
      <w:pPr>
        <w:spacing w:before="240" w:after="240" w:line="360" w:lineRule="auto"/>
        <w:jc w:val="both"/>
        <w:rPr>
          <w:rFonts w:cs="Arial"/>
        </w:rPr>
      </w:pPr>
    </w:p>
    <w:tbl>
      <w:tblPr>
        <w:tblpPr w:leftFromText="141" w:rightFromText="141" w:vertAnchor="text" w:horzAnchor="margin" w:tblpY="303"/>
        <w:tblW w:w="0" w:type="auto"/>
        <w:tblLayout w:type="fixed"/>
        <w:tblCellMar>
          <w:left w:w="0" w:type="dxa"/>
          <w:right w:w="0" w:type="dxa"/>
        </w:tblCellMar>
        <w:tblLook w:val="01E0" w:firstRow="1" w:lastRow="1" w:firstColumn="1" w:lastColumn="1" w:noHBand="0" w:noVBand="0"/>
      </w:tblPr>
      <w:tblGrid>
        <w:gridCol w:w="2292"/>
        <w:gridCol w:w="2453"/>
        <w:gridCol w:w="1008"/>
        <w:gridCol w:w="379"/>
        <w:gridCol w:w="1047"/>
        <w:gridCol w:w="1747"/>
      </w:tblGrid>
      <w:tr w:rsidR="00255C09" w:rsidRPr="008A4792" w14:paraId="47DF0B9D" w14:textId="77777777" w:rsidTr="004229D5">
        <w:trPr>
          <w:trHeight w:hRule="exact" w:val="583"/>
        </w:trPr>
        <w:tc>
          <w:tcPr>
            <w:tcW w:w="2292" w:type="dxa"/>
            <w:tcBorders>
              <w:top w:val="single" w:sz="6" w:space="0" w:color="4AACC5"/>
              <w:left w:val="single" w:sz="4" w:space="0" w:color="4AACC5"/>
              <w:bottom w:val="single" w:sz="6" w:space="0" w:color="4AACC5"/>
              <w:right w:val="nil"/>
            </w:tcBorders>
            <w:shd w:val="clear" w:color="auto" w:fill="4AACC5"/>
          </w:tcPr>
          <w:p w14:paraId="47DF0B9B" w14:textId="77777777" w:rsidR="00255C09" w:rsidRPr="008A4792" w:rsidRDefault="00255C09" w:rsidP="004229D5">
            <w:pPr>
              <w:pStyle w:val="TableParagraph"/>
              <w:spacing w:line="360" w:lineRule="auto"/>
              <w:jc w:val="both"/>
              <w:rPr>
                <w:rFonts w:ascii="Arial" w:hAnsi="Arial" w:cs="Arial"/>
                <w:szCs w:val="24"/>
                <w:lang w:val="es-BO"/>
              </w:rPr>
            </w:pPr>
            <w:r w:rsidRPr="008A4792">
              <w:rPr>
                <w:rFonts w:ascii="Arial" w:hAnsi="Arial" w:cs="Arial"/>
                <w:b/>
                <w:color w:val="FFFFFF"/>
                <w:spacing w:val="-1"/>
                <w:szCs w:val="24"/>
                <w:lang w:val="es-BO"/>
              </w:rPr>
              <w:lastRenderedPageBreak/>
              <w:t>Disciplina</w:t>
            </w:r>
          </w:p>
        </w:tc>
        <w:tc>
          <w:tcPr>
            <w:tcW w:w="6634" w:type="dxa"/>
            <w:gridSpan w:val="5"/>
            <w:tcBorders>
              <w:top w:val="single" w:sz="6" w:space="0" w:color="4AACC5"/>
              <w:left w:val="nil"/>
              <w:bottom w:val="single" w:sz="6" w:space="0" w:color="4AACC5"/>
              <w:right w:val="single" w:sz="4" w:space="0" w:color="4AACC5"/>
            </w:tcBorders>
            <w:shd w:val="clear" w:color="auto" w:fill="4AACC5"/>
          </w:tcPr>
          <w:p w14:paraId="47DF0B9C" w14:textId="77777777" w:rsidR="00255C09" w:rsidRPr="008A4792" w:rsidRDefault="00255C09" w:rsidP="004229D5">
            <w:pPr>
              <w:pStyle w:val="TableParagraph"/>
              <w:spacing w:line="360" w:lineRule="auto"/>
              <w:jc w:val="both"/>
              <w:rPr>
                <w:rFonts w:ascii="Arial" w:hAnsi="Arial" w:cs="Arial"/>
                <w:szCs w:val="24"/>
                <w:lang w:val="es-BO"/>
              </w:rPr>
            </w:pPr>
            <w:r w:rsidRPr="008A4792">
              <w:rPr>
                <w:rFonts w:ascii="Arial" w:hAnsi="Arial" w:cs="Arial"/>
                <w:b/>
                <w:color w:val="FFFFFF"/>
                <w:szCs w:val="24"/>
                <w:lang w:val="es-BO"/>
              </w:rPr>
              <w:t>Modelos</w:t>
            </w:r>
          </w:p>
        </w:tc>
      </w:tr>
      <w:tr w:rsidR="00255C09" w:rsidRPr="008A4792" w14:paraId="47DF0B9F" w14:textId="77777777" w:rsidTr="004229D5">
        <w:trPr>
          <w:trHeight w:hRule="exact" w:val="444"/>
        </w:trPr>
        <w:tc>
          <w:tcPr>
            <w:tcW w:w="8926" w:type="dxa"/>
            <w:gridSpan w:val="6"/>
            <w:tcBorders>
              <w:top w:val="single" w:sz="6" w:space="0" w:color="4AACC5"/>
              <w:left w:val="single" w:sz="4" w:space="0" w:color="4AACC5"/>
              <w:bottom w:val="single" w:sz="6" w:space="0" w:color="4AACC5"/>
              <w:right w:val="single" w:sz="4" w:space="0" w:color="4AACC5"/>
            </w:tcBorders>
          </w:tcPr>
          <w:p w14:paraId="47DF0B9E" w14:textId="77777777" w:rsidR="00255C09" w:rsidRPr="008A4792" w:rsidRDefault="00255C09" w:rsidP="004229D5">
            <w:pPr>
              <w:pStyle w:val="TableParagraph"/>
              <w:tabs>
                <w:tab w:val="left" w:pos="3212"/>
              </w:tabs>
              <w:spacing w:line="360" w:lineRule="auto"/>
              <w:jc w:val="both"/>
              <w:rPr>
                <w:rFonts w:ascii="Arial" w:hAnsi="Arial" w:cs="Arial"/>
                <w:szCs w:val="24"/>
                <w:lang w:val="es-BO"/>
              </w:rPr>
            </w:pPr>
            <w:r w:rsidRPr="008A4792">
              <w:rPr>
                <w:rFonts w:ascii="Arial" w:hAnsi="Arial" w:cs="Arial"/>
                <w:b/>
                <w:spacing w:val="-1"/>
                <w:w w:val="95"/>
                <w:szCs w:val="24"/>
                <w:lang w:val="es-BO"/>
              </w:rPr>
              <w:t>Requisitos</w:t>
            </w:r>
            <w:r w:rsidRPr="008A4792">
              <w:rPr>
                <w:rFonts w:ascii="Arial" w:hAnsi="Arial" w:cs="Arial"/>
                <w:b/>
                <w:spacing w:val="-1"/>
                <w:w w:val="95"/>
                <w:szCs w:val="24"/>
                <w:lang w:val="es-BO"/>
              </w:rPr>
              <w:tab/>
            </w:r>
            <w:r w:rsidRPr="008A4792">
              <w:rPr>
                <w:rFonts w:ascii="Arial" w:hAnsi="Arial" w:cs="Arial"/>
                <w:spacing w:val="-1"/>
                <w:szCs w:val="24"/>
                <w:lang w:val="es-BO"/>
              </w:rPr>
              <w:t xml:space="preserve">Modelo de </w:t>
            </w:r>
            <w:r w:rsidRPr="008A4792">
              <w:rPr>
                <w:rFonts w:ascii="Arial" w:hAnsi="Arial" w:cs="Arial"/>
                <w:szCs w:val="24"/>
                <w:lang w:val="es-BO"/>
              </w:rPr>
              <w:t>Caso</w:t>
            </w:r>
            <w:r w:rsidRPr="008A4792">
              <w:rPr>
                <w:rFonts w:ascii="Arial" w:hAnsi="Arial" w:cs="Arial"/>
                <w:spacing w:val="-1"/>
                <w:szCs w:val="24"/>
                <w:lang w:val="es-BO"/>
              </w:rPr>
              <w:t xml:space="preserve"> de </w:t>
            </w:r>
            <w:r w:rsidRPr="008A4792">
              <w:rPr>
                <w:rFonts w:ascii="Arial" w:hAnsi="Arial" w:cs="Arial"/>
                <w:szCs w:val="24"/>
                <w:lang w:val="es-BO"/>
              </w:rPr>
              <w:t>Uso</w:t>
            </w:r>
          </w:p>
        </w:tc>
      </w:tr>
      <w:tr w:rsidR="00255C09" w:rsidRPr="008A4792" w14:paraId="47DF0BA1" w14:textId="77777777" w:rsidTr="004229D5">
        <w:trPr>
          <w:trHeight w:hRule="exact" w:val="408"/>
        </w:trPr>
        <w:tc>
          <w:tcPr>
            <w:tcW w:w="8926" w:type="dxa"/>
            <w:gridSpan w:val="6"/>
            <w:tcBorders>
              <w:top w:val="single" w:sz="6" w:space="0" w:color="4AACC5"/>
              <w:left w:val="single" w:sz="4" w:space="0" w:color="4AACC5"/>
              <w:bottom w:val="single" w:sz="6" w:space="0" w:color="4AACC5"/>
              <w:right w:val="single" w:sz="4" w:space="0" w:color="4AACC5"/>
            </w:tcBorders>
          </w:tcPr>
          <w:p w14:paraId="47DF0BA0" w14:textId="77777777" w:rsidR="00255C09" w:rsidRPr="008A4792" w:rsidRDefault="00255C09" w:rsidP="004229D5">
            <w:pPr>
              <w:pStyle w:val="TableParagraph"/>
              <w:tabs>
                <w:tab w:val="left" w:pos="3212"/>
              </w:tabs>
              <w:spacing w:line="360" w:lineRule="auto"/>
              <w:jc w:val="both"/>
              <w:rPr>
                <w:rFonts w:ascii="Arial" w:hAnsi="Arial" w:cs="Arial"/>
                <w:szCs w:val="24"/>
                <w:lang w:val="es-BO"/>
              </w:rPr>
            </w:pPr>
            <w:r w:rsidRPr="008A4792">
              <w:rPr>
                <w:rFonts w:ascii="Arial" w:hAnsi="Arial" w:cs="Arial"/>
                <w:b/>
                <w:spacing w:val="-2"/>
                <w:szCs w:val="24"/>
                <w:lang w:val="es-BO"/>
              </w:rPr>
              <w:t>Análisis</w:t>
            </w:r>
            <w:r w:rsidRPr="008A4792">
              <w:rPr>
                <w:rFonts w:ascii="Arial" w:hAnsi="Arial" w:cs="Arial"/>
                <w:b/>
                <w:spacing w:val="-2"/>
                <w:szCs w:val="24"/>
                <w:lang w:val="es-BO"/>
              </w:rPr>
              <w:tab/>
            </w:r>
            <w:r w:rsidRPr="008A4792">
              <w:rPr>
                <w:rFonts w:ascii="Arial" w:hAnsi="Arial" w:cs="Arial"/>
                <w:spacing w:val="-1"/>
                <w:szCs w:val="24"/>
                <w:lang w:val="es-BO"/>
              </w:rPr>
              <w:t>Modelo de Análisis</w:t>
            </w:r>
          </w:p>
        </w:tc>
      </w:tr>
      <w:tr w:rsidR="00255C09" w:rsidRPr="008A4792" w14:paraId="47DF0BA8" w14:textId="77777777" w:rsidTr="004229D5">
        <w:trPr>
          <w:trHeight w:hRule="exact" w:val="931"/>
        </w:trPr>
        <w:tc>
          <w:tcPr>
            <w:tcW w:w="2292" w:type="dxa"/>
            <w:tcBorders>
              <w:top w:val="single" w:sz="6" w:space="0" w:color="4AACC5"/>
              <w:left w:val="single" w:sz="4" w:space="0" w:color="4AACC5"/>
              <w:bottom w:val="nil"/>
              <w:right w:val="nil"/>
            </w:tcBorders>
          </w:tcPr>
          <w:p w14:paraId="47DF0BA2" w14:textId="77777777" w:rsidR="00255C09" w:rsidRPr="008A4792" w:rsidRDefault="00255C09" w:rsidP="004229D5">
            <w:pPr>
              <w:pStyle w:val="TableParagraph"/>
              <w:spacing w:line="360" w:lineRule="auto"/>
              <w:jc w:val="both"/>
              <w:rPr>
                <w:rFonts w:ascii="Arial" w:hAnsi="Arial" w:cs="Arial"/>
                <w:szCs w:val="24"/>
                <w:lang w:val="es-BO"/>
              </w:rPr>
            </w:pPr>
            <w:r w:rsidRPr="008A4792">
              <w:rPr>
                <w:rFonts w:ascii="Arial" w:hAnsi="Arial" w:cs="Arial"/>
                <w:b/>
                <w:spacing w:val="-1"/>
                <w:szCs w:val="24"/>
                <w:lang w:val="es-BO"/>
              </w:rPr>
              <w:t>Diseño</w:t>
            </w:r>
          </w:p>
        </w:tc>
        <w:tc>
          <w:tcPr>
            <w:tcW w:w="2453" w:type="dxa"/>
            <w:tcBorders>
              <w:top w:val="single" w:sz="6" w:space="0" w:color="4AACC5"/>
              <w:left w:val="nil"/>
              <w:bottom w:val="nil"/>
              <w:right w:val="nil"/>
            </w:tcBorders>
          </w:tcPr>
          <w:p w14:paraId="47DF0BA3" w14:textId="77777777" w:rsidR="00255C09" w:rsidRPr="008A4792" w:rsidRDefault="00255C09" w:rsidP="004229D5">
            <w:pPr>
              <w:pStyle w:val="TableParagraph"/>
              <w:tabs>
                <w:tab w:val="left" w:pos="2005"/>
              </w:tabs>
              <w:spacing w:line="360" w:lineRule="auto"/>
              <w:jc w:val="both"/>
              <w:rPr>
                <w:rFonts w:ascii="Arial" w:hAnsi="Arial" w:cs="Arial"/>
                <w:szCs w:val="24"/>
                <w:lang w:val="es-BO"/>
              </w:rPr>
            </w:pPr>
            <w:r w:rsidRPr="008A4792">
              <w:rPr>
                <w:rFonts w:ascii="Arial" w:hAnsi="Arial" w:cs="Arial"/>
                <w:spacing w:val="-1"/>
                <w:szCs w:val="24"/>
                <w:lang w:val="es-BO"/>
              </w:rPr>
              <w:t>Modelo</w:t>
            </w:r>
            <w:r w:rsidRPr="008A4792">
              <w:rPr>
                <w:rFonts w:ascii="Arial" w:hAnsi="Arial" w:cs="Arial"/>
                <w:spacing w:val="-1"/>
                <w:szCs w:val="24"/>
                <w:lang w:val="es-BO"/>
              </w:rPr>
              <w:tab/>
              <w:t>de</w:t>
            </w:r>
          </w:p>
        </w:tc>
        <w:tc>
          <w:tcPr>
            <w:tcW w:w="1008" w:type="dxa"/>
            <w:tcBorders>
              <w:top w:val="single" w:sz="6" w:space="0" w:color="4AACC5"/>
              <w:left w:val="nil"/>
              <w:bottom w:val="nil"/>
              <w:right w:val="nil"/>
            </w:tcBorders>
          </w:tcPr>
          <w:p w14:paraId="47DF0BA4" w14:textId="77777777" w:rsidR="00255C09" w:rsidRPr="008A4792" w:rsidRDefault="00255C09" w:rsidP="004229D5">
            <w:pPr>
              <w:pStyle w:val="TableParagraph"/>
              <w:spacing w:line="360" w:lineRule="auto"/>
              <w:jc w:val="both"/>
              <w:rPr>
                <w:rFonts w:ascii="Arial" w:hAnsi="Arial" w:cs="Arial"/>
                <w:szCs w:val="24"/>
                <w:lang w:val="es-BO"/>
              </w:rPr>
            </w:pPr>
            <w:r w:rsidRPr="008A4792">
              <w:rPr>
                <w:rFonts w:ascii="Arial" w:hAnsi="Arial" w:cs="Arial"/>
                <w:spacing w:val="-1"/>
                <w:szCs w:val="24"/>
                <w:lang w:val="es-BO"/>
              </w:rPr>
              <w:t>Diseño</w:t>
            </w:r>
          </w:p>
        </w:tc>
        <w:tc>
          <w:tcPr>
            <w:tcW w:w="379" w:type="dxa"/>
            <w:tcBorders>
              <w:top w:val="single" w:sz="6" w:space="0" w:color="4AACC5"/>
              <w:left w:val="nil"/>
              <w:bottom w:val="nil"/>
              <w:right w:val="nil"/>
            </w:tcBorders>
          </w:tcPr>
          <w:p w14:paraId="47DF0BA5" w14:textId="77777777" w:rsidR="00255C09" w:rsidRPr="008A4792" w:rsidRDefault="00255C09" w:rsidP="004229D5">
            <w:pPr>
              <w:pStyle w:val="TableParagraph"/>
              <w:spacing w:line="360" w:lineRule="auto"/>
              <w:jc w:val="both"/>
              <w:rPr>
                <w:rFonts w:ascii="Arial" w:hAnsi="Arial" w:cs="Arial"/>
                <w:szCs w:val="24"/>
                <w:lang w:val="es-BO"/>
              </w:rPr>
            </w:pPr>
            <w:r w:rsidRPr="008A4792">
              <w:rPr>
                <w:rFonts w:ascii="Arial" w:hAnsi="Arial" w:cs="Arial"/>
                <w:szCs w:val="24"/>
                <w:lang w:val="es-BO"/>
              </w:rPr>
              <w:t>–</w:t>
            </w:r>
          </w:p>
        </w:tc>
        <w:tc>
          <w:tcPr>
            <w:tcW w:w="1047" w:type="dxa"/>
            <w:tcBorders>
              <w:top w:val="single" w:sz="6" w:space="0" w:color="4AACC5"/>
              <w:left w:val="nil"/>
              <w:bottom w:val="nil"/>
              <w:right w:val="nil"/>
            </w:tcBorders>
          </w:tcPr>
          <w:p w14:paraId="47DF0BA6" w14:textId="77777777" w:rsidR="00255C09" w:rsidRPr="008A4792" w:rsidRDefault="00255C09" w:rsidP="004229D5">
            <w:pPr>
              <w:pStyle w:val="TableParagraph"/>
              <w:spacing w:line="360" w:lineRule="auto"/>
              <w:jc w:val="both"/>
              <w:rPr>
                <w:rFonts w:ascii="Arial" w:hAnsi="Arial" w:cs="Arial"/>
                <w:szCs w:val="24"/>
                <w:lang w:val="es-BO"/>
              </w:rPr>
            </w:pPr>
            <w:r w:rsidRPr="008A4792">
              <w:rPr>
                <w:rFonts w:ascii="Arial" w:hAnsi="Arial" w:cs="Arial"/>
                <w:spacing w:val="-1"/>
                <w:szCs w:val="24"/>
                <w:lang w:val="es-BO"/>
              </w:rPr>
              <w:t>Modelo</w:t>
            </w:r>
          </w:p>
        </w:tc>
        <w:tc>
          <w:tcPr>
            <w:tcW w:w="1747" w:type="dxa"/>
            <w:tcBorders>
              <w:top w:val="single" w:sz="6" w:space="0" w:color="4AACC5"/>
              <w:left w:val="nil"/>
              <w:bottom w:val="nil"/>
              <w:right w:val="single" w:sz="4" w:space="0" w:color="4AACC5"/>
            </w:tcBorders>
          </w:tcPr>
          <w:p w14:paraId="47DF0BA7" w14:textId="77777777" w:rsidR="00255C09" w:rsidRPr="008A4792" w:rsidRDefault="00255C09" w:rsidP="004229D5">
            <w:pPr>
              <w:pStyle w:val="TableParagraph"/>
              <w:spacing w:line="360" w:lineRule="auto"/>
              <w:jc w:val="both"/>
              <w:rPr>
                <w:rFonts w:ascii="Arial" w:hAnsi="Arial" w:cs="Arial"/>
                <w:szCs w:val="24"/>
                <w:lang w:val="es-BO"/>
              </w:rPr>
            </w:pPr>
            <w:r w:rsidRPr="008A4792">
              <w:rPr>
                <w:rFonts w:ascii="Arial" w:hAnsi="Arial" w:cs="Arial"/>
                <w:spacing w:val="-1"/>
                <w:szCs w:val="24"/>
                <w:lang w:val="es-BO"/>
              </w:rPr>
              <w:t>de Despliegue</w:t>
            </w:r>
          </w:p>
        </w:tc>
      </w:tr>
      <w:tr w:rsidR="00255C09" w:rsidRPr="008A4792" w14:paraId="47DF0BAF" w14:textId="77777777" w:rsidTr="004229D5">
        <w:trPr>
          <w:trHeight w:hRule="exact" w:val="140"/>
        </w:trPr>
        <w:tc>
          <w:tcPr>
            <w:tcW w:w="2292" w:type="dxa"/>
            <w:tcBorders>
              <w:top w:val="nil"/>
              <w:left w:val="single" w:sz="4" w:space="0" w:color="4AACC5"/>
              <w:bottom w:val="single" w:sz="6" w:space="0" w:color="4AACC5"/>
              <w:right w:val="nil"/>
            </w:tcBorders>
          </w:tcPr>
          <w:p w14:paraId="47DF0BA9" w14:textId="77777777" w:rsidR="00255C09" w:rsidRPr="008A4792" w:rsidRDefault="00255C09" w:rsidP="004229D5">
            <w:pPr>
              <w:widowControl w:val="0"/>
              <w:spacing w:line="360" w:lineRule="auto"/>
              <w:rPr>
                <w:rFonts w:cs="Arial"/>
              </w:rPr>
            </w:pPr>
          </w:p>
        </w:tc>
        <w:tc>
          <w:tcPr>
            <w:tcW w:w="2453" w:type="dxa"/>
            <w:tcBorders>
              <w:top w:val="nil"/>
              <w:left w:val="nil"/>
              <w:bottom w:val="single" w:sz="6" w:space="0" w:color="4AACC5"/>
              <w:right w:val="nil"/>
            </w:tcBorders>
          </w:tcPr>
          <w:p w14:paraId="47DF0BAA" w14:textId="77777777" w:rsidR="00255C09" w:rsidRPr="008A4792" w:rsidRDefault="00255C09" w:rsidP="004229D5">
            <w:pPr>
              <w:pStyle w:val="TableParagraph"/>
              <w:spacing w:before="57" w:line="360" w:lineRule="auto"/>
              <w:jc w:val="both"/>
              <w:rPr>
                <w:rFonts w:ascii="Arial" w:hAnsi="Arial" w:cs="Arial"/>
                <w:szCs w:val="24"/>
                <w:lang w:val="es-BO"/>
              </w:rPr>
            </w:pPr>
          </w:p>
        </w:tc>
        <w:tc>
          <w:tcPr>
            <w:tcW w:w="1008" w:type="dxa"/>
            <w:tcBorders>
              <w:top w:val="nil"/>
              <w:left w:val="nil"/>
              <w:bottom w:val="single" w:sz="6" w:space="0" w:color="4AACC5"/>
              <w:right w:val="nil"/>
            </w:tcBorders>
          </w:tcPr>
          <w:p w14:paraId="47DF0BAB" w14:textId="77777777" w:rsidR="00255C09" w:rsidRPr="008A4792" w:rsidRDefault="00255C09" w:rsidP="004229D5">
            <w:pPr>
              <w:widowControl w:val="0"/>
              <w:spacing w:line="360" w:lineRule="auto"/>
              <w:rPr>
                <w:rFonts w:cs="Arial"/>
              </w:rPr>
            </w:pPr>
          </w:p>
        </w:tc>
        <w:tc>
          <w:tcPr>
            <w:tcW w:w="379" w:type="dxa"/>
            <w:tcBorders>
              <w:top w:val="nil"/>
              <w:left w:val="nil"/>
              <w:bottom w:val="single" w:sz="6" w:space="0" w:color="4AACC5"/>
              <w:right w:val="nil"/>
            </w:tcBorders>
          </w:tcPr>
          <w:p w14:paraId="47DF0BAC" w14:textId="77777777" w:rsidR="00255C09" w:rsidRPr="008A4792" w:rsidRDefault="00255C09" w:rsidP="004229D5">
            <w:pPr>
              <w:widowControl w:val="0"/>
              <w:spacing w:line="360" w:lineRule="auto"/>
              <w:rPr>
                <w:rFonts w:cs="Arial"/>
              </w:rPr>
            </w:pPr>
          </w:p>
        </w:tc>
        <w:tc>
          <w:tcPr>
            <w:tcW w:w="1047" w:type="dxa"/>
            <w:tcBorders>
              <w:top w:val="nil"/>
              <w:left w:val="nil"/>
              <w:bottom w:val="single" w:sz="6" w:space="0" w:color="4AACC5"/>
              <w:right w:val="nil"/>
            </w:tcBorders>
          </w:tcPr>
          <w:p w14:paraId="47DF0BAD" w14:textId="77777777" w:rsidR="00255C09" w:rsidRPr="008A4792" w:rsidRDefault="00255C09" w:rsidP="004229D5">
            <w:pPr>
              <w:widowControl w:val="0"/>
              <w:spacing w:line="360" w:lineRule="auto"/>
              <w:rPr>
                <w:rFonts w:cs="Arial"/>
              </w:rPr>
            </w:pPr>
          </w:p>
        </w:tc>
        <w:tc>
          <w:tcPr>
            <w:tcW w:w="1747" w:type="dxa"/>
            <w:tcBorders>
              <w:top w:val="nil"/>
              <w:left w:val="nil"/>
              <w:bottom w:val="single" w:sz="6" w:space="0" w:color="4AACC5"/>
              <w:right w:val="single" w:sz="4" w:space="0" w:color="4AACC5"/>
            </w:tcBorders>
          </w:tcPr>
          <w:p w14:paraId="47DF0BAE" w14:textId="77777777" w:rsidR="00255C09" w:rsidRPr="008A4792" w:rsidRDefault="00255C09" w:rsidP="004229D5">
            <w:pPr>
              <w:widowControl w:val="0"/>
              <w:spacing w:line="360" w:lineRule="auto"/>
              <w:rPr>
                <w:rFonts w:cs="Arial"/>
              </w:rPr>
            </w:pPr>
          </w:p>
        </w:tc>
      </w:tr>
      <w:tr w:rsidR="00255C09" w:rsidRPr="008A4792" w14:paraId="47DF0BB1" w14:textId="77777777" w:rsidTr="004229D5">
        <w:trPr>
          <w:trHeight w:hRule="exact" w:val="613"/>
        </w:trPr>
        <w:tc>
          <w:tcPr>
            <w:tcW w:w="8926" w:type="dxa"/>
            <w:gridSpan w:val="6"/>
            <w:tcBorders>
              <w:top w:val="single" w:sz="6" w:space="0" w:color="4AACC5"/>
              <w:left w:val="single" w:sz="4" w:space="0" w:color="4AACC5"/>
              <w:bottom w:val="single" w:sz="6" w:space="0" w:color="4AACC5"/>
              <w:right w:val="single" w:sz="4" w:space="0" w:color="4AACC5"/>
            </w:tcBorders>
          </w:tcPr>
          <w:p w14:paraId="47DF0BB0" w14:textId="77777777" w:rsidR="00255C09" w:rsidRPr="008A4792" w:rsidRDefault="00255C09" w:rsidP="004229D5">
            <w:pPr>
              <w:pStyle w:val="TableParagraph"/>
              <w:tabs>
                <w:tab w:val="left" w:pos="3212"/>
              </w:tabs>
              <w:spacing w:line="360" w:lineRule="auto"/>
              <w:jc w:val="both"/>
              <w:rPr>
                <w:rFonts w:ascii="Arial" w:hAnsi="Arial" w:cs="Arial"/>
                <w:szCs w:val="24"/>
                <w:lang w:val="es-BO"/>
              </w:rPr>
            </w:pPr>
            <w:r w:rsidRPr="008A4792">
              <w:rPr>
                <w:rFonts w:ascii="Arial" w:hAnsi="Arial" w:cs="Arial"/>
                <w:b/>
                <w:spacing w:val="-1"/>
                <w:w w:val="95"/>
                <w:szCs w:val="24"/>
                <w:lang w:val="es-BO"/>
              </w:rPr>
              <w:t>Implementación</w:t>
            </w:r>
            <w:r w:rsidRPr="008A4792">
              <w:rPr>
                <w:rFonts w:ascii="Arial" w:hAnsi="Arial" w:cs="Arial"/>
                <w:b/>
                <w:spacing w:val="-1"/>
                <w:w w:val="95"/>
                <w:szCs w:val="24"/>
                <w:lang w:val="es-BO"/>
              </w:rPr>
              <w:tab/>
            </w:r>
            <w:r w:rsidRPr="008A4792">
              <w:rPr>
                <w:rFonts w:ascii="Arial" w:hAnsi="Arial" w:cs="Arial"/>
                <w:spacing w:val="-1"/>
                <w:szCs w:val="24"/>
                <w:lang w:val="es-BO"/>
              </w:rPr>
              <w:t>Modelo de Implementación</w:t>
            </w:r>
          </w:p>
        </w:tc>
      </w:tr>
      <w:tr w:rsidR="00255C09" w:rsidRPr="008A4792" w14:paraId="47DF0BB3" w14:textId="77777777" w:rsidTr="004229D5">
        <w:trPr>
          <w:trHeight w:hRule="exact" w:val="438"/>
        </w:trPr>
        <w:tc>
          <w:tcPr>
            <w:tcW w:w="8926" w:type="dxa"/>
            <w:gridSpan w:val="6"/>
            <w:tcBorders>
              <w:top w:val="single" w:sz="6" w:space="0" w:color="4AACC5"/>
              <w:left w:val="single" w:sz="4" w:space="0" w:color="4AACC5"/>
              <w:bottom w:val="single" w:sz="4" w:space="0" w:color="auto"/>
              <w:right w:val="single" w:sz="4" w:space="0" w:color="auto"/>
            </w:tcBorders>
          </w:tcPr>
          <w:p w14:paraId="47DF0BB2" w14:textId="77777777" w:rsidR="00255C09" w:rsidRPr="008A4792" w:rsidRDefault="00255C09" w:rsidP="004229D5">
            <w:pPr>
              <w:pStyle w:val="TableParagraph"/>
              <w:tabs>
                <w:tab w:val="left" w:pos="3212"/>
              </w:tabs>
              <w:spacing w:line="360" w:lineRule="auto"/>
              <w:jc w:val="both"/>
              <w:rPr>
                <w:rFonts w:ascii="Arial" w:hAnsi="Arial" w:cs="Arial"/>
                <w:szCs w:val="24"/>
                <w:lang w:val="es-BO"/>
              </w:rPr>
            </w:pPr>
            <w:r w:rsidRPr="008A4792">
              <w:rPr>
                <w:rFonts w:ascii="Arial" w:hAnsi="Arial" w:cs="Arial"/>
                <w:b/>
                <w:spacing w:val="-1"/>
                <w:szCs w:val="24"/>
                <w:lang w:val="es-BO"/>
              </w:rPr>
              <w:t>Prueba</w:t>
            </w:r>
            <w:r w:rsidRPr="008A4792">
              <w:rPr>
                <w:rFonts w:ascii="Arial" w:hAnsi="Arial" w:cs="Arial"/>
                <w:b/>
                <w:spacing w:val="-1"/>
                <w:szCs w:val="24"/>
                <w:lang w:val="es-BO"/>
              </w:rPr>
              <w:tab/>
            </w:r>
            <w:r w:rsidRPr="008A4792">
              <w:rPr>
                <w:rFonts w:ascii="Arial" w:hAnsi="Arial" w:cs="Arial"/>
                <w:spacing w:val="-1"/>
                <w:szCs w:val="24"/>
                <w:lang w:val="es-BO"/>
              </w:rPr>
              <w:t>Modelo de Prueba</w:t>
            </w:r>
          </w:p>
        </w:tc>
      </w:tr>
    </w:tbl>
    <w:p w14:paraId="47DF0BB4" w14:textId="77777777" w:rsidR="00255C09" w:rsidRPr="008A4792" w:rsidRDefault="00255C09" w:rsidP="00255C09">
      <w:pPr>
        <w:rPr>
          <w:rFonts w:cs="Arial"/>
        </w:rPr>
      </w:pPr>
    </w:p>
    <w:p w14:paraId="47DF0BB5" w14:textId="77777777" w:rsidR="00255C09" w:rsidRPr="008A4792" w:rsidRDefault="00255C09" w:rsidP="00255C09">
      <w:pPr>
        <w:rPr>
          <w:rFonts w:cs="Arial"/>
        </w:rPr>
      </w:pPr>
    </w:p>
    <w:p w14:paraId="47DF0BB6" w14:textId="77777777" w:rsidR="00255C09" w:rsidRPr="008A4792" w:rsidRDefault="00255C09" w:rsidP="00255C09">
      <w:pPr>
        <w:spacing w:before="240" w:after="240" w:line="360" w:lineRule="auto"/>
        <w:jc w:val="both"/>
        <w:rPr>
          <w:rFonts w:cs="Arial"/>
          <w:b/>
        </w:rPr>
      </w:pPr>
      <w:r w:rsidRPr="008A4792">
        <w:rPr>
          <w:rFonts w:cs="Arial"/>
          <w:b/>
        </w:rPr>
        <w:t xml:space="preserve">       Fases dentro del Ciclo de Vida del Proceso Unificado de Sistemas</w:t>
      </w:r>
    </w:p>
    <w:p w14:paraId="47DF0BB7" w14:textId="77777777" w:rsidR="00255C09" w:rsidRPr="008A4792" w:rsidRDefault="00255C09" w:rsidP="00255C09">
      <w:pPr>
        <w:spacing w:before="240" w:after="240" w:line="360" w:lineRule="auto"/>
        <w:jc w:val="both"/>
        <w:rPr>
          <w:rFonts w:cs="Arial"/>
          <w:b/>
        </w:rPr>
      </w:pPr>
      <w:r w:rsidRPr="008A4792">
        <w:rPr>
          <w:rFonts w:cs="Arial"/>
          <w:b/>
        </w:rPr>
        <w:t>Iniciación:</w:t>
      </w:r>
    </w:p>
    <w:p w14:paraId="47DF0BB8" w14:textId="77777777" w:rsidR="00255C09" w:rsidRPr="008A4792" w:rsidRDefault="00255C09" w:rsidP="00255C09">
      <w:pPr>
        <w:spacing w:before="240" w:after="240" w:line="360" w:lineRule="auto"/>
        <w:jc w:val="both"/>
        <w:rPr>
          <w:rFonts w:cs="Arial"/>
        </w:rPr>
      </w:pPr>
      <w:r w:rsidRPr="008A4792">
        <w:rPr>
          <w:rFonts w:cs="Arial"/>
        </w:rPr>
        <w:t>Describir producto final /análisis del negocio. Identificar riesgos más importantes.</w:t>
      </w:r>
    </w:p>
    <w:p w14:paraId="47DF0BB9" w14:textId="77777777" w:rsidR="00255C09" w:rsidRPr="008A4792" w:rsidRDefault="00255C09" w:rsidP="00255C09">
      <w:pPr>
        <w:spacing w:before="240" w:after="240" w:line="360" w:lineRule="auto"/>
        <w:jc w:val="both"/>
        <w:rPr>
          <w:rFonts w:cs="Arial"/>
        </w:rPr>
      </w:pPr>
      <w:r w:rsidRPr="008A4792">
        <w:rPr>
          <w:rFonts w:cs="Arial"/>
        </w:rPr>
        <w:t>Establecer planificación inicial del proyecto. Decidir si se continúa.</w:t>
      </w:r>
    </w:p>
    <w:p w14:paraId="47DF0BBA" w14:textId="77777777" w:rsidR="00255C09" w:rsidRPr="008A4792" w:rsidRDefault="00255C09" w:rsidP="00255C09">
      <w:pPr>
        <w:spacing w:before="240" w:after="240" w:line="360" w:lineRule="auto"/>
        <w:jc w:val="both"/>
        <w:rPr>
          <w:rFonts w:cs="Arial"/>
          <w:b/>
        </w:rPr>
      </w:pPr>
      <w:r w:rsidRPr="008A4792">
        <w:rPr>
          <w:rFonts w:cs="Arial"/>
          <w:b/>
        </w:rPr>
        <w:t>Elaboración:</w:t>
      </w:r>
    </w:p>
    <w:p w14:paraId="47DF0BBB" w14:textId="77777777" w:rsidR="00255C09" w:rsidRPr="008A4792" w:rsidRDefault="00255C09" w:rsidP="00255C09">
      <w:pPr>
        <w:spacing w:before="240" w:after="240" w:line="360" w:lineRule="auto"/>
        <w:jc w:val="both"/>
        <w:rPr>
          <w:rFonts w:cs="Arial"/>
        </w:rPr>
      </w:pPr>
      <w:r w:rsidRPr="008A4792">
        <w:rPr>
          <w:rFonts w:cs="Arial"/>
        </w:rPr>
        <w:t>Establecer plan y arquitectura estable.</w:t>
      </w:r>
    </w:p>
    <w:p w14:paraId="47DF0BBC" w14:textId="77777777" w:rsidR="00255C09" w:rsidRPr="008A4792" w:rsidRDefault="00255C09" w:rsidP="00255C09">
      <w:pPr>
        <w:spacing w:before="240" w:after="240" w:line="360" w:lineRule="auto"/>
        <w:jc w:val="both"/>
        <w:rPr>
          <w:rFonts w:cs="Arial"/>
          <w:b/>
        </w:rPr>
      </w:pPr>
      <w:r w:rsidRPr="008A4792">
        <w:rPr>
          <w:rFonts w:cs="Arial"/>
          <w:b/>
        </w:rPr>
        <w:t>Construcción:</w:t>
      </w:r>
    </w:p>
    <w:p w14:paraId="47DF0BBD" w14:textId="77777777" w:rsidR="00255C09" w:rsidRPr="008A4792" w:rsidRDefault="00255C09" w:rsidP="00255C09">
      <w:pPr>
        <w:spacing w:before="240" w:after="240" w:line="360" w:lineRule="auto"/>
        <w:jc w:val="both"/>
        <w:rPr>
          <w:rFonts w:cs="Arial"/>
        </w:rPr>
      </w:pPr>
      <w:r w:rsidRPr="008A4792">
        <w:rPr>
          <w:rFonts w:cs="Arial"/>
        </w:rPr>
        <w:t>Desarrollar el producto.</w:t>
      </w:r>
    </w:p>
    <w:p w14:paraId="47DF0BBE" w14:textId="77777777" w:rsidR="00255C09" w:rsidRPr="008A4792" w:rsidRDefault="00255C09" w:rsidP="00255C09">
      <w:pPr>
        <w:spacing w:before="240" w:after="240" w:line="360" w:lineRule="auto"/>
        <w:jc w:val="both"/>
        <w:rPr>
          <w:rFonts w:cs="Arial"/>
          <w:b/>
        </w:rPr>
      </w:pPr>
      <w:r w:rsidRPr="008A4792">
        <w:rPr>
          <w:rFonts w:cs="Arial"/>
          <w:b/>
        </w:rPr>
        <w:t>Transición:</w:t>
      </w:r>
    </w:p>
    <w:p w14:paraId="47DF0BBF" w14:textId="77777777" w:rsidR="00255C09" w:rsidRPr="008A4792" w:rsidRDefault="00255C09" w:rsidP="00255C09">
      <w:pPr>
        <w:spacing w:before="240" w:after="240" w:line="360" w:lineRule="auto"/>
        <w:jc w:val="both"/>
        <w:rPr>
          <w:rFonts w:cs="Arial"/>
        </w:rPr>
      </w:pPr>
      <w:r w:rsidRPr="008A4792">
        <w:rPr>
          <w:rFonts w:cs="Arial"/>
        </w:rPr>
        <w:t>Proporcionar sistema a usuarios.</w:t>
      </w:r>
    </w:p>
    <w:p w14:paraId="47DF0BC0" w14:textId="77777777" w:rsidR="00255C09" w:rsidRDefault="00255C09" w:rsidP="00255C09">
      <w:pPr>
        <w:spacing w:before="240" w:after="240" w:line="360" w:lineRule="auto"/>
        <w:jc w:val="both"/>
        <w:rPr>
          <w:rFonts w:cs="Arial"/>
        </w:rPr>
      </w:pPr>
      <w:r w:rsidRPr="008A4792">
        <w:rPr>
          <w:rFonts w:cs="Arial"/>
        </w:rPr>
        <w:t>Cada fase se divide en iteraciones, cada iteración mini proyecto (encascada) que ejecuta flujos de trabajo produce un incremento en producto tal y como estaba se reduce el riesgo se puede perder sólo lo realizado en esa iteración.</w:t>
      </w:r>
    </w:p>
    <w:p w14:paraId="47DF0BC1" w14:textId="77777777" w:rsidR="00D63E9A" w:rsidRPr="008A4792" w:rsidRDefault="00D63E9A" w:rsidP="00255C09">
      <w:pPr>
        <w:spacing w:before="240" w:after="240" w:line="360" w:lineRule="auto"/>
        <w:jc w:val="both"/>
        <w:rPr>
          <w:rFonts w:cs="Arial"/>
        </w:rPr>
      </w:pPr>
    </w:p>
    <w:p w14:paraId="47DF0BC2" w14:textId="77777777" w:rsidR="00255C09" w:rsidRPr="008A4792" w:rsidRDefault="00255C09" w:rsidP="00255C09">
      <w:pPr>
        <w:spacing w:before="240" w:after="240" w:line="360" w:lineRule="auto"/>
        <w:jc w:val="both"/>
        <w:rPr>
          <w:rFonts w:cs="Arial"/>
          <w:b/>
        </w:rPr>
      </w:pPr>
      <w:r w:rsidRPr="008A4792">
        <w:rPr>
          <w:rFonts w:cs="Arial"/>
          <w:b/>
        </w:rPr>
        <w:lastRenderedPageBreak/>
        <w:t>Flujo de Trabajo</w:t>
      </w:r>
    </w:p>
    <w:p w14:paraId="47DF0BC3" w14:textId="77777777" w:rsidR="00255C09" w:rsidRPr="008A4792" w:rsidRDefault="00255C09" w:rsidP="00255C09">
      <w:pPr>
        <w:spacing w:before="240" w:after="240" w:line="360" w:lineRule="auto"/>
        <w:jc w:val="both"/>
        <w:rPr>
          <w:rFonts w:cs="Arial"/>
          <w:b/>
        </w:rPr>
      </w:pPr>
      <w:r w:rsidRPr="008A4792">
        <w:rPr>
          <w:rFonts w:cs="Arial"/>
          <w:b/>
        </w:rPr>
        <w:t>Requisitos:</w:t>
      </w:r>
    </w:p>
    <w:p w14:paraId="47DF0BC4" w14:textId="77777777" w:rsidR="00255C09" w:rsidRPr="008A4792" w:rsidRDefault="00255C09" w:rsidP="006D7A53">
      <w:pPr>
        <w:pStyle w:val="Prrafodelista"/>
        <w:numPr>
          <w:ilvl w:val="0"/>
          <w:numId w:val="10"/>
        </w:numPr>
        <w:spacing w:before="240" w:after="240" w:line="360" w:lineRule="auto"/>
        <w:jc w:val="both"/>
        <w:rPr>
          <w:rFonts w:cs="Arial"/>
        </w:rPr>
      </w:pPr>
      <w:r w:rsidRPr="008A4792">
        <w:rPr>
          <w:rFonts w:cs="Arial"/>
        </w:rPr>
        <w:tab/>
        <w:t>Identificar requisitos del sistema.</w:t>
      </w:r>
    </w:p>
    <w:p w14:paraId="47DF0BC5" w14:textId="77777777" w:rsidR="00255C09" w:rsidRPr="008A4792" w:rsidRDefault="00255C09" w:rsidP="006D7A53">
      <w:pPr>
        <w:pStyle w:val="Prrafodelista"/>
        <w:numPr>
          <w:ilvl w:val="0"/>
          <w:numId w:val="10"/>
        </w:numPr>
        <w:spacing w:before="240" w:after="240" w:line="360" w:lineRule="auto"/>
        <w:jc w:val="both"/>
        <w:rPr>
          <w:rFonts w:cs="Arial"/>
        </w:rPr>
      </w:pPr>
      <w:r w:rsidRPr="008A4792">
        <w:rPr>
          <w:rFonts w:cs="Arial"/>
        </w:rPr>
        <w:tab/>
        <w:t>Construir un modelo del mismo.</w:t>
      </w:r>
    </w:p>
    <w:p w14:paraId="47DF0BC6" w14:textId="77777777" w:rsidR="00255C09" w:rsidRPr="008A4792" w:rsidRDefault="00255C09" w:rsidP="006D7A53">
      <w:pPr>
        <w:pStyle w:val="Prrafodelista"/>
        <w:numPr>
          <w:ilvl w:val="0"/>
          <w:numId w:val="10"/>
        </w:numPr>
        <w:spacing w:before="240" w:after="240" w:line="360" w:lineRule="auto"/>
        <w:jc w:val="both"/>
        <w:rPr>
          <w:rFonts w:cs="Arial"/>
        </w:rPr>
      </w:pPr>
      <w:r w:rsidRPr="008A4792">
        <w:rPr>
          <w:rFonts w:cs="Arial"/>
        </w:rPr>
        <w:tab/>
        <w:t>Modelo de caso de uso.</w:t>
      </w:r>
    </w:p>
    <w:p w14:paraId="47DF0BC7" w14:textId="77777777" w:rsidR="00255C09" w:rsidRPr="008A4792" w:rsidRDefault="00255C09" w:rsidP="006D7A53">
      <w:pPr>
        <w:pStyle w:val="Prrafodelista"/>
        <w:numPr>
          <w:ilvl w:val="0"/>
          <w:numId w:val="10"/>
        </w:numPr>
        <w:spacing w:before="240" w:after="240" w:line="360" w:lineRule="auto"/>
        <w:jc w:val="both"/>
        <w:rPr>
          <w:rFonts w:cs="Arial"/>
        </w:rPr>
      </w:pPr>
      <w:r w:rsidRPr="008A4792">
        <w:rPr>
          <w:rFonts w:cs="Arial"/>
        </w:rPr>
        <w:tab/>
        <w:t>Modelo del dominio (o negocio)</w:t>
      </w:r>
    </w:p>
    <w:p w14:paraId="47DF0BC8" w14:textId="77777777" w:rsidR="00255C09" w:rsidRPr="008A4792" w:rsidRDefault="00255C09" w:rsidP="00255C09">
      <w:pPr>
        <w:spacing w:before="240" w:after="240" w:line="360" w:lineRule="auto"/>
        <w:jc w:val="both"/>
        <w:rPr>
          <w:rFonts w:cs="Arial"/>
          <w:b/>
        </w:rPr>
      </w:pPr>
      <w:r w:rsidRPr="008A4792">
        <w:rPr>
          <w:rFonts w:cs="Arial"/>
          <w:b/>
        </w:rPr>
        <w:t>Análisis:</w:t>
      </w:r>
    </w:p>
    <w:p w14:paraId="47DF0BC9" w14:textId="77777777" w:rsidR="00255C09" w:rsidRPr="008A4792" w:rsidRDefault="00255C09" w:rsidP="006D7A53">
      <w:pPr>
        <w:pStyle w:val="Prrafodelista"/>
        <w:numPr>
          <w:ilvl w:val="0"/>
          <w:numId w:val="15"/>
        </w:numPr>
        <w:spacing w:before="240" w:after="240" w:line="360" w:lineRule="auto"/>
        <w:jc w:val="both"/>
        <w:rPr>
          <w:rFonts w:cs="Arial"/>
        </w:rPr>
      </w:pPr>
      <w:r w:rsidRPr="008A4792">
        <w:rPr>
          <w:rFonts w:cs="Arial"/>
        </w:rPr>
        <w:tab/>
        <w:t>Especificar requisitos.</w:t>
      </w:r>
    </w:p>
    <w:p w14:paraId="47DF0BCA" w14:textId="77777777" w:rsidR="00255C09" w:rsidRPr="008A4792" w:rsidRDefault="00255C09" w:rsidP="006D7A53">
      <w:pPr>
        <w:pStyle w:val="Prrafodelista"/>
        <w:numPr>
          <w:ilvl w:val="0"/>
          <w:numId w:val="15"/>
        </w:numPr>
        <w:spacing w:before="240" w:after="240" w:line="360" w:lineRule="auto"/>
        <w:jc w:val="both"/>
        <w:rPr>
          <w:rFonts w:cs="Arial"/>
        </w:rPr>
      </w:pPr>
      <w:r w:rsidRPr="008A4792">
        <w:rPr>
          <w:rFonts w:cs="Arial"/>
        </w:rPr>
        <w:tab/>
        <w:t>Construir modelo del análisis.</w:t>
      </w:r>
    </w:p>
    <w:p w14:paraId="47DF0BCB" w14:textId="77777777" w:rsidR="00255C09" w:rsidRPr="008A4792" w:rsidRDefault="00255C09" w:rsidP="00255C09">
      <w:pPr>
        <w:spacing w:before="240" w:after="240" w:line="360" w:lineRule="auto"/>
        <w:jc w:val="both"/>
        <w:rPr>
          <w:rFonts w:cs="Arial"/>
          <w:b/>
        </w:rPr>
      </w:pPr>
      <w:r w:rsidRPr="008A4792">
        <w:rPr>
          <w:rFonts w:cs="Arial"/>
          <w:b/>
        </w:rPr>
        <w:t>Diseño:</w:t>
      </w:r>
    </w:p>
    <w:p w14:paraId="47DF0BCC" w14:textId="77777777" w:rsidR="00255C09" w:rsidRPr="008A4792" w:rsidRDefault="00255C09" w:rsidP="00255C09">
      <w:pPr>
        <w:spacing w:before="240" w:after="240" w:line="360" w:lineRule="auto"/>
        <w:jc w:val="both"/>
        <w:rPr>
          <w:rFonts w:cs="Arial"/>
        </w:rPr>
      </w:pPr>
      <w:r w:rsidRPr="008A4792">
        <w:rPr>
          <w:rFonts w:cs="Arial"/>
        </w:rPr>
        <w:t></w:t>
      </w:r>
      <w:r w:rsidRPr="008A4792">
        <w:rPr>
          <w:rFonts w:cs="Arial"/>
        </w:rPr>
        <w:tab/>
        <w:t>Encontrar la forma del sistema (solución).</w:t>
      </w:r>
    </w:p>
    <w:p w14:paraId="47DF0BCD" w14:textId="77777777" w:rsidR="00255C09" w:rsidRPr="008A4792" w:rsidRDefault="00255C09" w:rsidP="00255C09">
      <w:pPr>
        <w:spacing w:before="240" w:after="240" w:line="360" w:lineRule="auto"/>
        <w:jc w:val="both"/>
        <w:rPr>
          <w:rFonts w:cs="Arial"/>
        </w:rPr>
      </w:pPr>
      <w:r w:rsidRPr="008A4792">
        <w:rPr>
          <w:rFonts w:cs="Arial"/>
        </w:rPr>
        <w:t></w:t>
      </w:r>
      <w:r w:rsidRPr="008A4792">
        <w:rPr>
          <w:rFonts w:cs="Arial"/>
        </w:rPr>
        <w:tab/>
        <w:t>Construir modelo del diseño, Implementación</w:t>
      </w:r>
    </w:p>
    <w:p w14:paraId="47DF0BCE" w14:textId="77777777" w:rsidR="00255C09" w:rsidRPr="008A4792" w:rsidRDefault="00255C09" w:rsidP="00255C09">
      <w:pPr>
        <w:spacing w:before="240" w:after="240" w:line="360" w:lineRule="auto"/>
        <w:jc w:val="both"/>
        <w:rPr>
          <w:rFonts w:cs="Arial"/>
        </w:rPr>
      </w:pPr>
      <w:r w:rsidRPr="008A4792">
        <w:rPr>
          <w:rFonts w:cs="Arial"/>
        </w:rPr>
        <w:t></w:t>
      </w:r>
      <w:r w:rsidRPr="008A4792">
        <w:rPr>
          <w:rFonts w:cs="Arial"/>
        </w:rPr>
        <w:tab/>
        <w:t>Codificar el diseño (solución).</w:t>
      </w:r>
    </w:p>
    <w:p w14:paraId="47DF0BCF" w14:textId="77777777" w:rsidR="00255C09" w:rsidRPr="008A4792" w:rsidRDefault="00255C09" w:rsidP="00255C09">
      <w:pPr>
        <w:spacing w:before="240" w:after="240" w:line="360" w:lineRule="auto"/>
        <w:jc w:val="both"/>
        <w:rPr>
          <w:rFonts w:cs="Arial"/>
        </w:rPr>
      </w:pPr>
      <w:r w:rsidRPr="008A4792">
        <w:rPr>
          <w:rFonts w:cs="Arial"/>
        </w:rPr>
        <w:t></w:t>
      </w:r>
      <w:r w:rsidRPr="008A4792">
        <w:rPr>
          <w:rFonts w:cs="Arial"/>
        </w:rPr>
        <w:tab/>
        <w:t>Construir modelo de implementación.</w:t>
      </w:r>
    </w:p>
    <w:p w14:paraId="47DF0BD0" w14:textId="77777777" w:rsidR="00255C09" w:rsidRPr="008A4792" w:rsidRDefault="00255C09" w:rsidP="00255C09">
      <w:pPr>
        <w:spacing w:before="240" w:after="240" w:line="360" w:lineRule="auto"/>
        <w:jc w:val="both"/>
        <w:rPr>
          <w:rFonts w:cs="Arial"/>
          <w:b/>
        </w:rPr>
      </w:pPr>
      <w:r w:rsidRPr="008A4792">
        <w:rPr>
          <w:rFonts w:cs="Arial"/>
          <w:b/>
        </w:rPr>
        <w:t>Pruebas:</w:t>
      </w:r>
    </w:p>
    <w:p w14:paraId="47DF0BD1" w14:textId="77777777" w:rsidR="00255C09" w:rsidRPr="008A4792" w:rsidRDefault="00255C09" w:rsidP="00255C09">
      <w:pPr>
        <w:spacing w:before="240" w:after="240" w:line="360" w:lineRule="auto"/>
        <w:jc w:val="both"/>
        <w:rPr>
          <w:rFonts w:cs="Arial"/>
        </w:rPr>
      </w:pPr>
      <w:r w:rsidRPr="008A4792">
        <w:rPr>
          <w:rFonts w:cs="Arial"/>
        </w:rPr>
        <w:t></w:t>
      </w:r>
      <w:r w:rsidRPr="008A4792">
        <w:rPr>
          <w:rFonts w:cs="Arial"/>
        </w:rPr>
        <w:tab/>
        <w:t>Verificarla implementación.</w:t>
      </w:r>
    </w:p>
    <w:p w14:paraId="47DF0BD2" w14:textId="77777777" w:rsidR="00255C09" w:rsidRPr="008A4792" w:rsidRDefault="00255C09" w:rsidP="00255C09">
      <w:pPr>
        <w:spacing w:before="240" w:after="240" w:line="360" w:lineRule="auto"/>
        <w:jc w:val="both"/>
        <w:rPr>
          <w:rFonts w:cs="Arial"/>
        </w:rPr>
      </w:pPr>
      <w:r w:rsidRPr="008A4792">
        <w:rPr>
          <w:rFonts w:cs="Arial"/>
        </w:rPr>
        <w:t></w:t>
      </w:r>
      <w:r w:rsidRPr="008A4792">
        <w:rPr>
          <w:rFonts w:cs="Arial"/>
        </w:rPr>
        <w:tab/>
        <w:t>Construir modelo de pruebas.</w:t>
      </w:r>
    </w:p>
    <w:p w14:paraId="47DF0BD3" w14:textId="77777777" w:rsidR="00255C09" w:rsidRPr="008A4792" w:rsidRDefault="00255C09" w:rsidP="00255C09">
      <w:pPr>
        <w:spacing w:before="240" w:after="240" w:line="360" w:lineRule="auto"/>
        <w:jc w:val="both"/>
        <w:rPr>
          <w:rFonts w:cs="Arial"/>
        </w:rPr>
      </w:pPr>
      <w:r w:rsidRPr="008A4792">
        <w:rPr>
          <w:rFonts w:cs="Arial"/>
        </w:rPr>
        <w:t></w:t>
      </w:r>
      <w:r w:rsidRPr="008A4792">
        <w:rPr>
          <w:rFonts w:cs="Arial"/>
        </w:rPr>
        <w:tab/>
        <w:t>El computador deberá constar co</w:t>
      </w:r>
      <w:r w:rsidR="007C5034">
        <w:rPr>
          <w:rFonts w:cs="Arial"/>
        </w:rPr>
        <w:t>n el sistema operativo Windows 10</w:t>
      </w:r>
      <w:r w:rsidR="00E54D2F">
        <w:rPr>
          <w:rFonts w:cs="Arial"/>
        </w:rPr>
        <w:t xml:space="preserve"> </w:t>
      </w:r>
    </w:p>
    <w:p w14:paraId="47DF0BD4" w14:textId="77777777" w:rsidR="00255C09" w:rsidRPr="008A4792" w:rsidRDefault="00255C09" w:rsidP="00D63E9A">
      <w:pPr>
        <w:spacing w:before="240" w:after="240" w:line="360" w:lineRule="auto"/>
        <w:ind w:left="709" w:hanging="709"/>
        <w:jc w:val="both"/>
        <w:rPr>
          <w:rFonts w:cs="Arial"/>
        </w:rPr>
      </w:pPr>
      <w:r w:rsidRPr="008A4792">
        <w:rPr>
          <w:rFonts w:cs="Arial"/>
        </w:rPr>
        <w:t></w:t>
      </w:r>
      <w:r w:rsidRPr="008A4792">
        <w:rPr>
          <w:rFonts w:cs="Arial"/>
        </w:rPr>
        <w:tab/>
        <w:t xml:space="preserve">El Sistema de Información se desarrollara en una plataforma </w:t>
      </w:r>
      <w:r>
        <w:rPr>
          <w:rFonts w:cs="Arial"/>
        </w:rPr>
        <w:t>de escritorio para Windows con .NET</w:t>
      </w:r>
      <w:r w:rsidRPr="008A4792">
        <w:rPr>
          <w:rFonts w:cs="Arial"/>
        </w:rPr>
        <w:t xml:space="preserve"> es el entorno de elaboración por el que optamos para trabajar este sistema.</w:t>
      </w:r>
    </w:p>
    <w:p w14:paraId="47DF0BD5" w14:textId="77777777" w:rsidR="00255C09" w:rsidRPr="008A4792" w:rsidRDefault="00255C09" w:rsidP="00255C09">
      <w:pPr>
        <w:spacing w:before="240" w:after="240" w:line="360" w:lineRule="auto"/>
        <w:jc w:val="both"/>
        <w:rPr>
          <w:rFonts w:cs="Arial"/>
        </w:rPr>
      </w:pPr>
      <w:r w:rsidRPr="008A4792">
        <w:rPr>
          <w:rFonts w:cs="Arial"/>
        </w:rPr>
        <w:t></w:t>
      </w:r>
      <w:r w:rsidRPr="008A4792">
        <w:rPr>
          <w:rFonts w:cs="Arial"/>
        </w:rPr>
        <w:tab/>
        <w:t>Y utilizando Enterprise Architect visualizaremos todos los Flujos de trabajo.</w:t>
      </w:r>
    </w:p>
    <w:p w14:paraId="47DF0BD6" w14:textId="77777777" w:rsidR="00503B65" w:rsidRDefault="00503B65" w:rsidP="00A16831">
      <w:pPr>
        <w:pStyle w:val="Sinespaciado"/>
        <w:spacing w:before="240" w:after="240" w:line="360" w:lineRule="auto"/>
        <w:rPr>
          <w:rFonts w:ascii="Arial" w:hAnsi="Arial" w:cs="Arial"/>
          <w:sz w:val="24"/>
          <w:szCs w:val="24"/>
        </w:rPr>
      </w:pPr>
    </w:p>
    <w:p w14:paraId="47DF0BD7" w14:textId="77777777" w:rsidR="00503B65" w:rsidRDefault="00503B65" w:rsidP="00A16831">
      <w:pPr>
        <w:pStyle w:val="Sinespaciado"/>
        <w:spacing w:before="240" w:after="240" w:line="360" w:lineRule="auto"/>
        <w:rPr>
          <w:rFonts w:ascii="Arial" w:hAnsi="Arial" w:cs="Arial"/>
          <w:sz w:val="24"/>
          <w:szCs w:val="24"/>
        </w:rPr>
      </w:pPr>
    </w:p>
    <w:p w14:paraId="47DF0BD8" w14:textId="77777777" w:rsidR="00503B65" w:rsidRDefault="00503B65" w:rsidP="00A16831">
      <w:pPr>
        <w:pStyle w:val="Sinespaciado"/>
        <w:spacing w:before="240" w:after="240" w:line="360" w:lineRule="auto"/>
        <w:rPr>
          <w:rFonts w:ascii="Arial" w:hAnsi="Arial" w:cs="Arial"/>
          <w:sz w:val="24"/>
          <w:szCs w:val="24"/>
        </w:rPr>
      </w:pPr>
    </w:p>
    <w:p w14:paraId="47DF0BD9" w14:textId="77777777" w:rsidR="00936B5C" w:rsidRDefault="00936B5C" w:rsidP="00A16831">
      <w:pPr>
        <w:pStyle w:val="Sinespaciado"/>
        <w:spacing w:before="240" w:after="240" w:line="360" w:lineRule="auto"/>
        <w:rPr>
          <w:rFonts w:ascii="Arial" w:hAnsi="Arial" w:cs="Arial"/>
          <w:sz w:val="24"/>
          <w:szCs w:val="24"/>
        </w:rPr>
      </w:pPr>
    </w:p>
    <w:p w14:paraId="47DF0BDA" w14:textId="77777777" w:rsidR="00936B5C" w:rsidRDefault="00936B5C" w:rsidP="00A16831">
      <w:pPr>
        <w:pStyle w:val="Sinespaciado"/>
        <w:spacing w:before="240" w:after="240" w:line="360" w:lineRule="auto"/>
        <w:rPr>
          <w:rFonts w:ascii="Arial" w:hAnsi="Arial" w:cs="Arial"/>
          <w:sz w:val="24"/>
          <w:szCs w:val="24"/>
        </w:rPr>
      </w:pPr>
      <w:r w:rsidRPr="00936B5C">
        <w:rPr>
          <w:rFonts w:ascii="Arial" w:hAnsi="Arial" w:cs="Arial"/>
          <w:noProof/>
          <w:sz w:val="24"/>
          <w:szCs w:val="24"/>
          <w:lang w:val="es-BO" w:eastAsia="es-BO"/>
        </w:rPr>
        <mc:AlternateContent>
          <mc:Choice Requires="wps">
            <w:drawing>
              <wp:anchor distT="45720" distB="45720" distL="114300" distR="114300" simplePos="0" relativeHeight="251784192" behindDoc="0" locked="0" layoutInCell="1" allowOverlap="1" wp14:anchorId="47DF140A" wp14:editId="47DF140B">
                <wp:simplePos x="0" y="0"/>
                <wp:positionH relativeFrom="column">
                  <wp:posOffset>4229100</wp:posOffset>
                </wp:positionH>
                <wp:positionV relativeFrom="paragraph">
                  <wp:posOffset>146050</wp:posOffset>
                </wp:positionV>
                <wp:extent cx="1370965" cy="722630"/>
                <wp:effectExtent l="0" t="0" r="0" b="127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72263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4F5" w14:textId="77777777" w:rsidR="00D818BB" w:rsidRPr="00715ED6" w:rsidRDefault="00D818BB" w:rsidP="00936B5C">
                            <w:pPr>
                              <w:rPr>
                                <w:rFonts w:cs="Arial"/>
                                <w:b/>
                                <w:color w:val="193333" w:themeColor="accent5" w:themeShade="80"/>
                                <w:sz w:val="52"/>
                                <w:szCs w:val="52"/>
                              </w:rPr>
                            </w:pPr>
                            <w:r>
                              <w:rPr>
                                <w:rFonts w:cs="Arial"/>
                                <w:b/>
                                <w:color w:val="193333" w:themeColor="accent5" w:themeShade="80"/>
                                <w:sz w:val="52"/>
                                <w:szCs w:val="52"/>
                              </w:rPr>
                              <w:t>Parte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40A" id="_x0000_s1037" type="#_x0000_t202" style="position:absolute;margin-left:333pt;margin-top:11.5pt;width:107.95pt;height:56.9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" filled="f" stroked="f">
                <v:textbox>
                  <w:txbxContent>
                    <w:p w14:paraId="47DF14F5" w14:textId="77777777" w:rsidR="00D818BB" w:rsidRPr="00715ED6" w:rsidRDefault="00D818BB" w:rsidP="00936B5C">
                      <w:pPr>
                        <w:rPr>
                          <w:rFonts w:cs="Arial"/>
                          <w:b/>
                          <w:color w:val="193333" w:themeColor="accent5" w:themeShade="80"/>
                          <w:sz w:val="52"/>
                          <w:szCs w:val="52"/>
                        </w:rPr>
                      </w:pPr>
                      <w:r>
                        <w:rPr>
                          <w:rFonts w:cs="Arial"/>
                          <w:b/>
                          <w:color w:val="193333" w:themeColor="accent5" w:themeShade="80"/>
                          <w:sz w:val="52"/>
                          <w:szCs w:val="52"/>
                        </w:rPr>
                        <w:t>Parte 2</w:t>
                      </w:r>
                    </w:p>
                  </w:txbxContent>
                </v:textbox>
                <w10:wrap type="square"/>
              </v:shape>
            </w:pict>
          </mc:Fallback>
        </mc:AlternateContent>
      </w:r>
    </w:p>
    <w:p w14:paraId="47DF0BDB" w14:textId="77777777" w:rsidR="00936B5C" w:rsidRDefault="00936B5C" w:rsidP="00A16831">
      <w:pPr>
        <w:pStyle w:val="Sinespaciado"/>
        <w:spacing w:before="240" w:after="240" w:line="360" w:lineRule="auto"/>
        <w:rPr>
          <w:rFonts w:ascii="Arial" w:hAnsi="Arial" w:cs="Arial"/>
          <w:sz w:val="24"/>
          <w:szCs w:val="24"/>
        </w:rPr>
      </w:pPr>
      <w:r w:rsidRPr="00936B5C">
        <w:rPr>
          <w:rFonts w:ascii="Arial" w:hAnsi="Arial" w:cs="Arial"/>
          <w:noProof/>
          <w:sz w:val="24"/>
          <w:szCs w:val="24"/>
          <w:lang w:val="es-BO" w:eastAsia="es-BO"/>
        </w:rPr>
        <mc:AlternateContent>
          <mc:Choice Requires="wps">
            <w:drawing>
              <wp:anchor distT="45720" distB="45720" distL="114300" distR="114300" simplePos="0" relativeHeight="251783168" behindDoc="0" locked="0" layoutInCell="1" allowOverlap="1" wp14:anchorId="47DF140C" wp14:editId="47DF140D">
                <wp:simplePos x="0" y="0"/>
                <wp:positionH relativeFrom="column">
                  <wp:posOffset>666750</wp:posOffset>
                </wp:positionH>
                <wp:positionV relativeFrom="paragraph">
                  <wp:posOffset>411480</wp:posOffset>
                </wp:positionV>
                <wp:extent cx="4933315" cy="22860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22860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4F6" w14:textId="77777777" w:rsidR="00D818BB" w:rsidRPr="00C068D9" w:rsidRDefault="00D818BB" w:rsidP="00936B5C">
                            <w:pPr>
                              <w:pStyle w:val="Ttulo1"/>
                              <w:rPr>
                                <w14:shadow w14:blurRad="50800" w14:dist="38100" w14:dir="18900000" w14:sx="100000" w14:sy="100000" w14:kx="0" w14:ky="0" w14:algn="bl">
                                  <w14:srgbClr w14:val="000000">
                                    <w14:alpha w14:val="60000"/>
                                  </w14:srgbClr>
                                </w14:shadow>
                              </w:rPr>
                            </w:pPr>
                            <w:bookmarkStart w:id="53" w:name="_Toc500177540"/>
                            <w:r w:rsidRPr="00936B5C">
                              <w:rPr>
                                <w:color w:val="FFFFFF" w:themeColor="background1"/>
                              </w:rPr>
                              <w:t>Parte 2</w:t>
                            </w:r>
                            <w:r w:rsidRPr="00936B5C">
                              <w:rPr>
                                <w:color w:val="auto"/>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MARCO TEORICO</w:t>
                            </w:r>
                            <w:bookmarkEnd w:id="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40C" id="_x0000_s1038" type="#_x0000_t202" style="position:absolute;margin-left:52.5pt;margin-top:32.4pt;width:388.45pt;height:180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" filled="f" stroked="f">
                <v:textbox>
                  <w:txbxContent>
                    <w:p w14:paraId="47DF14F6" w14:textId="77777777" w:rsidR="00D818BB" w:rsidRPr="00C068D9" w:rsidRDefault="00D818BB" w:rsidP="00936B5C">
                      <w:pPr>
                        <w:pStyle w:val="Ttulo1"/>
                        <w:rPr>
                          <w14:shadow w14:blurRad="50800" w14:dist="38100" w14:dir="18900000" w14:sx="100000" w14:sy="100000" w14:kx="0" w14:ky="0" w14:algn="bl">
                            <w14:srgbClr w14:val="000000">
                              <w14:alpha w14:val="60000"/>
                            </w14:srgbClr>
                          </w14:shadow>
                        </w:rPr>
                      </w:pPr>
                      <w:bookmarkStart w:id="72" w:name="_Toc500177540"/>
                      <w:r w:rsidRPr="00936B5C">
                        <w:rPr>
                          <w:color w:val="FFFFFF" w:themeColor="background1"/>
                        </w:rPr>
                        <w:t>Parte 2</w:t>
                      </w:r>
                      <w:r w:rsidRPr="00936B5C">
                        <w:rPr>
                          <w:color w:val="auto"/>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MARCO TEORICO</w:t>
                      </w:r>
                      <w:bookmarkEnd w:id="72"/>
                    </w:p>
                  </w:txbxContent>
                </v:textbox>
                <w10:wrap type="square"/>
              </v:shape>
            </w:pict>
          </mc:Fallback>
        </mc:AlternateContent>
      </w:r>
    </w:p>
    <w:p w14:paraId="47DF0BDC" w14:textId="77777777" w:rsidR="00936B5C" w:rsidRDefault="00936B5C" w:rsidP="00A16831">
      <w:pPr>
        <w:pStyle w:val="Sinespaciado"/>
        <w:spacing w:before="240" w:after="240" w:line="360" w:lineRule="auto"/>
        <w:rPr>
          <w:rFonts w:ascii="Arial" w:hAnsi="Arial" w:cs="Arial"/>
          <w:sz w:val="24"/>
          <w:szCs w:val="24"/>
        </w:rPr>
      </w:pPr>
    </w:p>
    <w:p w14:paraId="47DF0BDD" w14:textId="77777777" w:rsidR="00936B5C" w:rsidRDefault="00936B5C" w:rsidP="00A16831">
      <w:pPr>
        <w:pStyle w:val="Sinespaciado"/>
        <w:spacing w:before="240" w:after="240" w:line="360" w:lineRule="auto"/>
        <w:rPr>
          <w:rFonts w:ascii="Arial" w:hAnsi="Arial" w:cs="Arial"/>
          <w:sz w:val="24"/>
          <w:szCs w:val="24"/>
        </w:rPr>
      </w:pPr>
    </w:p>
    <w:p w14:paraId="47DF0BDE" w14:textId="77777777" w:rsidR="00936B5C" w:rsidRDefault="00936B5C" w:rsidP="00A16831">
      <w:pPr>
        <w:pStyle w:val="Sinespaciado"/>
        <w:spacing w:before="240" w:after="240" w:line="360" w:lineRule="auto"/>
        <w:rPr>
          <w:rFonts w:ascii="Arial" w:hAnsi="Arial" w:cs="Arial"/>
          <w:sz w:val="24"/>
          <w:szCs w:val="24"/>
        </w:rPr>
      </w:pPr>
    </w:p>
    <w:p w14:paraId="47DF0BDF" w14:textId="77777777" w:rsidR="00936B5C" w:rsidRDefault="00936B5C" w:rsidP="00A16831">
      <w:pPr>
        <w:pStyle w:val="Sinespaciado"/>
        <w:spacing w:before="240" w:after="240" w:line="360" w:lineRule="auto"/>
        <w:rPr>
          <w:rFonts w:ascii="Arial" w:hAnsi="Arial" w:cs="Arial"/>
          <w:sz w:val="24"/>
          <w:szCs w:val="24"/>
        </w:rPr>
      </w:pPr>
    </w:p>
    <w:p w14:paraId="47DF0BE0" w14:textId="77777777" w:rsidR="00936B5C" w:rsidRDefault="00936B5C" w:rsidP="00A16831">
      <w:pPr>
        <w:pStyle w:val="Sinespaciado"/>
        <w:spacing w:before="240" w:after="240" w:line="360" w:lineRule="auto"/>
        <w:rPr>
          <w:rFonts w:ascii="Arial" w:hAnsi="Arial" w:cs="Arial"/>
          <w:sz w:val="24"/>
          <w:szCs w:val="24"/>
        </w:rPr>
      </w:pPr>
    </w:p>
    <w:p w14:paraId="47DF0BE1" w14:textId="77777777" w:rsidR="00936B5C" w:rsidRDefault="00936B5C" w:rsidP="00A16831">
      <w:pPr>
        <w:pStyle w:val="Sinespaciado"/>
        <w:spacing w:before="240" w:after="240" w:line="360" w:lineRule="auto"/>
        <w:rPr>
          <w:rFonts w:ascii="Arial" w:hAnsi="Arial" w:cs="Arial"/>
          <w:sz w:val="24"/>
          <w:szCs w:val="24"/>
        </w:rPr>
      </w:pPr>
    </w:p>
    <w:p w14:paraId="47DF0BE2" w14:textId="77777777" w:rsidR="00936B5C" w:rsidRDefault="00936B5C" w:rsidP="00A16831">
      <w:pPr>
        <w:pStyle w:val="Sinespaciado"/>
        <w:spacing w:before="240" w:after="240" w:line="360" w:lineRule="auto"/>
        <w:rPr>
          <w:rFonts w:ascii="Arial" w:hAnsi="Arial" w:cs="Arial"/>
          <w:sz w:val="24"/>
          <w:szCs w:val="24"/>
        </w:rPr>
      </w:pPr>
    </w:p>
    <w:p w14:paraId="47DF0BE3" w14:textId="77777777" w:rsidR="00936B5C" w:rsidRDefault="00936B5C" w:rsidP="00A16831">
      <w:pPr>
        <w:pStyle w:val="Sinespaciado"/>
        <w:spacing w:before="240" w:after="240" w:line="360" w:lineRule="auto"/>
        <w:rPr>
          <w:rFonts w:ascii="Arial" w:hAnsi="Arial" w:cs="Arial"/>
          <w:sz w:val="24"/>
          <w:szCs w:val="24"/>
        </w:rPr>
      </w:pPr>
    </w:p>
    <w:p w14:paraId="47DF0BE4" w14:textId="77777777" w:rsidR="00936B5C" w:rsidRDefault="00936B5C" w:rsidP="00A16831">
      <w:pPr>
        <w:pStyle w:val="Sinespaciado"/>
        <w:spacing w:before="240" w:after="240" w:line="360" w:lineRule="auto"/>
        <w:rPr>
          <w:rFonts w:ascii="Arial" w:hAnsi="Arial" w:cs="Arial"/>
          <w:sz w:val="24"/>
          <w:szCs w:val="24"/>
        </w:rPr>
      </w:pPr>
    </w:p>
    <w:p w14:paraId="47DF0BE5" w14:textId="77777777" w:rsidR="00936B5C" w:rsidRDefault="00936B5C" w:rsidP="00A16831">
      <w:pPr>
        <w:pStyle w:val="Sinespaciado"/>
        <w:spacing w:before="240" w:after="240" w:line="360" w:lineRule="auto"/>
        <w:rPr>
          <w:rFonts w:ascii="Arial" w:hAnsi="Arial" w:cs="Arial"/>
          <w:sz w:val="24"/>
          <w:szCs w:val="24"/>
        </w:rPr>
      </w:pPr>
    </w:p>
    <w:p w14:paraId="47DF0BE6" w14:textId="77777777" w:rsidR="00936B5C" w:rsidRDefault="00936B5C" w:rsidP="00A16831">
      <w:pPr>
        <w:pStyle w:val="Sinespaciado"/>
        <w:spacing w:before="240" w:after="240" w:line="360" w:lineRule="auto"/>
        <w:rPr>
          <w:rFonts w:ascii="Arial" w:hAnsi="Arial" w:cs="Arial"/>
          <w:sz w:val="24"/>
          <w:szCs w:val="24"/>
        </w:rPr>
      </w:pPr>
    </w:p>
    <w:p w14:paraId="47DF0BE7" w14:textId="77777777" w:rsidR="00936B5C" w:rsidRDefault="00936B5C" w:rsidP="00A16831">
      <w:pPr>
        <w:pStyle w:val="Sinespaciado"/>
        <w:spacing w:before="240" w:after="240" w:line="360" w:lineRule="auto"/>
        <w:rPr>
          <w:rFonts w:ascii="Arial" w:hAnsi="Arial" w:cs="Arial"/>
          <w:sz w:val="24"/>
          <w:szCs w:val="24"/>
        </w:rPr>
      </w:pPr>
    </w:p>
    <w:p w14:paraId="47DF0BE8" w14:textId="77777777" w:rsidR="00936B5C" w:rsidRDefault="00936B5C" w:rsidP="00A16831">
      <w:pPr>
        <w:pStyle w:val="Sinespaciado"/>
        <w:spacing w:before="240" w:after="240" w:line="360" w:lineRule="auto"/>
        <w:rPr>
          <w:rFonts w:ascii="Arial" w:hAnsi="Arial" w:cs="Arial"/>
          <w:sz w:val="24"/>
          <w:szCs w:val="24"/>
        </w:rPr>
      </w:pPr>
    </w:p>
    <w:p w14:paraId="47DF0BE9" w14:textId="77777777" w:rsidR="00936B5C" w:rsidRDefault="00936B5C" w:rsidP="00A16831">
      <w:pPr>
        <w:pStyle w:val="Sinespaciado"/>
        <w:spacing w:before="240" w:after="240" w:line="360" w:lineRule="auto"/>
        <w:rPr>
          <w:rFonts w:ascii="Arial" w:hAnsi="Arial" w:cs="Arial"/>
          <w:sz w:val="24"/>
          <w:szCs w:val="24"/>
        </w:rPr>
      </w:pPr>
    </w:p>
    <w:p w14:paraId="47DF0BEA" w14:textId="77777777" w:rsidR="0089341C" w:rsidRPr="0089341C" w:rsidRDefault="0089341C" w:rsidP="0089341C">
      <w:pPr>
        <w:pStyle w:val="Ttulo2"/>
        <w:rPr>
          <w:color w:val="auto"/>
        </w:rPr>
      </w:pPr>
      <w:bookmarkStart w:id="54" w:name="_Toc462088441"/>
      <w:bookmarkStart w:id="55" w:name="_Toc462872164"/>
      <w:bookmarkStart w:id="56" w:name="_Toc468829506"/>
      <w:bookmarkStart w:id="57" w:name="_Toc500177541"/>
      <w:r>
        <w:rPr>
          <w:color w:val="auto"/>
        </w:rPr>
        <w:lastRenderedPageBreak/>
        <w:t xml:space="preserve">2.1 </w:t>
      </w:r>
      <w:r w:rsidRPr="0089341C">
        <w:rPr>
          <w:color w:val="auto"/>
        </w:rPr>
        <w:t>ESTRATEGIA PARA EL DESARROLLO DE SOFTWARE</w:t>
      </w:r>
      <w:bookmarkEnd w:id="54"/>
      <w:bookmarkEnd w:id="55"/>
      <w:bookmarkEnd w:id="56"/>
      <w:bookmarkEnd w:id="57"/>
    </w:p>
    <w:p w14:paraId="47DF0BEB" w14:textId="77777777" w:rsidR="0089341C" w:rsidRPr="0089341C" w:rsidRDefault="0089341C" w:rsidP="0089341C">
      <w:pPr>
        <w:spacing w:before="240" w:after="240" w:line="360" w:lineRule="auto"/>
        <w:jc w:val="both"/>
      </w:pPr>
      <w:r w:rsidRPr="0089341C">
        <w:t>Como estrategia del desarrollo de software se utilizara el Proceso Unificado de desarrollo de software (PUDS) puesto que provee un enfoque disciplinado en la asignación de tareas y responsabilidades dentro de una organización de desarrollo. Su meta es asegurar la producción de software de muy alta calidad que satisfaga las necesidades de los usuarios finales, dentro de un calendario y presupuesto predecible.</w:t>
      </w:r>
    </w:p>
    <w:p w14:paraId="47DF0BEC" w14:textId="77777777" w:rsidR="0089341C" w:rsidRPr="0089341C" w:rsidRDefault="0089341C" w:rsidP="0089341C">
      <w:pPr>
        <w:spacing w:before="240" w:after="240" w:line="360" w:lineRule="auto"/>
        <w:jc w:val="both"/>
      </w:pPr>
      <w:r w:rsidRPr="0089341C">
        <w:t>Con el PUDS se podrá:</w:t>
      </w:r>
    </w:p>
    <w:p w14:paraId="47DF0BED" w14:textId="77777777" w:rsidR="0089341C" w:rsidRPr="0089341C" w:rsidRDefault="0089341C" w:rsidP="006D7A53">
      <w:pPr>
        <w:pStyle w:val="Prrafodelista"/>
        <w:numPr>
          <w:ilvl w:val="0"/>
          <w:numId w:val="14"/>
        </w:numPr>
        <w:spacing w:before="240" w:after="240" w:line="360" w:lineRule="auto"/>
        <w:ind w:left="993" w:hanging="633"/>
        <w:jc w:val="both"/>
      </w:pPr>
      <w:r w:rsidRPr="0089341C">
        <w:t>Las iteraciones y construcciones proporcionan reducen la proporción de las tareas, grupos de trabajo y permiten un constante control de riesgos y realimentaciones.</w:t>
      </w:r>
    </w:p>
    <w:p w14:paraId="47DF0BEE" w14:textId="77777777" w:rsidR="0089341C" w:rsidRPr="0089341C" w:rsidRDefault="0089341C" w:rsidP="006D7A53">
      <w:pPr>
        <w:pStyle w:val="Prrafodelista"/>
        <w:numPr>
          <w:ilvl w:val="0"/>
          <w:numId w:val="14"/>
        </w:numPr>
        <w:spacing w:before="240" w:after="240" w:line="360" w:lineRule="auto"/>
        <w:ind w:left="993" w:hanging="633"/>
        <w:jc w:val="both"/>
      </w:pPr>
      <w:r w:rsidRPr="0089341C">
        <w:t xml:space="preserve">Permite un lenguaje común como lo es UML, convirtiendo al desarrollo de software una disciplina de ingeniería en vez de meramente escribir código. </w:t>
      </w:r>
    </w:p>
    <w:p w14:paraId="47DF0BEF" w14:textId="77777777" w:rsidR="00503B65" w:rsidRPr="0089341C" w:rsidRDefault="0089341C" w:rsidP="006D7A53">
      <w:pPr>
        <w:pStyle w:val="Prrafodelista"/>
        <w:numPr>
          <w:ilvl w:val="0"/>
          <w:numId w:val="14"/>
        </w:numPr>
        <w:spacing w:before="240" w:after="240" w:line="360" w:lineRule="auto"/>
        <w:ind w:left="993" w:hanging="633"/>
        <w:jc w:val="both"/>
      </w:pPr>
      <w:r w:rsidRPr="0089341C">
        <w:t>Al emplear las tecnologías de componentes, se puede emplear la reutilización, reduciendo el tiempo y los costes de desarrollo</w:t>
      </w:r>
    </w:p>
    <w:p w14:paraId="47DF0BF0" w14:textId="77777777" w:rsidR="0089341C" w:rsidRPr="0089341C" w:rsidRDefault="0089341C" w:rsidP="00E1132B">
      <w:pPr>
        <w:pStyle w:val="Ttulo2"/>
        <w:spacing w:after="240" w:line="360" w:lineRule="auto"/>
        <w:rPr>
          <w:color w:val="auto"/>
        </w:rPr>
      </w:pPr>
      <w:bookmarkStart w:id="58" w:name="_Toc462088442"/>
      <w:bookmarkStart w:id="59" w:name="_Toc462872165"/>
      <w:bookmarkStart w:id="60" w:name="_Toc468829507"/>
      <w:bookmarkStart w:id="61" w:name="_Toc500177542"/>
      <w:r w:rsidRPr="0089341C">
        <w:rPr>
          <w:color w:val="auto"/>
        </w:rPr>
        <w:t>2.2METODOLOGIA PARA EL DESARROLLO DE SOFTWARE</w:t>
      </w:r>
      <w:bookmarkEnd w:id="58"/>
      <w:bookmarkEnd w:id="59"/>
      <w:bookmarkEnd w:id="60"/>
      <w:bookmarkEnd w:id="61"/>
    </w:p>
    <w:p w14:paraId="47DF0BF1" w14:textId="77777777" w:rsidR="0089341C" w:rsidRPr="0089341C" w:rsidRDefault="0089341C" w:rsidP="00E1132B">
      <w:pPr>
        <w:pStyle w:val="Titulo3"/>
        <w:spacing w:after="240" w:line="360" w:lineRule="auto"/>
      </w:pPr>
      <w:bookmarkStart w:id="62" w:name="_Toc462088443"/>
      <w:bookmarkStart w:id="63" w:name="_Toc462872166"/>
      <w:bookmarkStart w:id="64" w:name="_Toc468829508"/>
      <w:bookmarkStart w:id="65" w:name="_Toc500177543"/>
      <w:r>
        <w:t>2.2.1</w:t>
      </w:r>
      <w:r w:rsidRPr="0089341C">
        <w:t>CARACTERISTICAS DEL PUDS</w:t>
      </w:r>
      <w:bookmarkEnd w:id="62"/>
      <w:bookmarkEnd w:id="63"/>
      <w:bookmarkEnd w:id="64"/>
      <w:bookmarkEnd w:id="65"/>
    </w:p>
    <w:p w14:paraId="47DF0BF2" w14:textId="77777777" w:rsidR="0089341C" w:rsidRPr="008A4792" w:rsidRDefault="0089341C" w:rsidP="00E1132B">
      <w:pPr>
        <w:spacing w:before="240" w:after="240" w:line="360" w:lineRule="auto"/>
        <w:rPr>
          <w:rFonts w:cs="Arial"/>
        </w:rPr>
      </w:pPr>
      <w:bookmarkStart w:id="66" w:name="_Toc462088444"/>
      <w:bookmarkStart w:id="67" w:name="_Toc462872167"/>
      <w:r w:rsidRPr="008A4792">
        <w:rPr>
          <w:rFonts w:cs="Arial"/>
        </w:rPr>
        <w:t>Entre las principales características del Proceso Unificado de Desarrollo de Software están:</w:t>
      </w:r>
      <w:bookmarkEnd w:id="66"/>
      <w:bookmarkEnd w:id="67"/>
    </w:p>
    <w:p w14:paraId="47DF0BF3" w14:textId="77777777" w:rsidR="0089341C" w:rsidRPr="00E1132B" w:rsidRDefault="0089341C" w:rsidP="006D7A53">
      <w:pPr>
        <w:pStyle w:val="Prrafodelista"/>
        <w:numPr>
          <w:ilvl w:val="0"/>
          <w:numId w:val="14"/>
        </w:numPr>
        <w:spacing w:before="240" w:after="240" w:line="360" w:lineRule="auto"/>
        <w:rPr>
          <w:rFonts w:cs="Arial"/>
        </w:rPr>
      </w:pPr>
      <w:bookmarkStart w:id="68" w:name="_Toc462088445"/>
      <w:bookmarkStart w:id="69" w:name="_Toc462872168"/>
      <w:r w:rsidRPr="00E1132B">
        <w:rPr>
          <w:rFonts w:cs="Arial"/>
        </w:rPr>
        <w:t>Iterativo  e Incremental</w:t>
      </w:r>
      <w:bookmarkEnd w:id="68"/>
      <w:bookmarkEnd w:id="69"/>
    </w:p>
    <w:p w14:paraId="47DF0BF4" w14:textId="77777777" w:rsidR="0089341C" w:rsidRPr="00E1132B" w:rsidRDefault="0089341C" w:rsidP="006D7A53">
      <w:pPr>
        <w:pStyle w:val="Prrafodelista"/>
        <w:numPr>
          <w:ilvl w:val="0"/>
          <w:numId w:val="14"/>
        </w:numPr>
        <w:spacing w:before="240" w:after="240" w:line="360" w:lineRule="auto"/>
        <w:rPr>
          <w:rFonts w:cs="Arial"/>
        </w:rPr>
      </w:pPr>
      <w:bookmarkStart w:id="70" w:name="_Toc462088446"/>
      <w:bookmarkStart w:id="71" w:name="_Toc462872169"/>
      <w:r w:rsidRPr="00E1132B">
        <w:rPr>
          <w:rFonts w:cs="Arial"/>
        </w:rPr>
        <w:t>Dirigido por los casos de uso</w:t>
      </w:r>
      <w:bookmarkEnd w:id="70"/>
      <w:bookmarkEnd w:id="71"/>
    </w:p>
    <w:p w14:paraId="47DF0BF5" w14:textId="77777777" w:rsidR="0089341C" w:rsidRPr="00E1132B" w:rsidRDefault="0089341C" w:rsidP="006D7A53">
      <w:pPr>
        <w:pStyle w:val="Prrafodelista"/>
        <w:numPr>
          <w:ilvl w:val="0"/>
          <w:numId w:val="14"/>
        </w:numPr>
        <w:spacing w:before="240" w:after="240" w:line="360" w:lineRule="auto"/>
        <w:rPr>
          <w:rFonts w:cs="Arial"/>
        </w:rPr>
      </w:pPr>
      <w:bookmarkStart w:id="72" w:name="_Toc462088447"/>
      <w:bookmarkStart w:id="73" w:name="_Toc462872170"/>
      <w:r w:rsidRPr="00E1132B">
        <w:rPr>
          <w:rFonts w:cs="Arial"/>
        </w:rPr>
        <w:t>Centrado en la arquitectura</w:t>
      </w:r>
      <w:bookmarkEnd w:id="72"/>
      <w:bookmarkEnd w:id="73"/>
    </w:p>
    <w:p w14:paraId="47DF0BF6" w14:textId="77777777" w:rsidR="0089341C" w:rsidRPr="00E1132B" w:rsidRDefault="0089341C" w:rsidP="006D7A53">
      <w:pPr>
        <w:pStyle w:val="Prrafodelista"/>
        <w:numPr>
          <w:ilvl w:val="0"/>
          <w:numId w:val="14"/>
        </w:numPr>
        <w:spacing w:before="240" w:after="240" w:line="360" w:lineRule="auto"/>
        <w:rPr>
          <w:rFonts w:cs="Arial"/>
        </w:rPr>
      </w:pPr>
      <w:bookmarkStart w:id="74" w:name="_Toc462088448"/>
      <w:bookmarkStart w:id="75" w:name="_Toc462872171"/>
      <w:r w:rsidRPr="00E1132B">
        <w:rPr>
          <w:rFonts w:cs="Arial"/>
        </w:rPr>
        <w:t>Enfocado en los riesgos</w:t>
      </w:r>
      <w:bookmarkEnd w:id="74"/>
      <w:bookmarkEnd w:id="75"/>
    </w:p>
    <w:p w14:paraId="47DF0BF7" w14:textId="77777777" w:rsidR="0089341C" w:rsidRPr="008A4792" w:rsidRDefault="0089341C" w:rsidP="00E1132B">
      <w:pPr>
        <w:spacing w:before="240" w:after="240" w:line="360" w:lineRule="auto"/>
        <w:rPr>
          <w:rFonts w:cs="Arial"/>
        </w:rPr>
      </w:pPr>
      <w:bookmarkStart w:id="76" w:name="_Toc462088449"/>
      <w:bookmarkStart w:id="77" w:name="_Toc462872172"/>
      <w:r w:rsidRPr="008A4792">
        <w:rPr>
          <w:rFonts w:cs="Arial"/>
        </w:rPr>
        <w:lastRenderedPageBreak/>
        <w:t></w:t>
      </w:r>
      <w:r w:rsidRPr="008A4792">
        <w:rPr>
          <w:rFonts w:cs="Arial"/>
        </w:rPr>
        <w:tab/>
        <w:t>Resumiendo  las características del  Proceso Unificado están capturados en tres conceptos clave: dirigido por casos de uso (use-case drive), centrado en la arquitectura (architecture-centric), iterativo e incremental. Esto es lo que hace único al Proceso Unificado</w:t>
      </w:r>
      <w:bookmarkEnd w:id="76"/>
      <w:bookmarkEnd w:id="77"/>
    </w:p>
    <w:p w14:paraId="47DF0BF8" w14:textId="77777777" w:rsidR="00E1132B" w:rsidRPr="008A4792" w:rsidRDefault="00E1132B" w:rsidP="00E1132B">
      <w:pPr>
        <w:spacing w:before="240"/>
        <w:jc w:val="both"/>
        <w:rPr>
          <w:rFonts w:cs="Arial"/>
          <w:b/>
        </w:rPr>
      </w:pPr>
      <w:r w:rsidRPr="008A4792">
        <w:rPr>
          <w:rFonts w:cs="Arial"/>
          <w:b/>
        </w:rPr>
        <w:t xml:space="preserve">Flujo de trabajo: </w:t>
      </w:r>
    </w:p>
    <w:p w14:paraId="47DF0BF9" w14:textId="77777777" w:rsidR="00503B65" w:rsidRDefault="00E1132B" w:rsidP="00A16831">
      <w:pPr>
        <w:pStyle w:val="Sinespaciado"/>
        <w:spacing w:before="240" w:after="240" w:line="360" w:lineRule="auto"/>
        <w:rPr>
          <w:rFonts w:ascii="Arial" w:hAnsi="Arial" w:cs="Arial"/>
          <w:sz w:val="24"/>
          <w:szCs w:val="24"/>
        </w:rPr>
      </w:pPr>
      <w:r w:rsidRPr="008A4792">
        <w:rPr>
          <w:rFonts w:cs="Arial"/>
          <w:b/>
          <w:noProof/>
          <w:szCs w:val="24"/>
          <w:lang w:val="es-BO" w:eastAsia="es-BO"/>
        </w:rPr>
        <w:drawing>
          <wp:anchor distT="0" distB="0" distL="114300" distR="114300" simplePos="0" relativeHeight="251786240" behindDoc="0" locked="0" layoutInCell="1" allowOverlap="1" wp14:anchorId="47DF140E" wp14:editId="47DF140F">
            <wp:simplePos x="0" y="0"/>
            <wp:positionH relativeFrom="column">
              <wp:posOffset>0</wp:posOffset>
            </wp:positionH>
            <wp:positionV relativeFrom="paragraph">
              <wp:posOffset>600710</wp:posOffset>
            </wp:positionV>
            <wp:extent cx="5646420" cy="2817495"/>
            <wp:effectExtent l="38100" t="38100" r="30480" b="40005"/>
            <wp:wrapSquare wrapText="bothSides"/>
            <wp:docPr id="125" name="Objet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18"/>
                    <pic:cNvPicPr>
                      <a:picLocks noChangeAspect="1" noChangeArrowheads="1"/>
                    </pic:cNvPicPr>
                  </pic:nvPicPr>
                  <pic:blipFill>
                    <a:blip r:embed="rId37" cstate="print"/>
                    <a:srcRect l="-1299" t="-1968" b="-2072"/>
                    <a:stretch>
                      <a:fillRect/>
                    </a:stretch>
                  </pic:blipFill>
                  <pic:spPr bwMode="auto">
                    <a:xfrm>
                      <a:off x="0" y="0"/>
                      <a:ext cx="5646420" cy="2817495"/>
                    </a:xfrm>
                    <a:prstGeom prst="rect">
                      <a:avLst/>
                    </a:prstGeom>
                    <a:noFill/>
                    <a:ln w="28575">
                      <a:solidFill>
                        <a:srgbClr val="D6E3BC"/>
                      </a:solidFill>
                      <a:miter lim="800000"/>
                      <a:headEnd/>
                      <a:tailEnd/>
                    </a:ln>
                  </pic:spPr>
                </pic:pic>
              </a:graphicData>
            </a:graphic>
          </wp:anchor>
        </w:drawing>
      </w:r>
    </w:p>
    <w:p w14:paraId="47DF0BFA" w14:textId="77777777" w:rsidR="0089341C" w:rsidRDefault="0089341C" w:rsidP="00A16831">
      <w:pPr>
        <w:pStyle w:val="Sinespaciado"/>
        <w:spacing w:before="240" w:after="240" w:line="360" w:lineRule="auto"/>
        <w:rPr>
          <w:rFonts w:ascii="Arial" w:hAnsi="Arial" w:cs="Arial"/>
          <w:sz w:val="24"/>
          <w:szCs w:val="24"/>
        </w:rPr>
      </w:pPr>
    </w:p>
    <w:p w14:paraId="47DF0BFB" w14:textId="77777777" w:rsidR="00E1132B" w:rsidRPr="008A4792" w:rsidRDefault="00E1132B" w:rsidP="006D7A53">
      <w:pPr>
        <w:numPr>
          <w:ilvl w:val="0"/>
          <w:numId w:val="16"/>
        </w:numPr>
        <w:tabs>
          <w:tab w:val="left" w:pos="993"/>
        </w:tabs>
        <w:spacing w:before="240" w:after="200" w:line="360" w:lineRule="auto"/>
        <w:ind w:left="993"/>
        <w:jc w:val="both"/>
        <w:rPr>
          <w:rFonts w:cs="Arial"/>
          <w:b/>
          <w:u w:val="single"/>
        </w:rPr>
      </w:pPr>
      <w:r w:rsidRPr="008A4792">
        <w:rPr>
          <w:rFonts w:cs="Arial"/>
          <w:b/>
          <w:u w:val="single"/>
        </w:rPr>
        <w:t>Los requisitos</w:t>
      </w:r>
    </w:p>
    <w:p w14:paraId="47DF0BFC" w14:textId="77777777" w:rsidR="00E1132B" w:rsidRPr="008A4792" w:rsidRDefault="00E1132B" w:rsidP="00E1132B">
      <w:pPr>
        <w:tabs>
          <w:tab w:val="left" w:pos="993"/>
        </w:tabs>
        <w:spacing w:before="240" w:line="360" w:lineRule="auto"/>
        <w:ind w:left="993"/>
        <w:jc w:val="both"/>
        <w:rPr>
          <w:rFonts w:cs="Arial"/>
        </w:rPr>
      </w:pPr>
      <w:r w:rsidRPr="008A4792">
        <w:rPr>
          <w:rFonts w:cs="Arial"/>
        </w:rPr>
        <w:t>Es el proceso de averiguar, normalmente en circunstancias difíciles, lo que se debe construir.</w:t>
      </w:r>
    </w:p>
    <w:p w14:paraId="47DF0BFD" w14:textId="77777777" w:rsidR="00E1132B" w:rsidRPr="008A4792" w:rsidRDefault="00E1132B" w:rsidP="006D7A53">
      <w:pPr>
        <w:numPr>
          <w:ilvl w:val="0"/>
          <w:numId w:val="16"/>
        </w:numPr>
        <w:tabs>
          <w:tab w:val="left" w:pos="993"/>
        </w:tabs>
        <w:spacing w:before="240" w:after="200" w:line="360" w:lineRule="auto"/>
        <w:ind w:left="993"/>
        <w:jc w:val="both"/>
        <w:rPr>
          <w:rFonts w:cs="Arial"/>
          <w:b/>
          <w:u w:val="single"/>
        </w:rPr>
      </w:pPr>
      <w:r w:rsidRPr="008A4792">
        <w:rPr>
          <w:rFonts w:cs="Arial"/>
          <w:b/>
          <w:u w:val="single"/>
        </w:rPr>
        <w:t>Análisis</w:t>
      </w:r>
    </w:p>
    <w:p w14:paraId="47DF0BFE" w14:textId="77777777" w:rsidR="00E1132B" w:rsidRPr="008A4792" w:rsidRDefault="00E1132B" w:rsidP="00E1132B">
      <w:pPr>
        <w:tabs>
          <w:tab w:val="left" w:pos="993"/>
        </w:tabs>
        <w:spacing w:before="240" w:line="360" w:lineRule="auto"/>
        <w:ind w:left="993"/>
        <w:jc w:val="both"/>
        <w:rPr>
          <w:rFonts w:cs="Arial"/>
        </w:rPr>
      </w:pPr>
      <w:r w:rsidRPr="008A4792">
        <w:rPr>
          <w:rFonts w:cs="Arial"/>
        </w:rPr>
        <w:t>Analizamos los requisitos que se describieron en la captura de requisitos, refinándolos y estructurándolos. El objetivo de hacerlo es conseguir una comprensión más precisa de los requisitos y una descripción de los mismos que sea fácil de mantener y que nos ayude a estructurar el sistema entero.</w:t>
      </w:r>
    </w:p>
    <w:p w14:paraId="47DF0BFF" w14:textId="77777777" w:rsidR="00E1132B" w:rsidRPr="008A4792" w:rsidRDefault="00E1132B" w:rsidP="006D7A53">
      <w:pPr>
        <w:numPr>
          <w:ilvl w:val="0"/>
          <w:numId w:val="16"/>
        </w:numPr>
        <w:tabs>
          <w:tab w:val="left" w:pos="993"/>
        </w:tabs>
        <w:spacing w:before="240" w:after="200" w:line="360" w:lineRule="auto"/>
        <w:ind w:left="993"/>
        <w:jc w:val="both"/>
        <w:rPr>
          <w:rFonts w:cs="Arial"/>
          <w:b/>
          <w:u w:val="single"/>
        </w:rPr>
      </w:pPr>
      <w:r w:rsidRPr="008A4792">
        <w:rPr>
          <w:rFonts w:cs="Arial"/>
          <w:b/>
          <w:u w:val="single"/>
        </w:rPr>
        <w:lastRenderedPageBreak/>
        <w:t>Diseño</w:t>
      </w:r>
    </w:p>
    <w:p w14:paraId="47DF0C00" w14:textId="77777777" w:rsidR="00E1132B" w:rsidRPr="008A4792" w:rsidRDefault="00E1132B" w:rsidP="00E1132B">
      <w:pPr>
        <w:tabs>
          <w:tab w:val="left" w:pos="993"/>
        </w:tabs>
        <w:spacing w:before="240" w:line="360" w:lineRule="auto"/>
        <w:ind w:left="993"/>
        <w:jc w:val="both"/>
        <w:rPr>
          <w:rFonts w:cs="Arial"/>
        </w:rPr>
      </w:pPr>
      <w:r w:rsidRPr="008A4792">
        <w:rPr>
          <w:rFonts w:cs="Arial"/>
        </w:rPr>
        <w:t>En el diseño modelamos el sistema y encontramos su forma para que soporte todos los requisitos incluyendo los requisitos no funcionales y otras restricciones que se le suponen.</w:t>
      </w:r>
    </w:p>
    <w:p w14:paraId="47DF0C01" w14:textId="77777777" w:rsidR="00E1132B" w:rsidRPr="008A4792" w:rsidRDefault="00E1132B" w:rsidP="00E1132B">
      <w:pPr>
        <w:tabs>
          <w:tab w:val="left" w:pos="993"/>
        </w:tabs>
        <w:spacing w:before="240" w:line="360" w:lineRule="auto"/>
        <w:ind w:left="993"/>
        <w:jc w:val="both"/>
        <w:rPr>
          <w:rFonts w:cs="Arial"/>
        </w:rPr>
      </w:pPr>
    </w:p>
    <w:p w14:paraId="47DF0C02" w14:textId="77777777" w:rsidR="00E1132B" w:rsidRPr="008A4792" w:rsidRDefault="00E1132B" w:rsidP="006D7A53">
      <w:pPr>
        <w:numPr>
          <w:ilvl w:val="0"/>
          <w:numId w:val="16"/>
        </w:numPr>
        <w:tabs>
          <w:tab w:val="left" w:pos="993"/>
        </w:tabs>
        <w:spacing w:before="240" w:after="200" w:line="360" w:lineRule="auto"/>
        <w:ind w:left="993"/>
        <w:jc w:val="both"/>
        <w:rPr>
          <w:rFonts w:cs="Arial"/>
          <w:b/>
          <w:u w:val="single"/>
        </w:rPr>
      </w:pPr>
      <w:r w:rsidRPr="008A4792">
        <w:rPr>
          <w:rFonts w:cs="Arial"/>
          <w:b/>
          <w:u w:val="single"/>
        </w:rPr>
        <w:t>Implementación</w:t>
      </w:r>
    </w:p>
    <w:p w14:paraId="47DF0C03" w14:textId="77777777" w:rsidR="00E1132B" w:rsidRPr="008A4792" w:rsidRDefault="00E1132B" w:rsidP="00E1132B">
      <w:pPr>
        <w:tabs>
          <w:tab w:val="left" w:pos="993"/>
        </w:tabs>
        <w:spacing w:before="240" w:line="360" w:lineRule="auto"/>
        <w:ind w:left="993"/>
        <w:jc w:val="both"/>
        <w:rPr>
          <w:rFonts w:cs="Arial"/>
        </w:rPr>
      </w:pPr>
      <w:r w:rsidRPr="008A4792">
        <w:rPr>
          <w:rFonts w:cs="Arial"/>
        </w:rPr>
        <w:t>En la implementación empezamos con el resultado del diseño e implementamos el sistema en términos de componentes, es decir ficheros de código fuente, scripts, ficheros de código binarios ejecutable y similar.</w:t>
      </w:r>
    </w:p>
    <w:p w14:paraId="47DF0C04" w14:textId="77777777" w:rsidR="00E1132B" w:rsidRPr="008A4792" w:rsidRDefault="00E1132B" w:rsidP="006D7A53">
      <w:pPr>
        <w:numPr>
          <w:ilvl w:val="0"/>
          <w:numId w:val="16"/>
        </w:numPr>
        <w:tabs>
          <w:tab w:val="left" w:pos="993"/>
        </w:tabs>
        <w:spacing w:before="240" w:after="200" w:line="360" w:lineRule="auto"/>
        <w:ind w:left="993"/>
        <w:jc w:val="both"/>
        <w:rPr>
          <w:rFonts w:cs="Arial"/>
          <w:u w:val="single"/>
        </w:rPr>
      </w:pPr>
      <w:r w:rsidRPr="008A4792">
        <w:rPr>
          <w:rFonts w:cs="Arial"/>
          <w:b/>
          <w:u w:val="single"/>
        </w:rPr>
        <w:t>Prueba</w:t>
      </w:r>
    </w:p>
    <w:p w14:paraId="47DF0C05" w14:textId="77777777" w:rsidR="00E1132B" w:rsidRPr="008A4792" w:rsidRDefault="00E1132B" w:rsidP="00E1132B">
      <w:pPr>
        <w:tabs>
          <w:tab w:val="left" w:pos="993"/>
        </w:tabs>
        <w:spacing w:before="240" w:line="360" w:lineRule="auto"/>
        <w:ind w:left="993"/>
        <w:jc w:val="both"/>
        <w:rPr>
          <w:rFonts w:cs="Arial"/>
        </w:rPr>
      </w:pPr>
      <w:r w:rsidRPr="008A4792">
        <w:rPr>
          <w:rFonts w:cs="Arial"/>
        </w:rPr>
        <w:t>Verificamos el resultado de la implementación probando cada construcción, incluyendo construcciones intermedias, así como las versiones finales del sistema a ser entregadas a terceros.</w:t>
      </w:r>
    </w:p>
    <w:p w14:paraId="47DF0C06" w14:textId="77777777" w:rsidR="00E1132B" w:rsidRPr="008A4792" w:rsidRDefault="00E1132B" w:rsidP="00E1132B">
      <w:pPr>
        <w:tabs>
          <w:tab w:val="left" w:pos="426"/>
        </w:tabs>
        <w:spacing w:before="240"/>
        <w:ind w:left="426"/>
        <w:jc w:val="both"/>
        <w:rPr>
          <w:rFonts w:cs="Arial"/>
          <w:b/>
        </w:rPr>
      </w:pPr>
      <w:r w:rsidRPr="008A4792">
        <w:rPr>
          <w:rFonts w:cs="Arial"/>
          <w:b/>
        </w:rPr>
        <w:t>Fases del Proceso Unificado:</w:t>
      </w:r>
    </w:p>
    <w:p w14:paraId="47DF0C07" w14:textId="77777777" w:rsidR="00E1132B" w:rsidRPr="008A4792" w:rsidRDefault="00E1132B" w:rsidP="00E1132B">
      <w:pPr>
        <w:tabs>
          <w:tab w:val="left" w:pos="993"/>
        </w:tabs>
        <w:spacing w:before="240"/>
        <w:jc w:val="both"/>
        <w:rPr>
          <w:rFonts w:cs="Arial"/>
          <w:b/>
        </w:rPr>
      </w:pPr>
      <w:r w:rsidRPr="008A4792">
        <w:rPr>
          <w:rFonts w:cs="Arial"/>
          <w:noProof/>
          <w:lang w:eastAsia="es-BO"/>
        </w:rPr>
        <w:drawing>
          <wp:anchor distT="0" distB="0" distL="114300" distR="114300" simplePos="0" relativeHeight="251788288" behindDoc="0" locked="0" layoutInCell="1" allowOverlap="1" wp14:anchorId="47DF1410" wp14:editId="47DF1411">
            <wp:simplePos x="0" y="0"/>
            <wp:positionH relativeFrom="column">
              <wp:posOffset>609600</wp:posOffset>
            </wp:positionH>
            <wp:positionV relativeFrom="paragraph">
              <wp:posOffset>81280</wp:posOffset>
            </wp:positionV>
            <wp:extent cx="5434330" cy="3211195"/>
            <wp:effectExtent l="76200" t="76200" r="128270" b="141605"/>
            <wp:wrapSquare wrapText="bothSides"/>
            <wp:docPr id="1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8" cstate="print"/>
                    <a:srcRect/>
                    <a:stretch>
                      <a:fillRect/>
                    </a:stretch>
                  </pic:blipFill>
                  <pic:spPr bwMode="auto">
                    <a:xfrm>
                      <a:off x="0" y="0"/>
                      <a:ext cx="5434330" cy="3211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7DF0C08" w14:textId="77777777" w:rsidR="00E1132B" w:rsidRPr="008A4792" w:rsidRDefault="00E1132B" w:rsidP="00E1132B">
      <w:pPr>
        <w:tabs>
          <w:tab w:val="left" w:pos="993"/>
        </w:tabs>
        <w:spacing w:before="240"/>
        <w:jc w:val="both"/>
        <w:rPr>
          <w:rFonts w:cs="Arial"/>
          <w:b/>
          <w:bCs/>
        </w:rPr>
      </w:pPr>
    </w:p>
    <w:p w14:paraId="47DF0C09" w14:textId="77777777" w:rsidR="00E1132B" w:rsidRPr="008A4792" w:rsidRDefault="00E1132B" w:rsidP="00E1132B">
      <w:pPr>
        <w:tabs>
          <w:tab w:val="left" w:pos="993"/>
        </w:tabs>
        <w:spacing w:before="240" w:after="240" w:line="360" w:lineRule="auto"/>
        <w:ind w:left="993"/>
        <w:jc w:val="both"/>
        <w:rPr>
          <w:rFonts w:cs="Arial"/>
        </w:rPr>
      </w:pPr>
      <w:r w:rsidRPr="008A4792">
        <w:rPr>
          <w:rFonts w:cs="Arial"/>
          <w:b/>
          <w:bCs/>
        </w:rPr>
        <w:lastRenderedPageBreak/>
        <w:t>Fase de</w:t>
      </w:r>
      <w:r w:rsidRPr="008A4792">
        <w:rPr>
          <w:rFonts w:cs="Arial"/>
        </w:rPr>
        <w:t xml:space="preserve"> </w:t>
      </w:r>
      <w:r w:rsidRPr="008A4792">
        <w:rPr>
          <w:rFonts w:cs="Arial"/>
          <w:b/>
          <w:bCs/>
        </w:rPr>
        <w:t>concepción o inicio</w:t>
      </w:r>
      <w:r w:rsidRPr="008A4792">
        <w:rPr>
          <w:rFonts w:cs="Arial"/>
        </w:rPr>
        <w:t xml:space="preserve"> tiene por finalidad definir la visión, los objetivos y el alcance del proyecto, tanto desde el punto de vista funcional como del técnico, obteniéndose como uno de los principales resultados una lista de los casos de uso y una lista de los factores de riesgo del proyecto. El principal esfuerzo está radicado en el Modelamiento del Negocio y el Análisis de Requerimientos. Es la única fase que no necesariamente culmina con una versión ejecutable.</w:t>
      </w:r>
    </w:p>
    <w:p w14:paraId="47DF0C0A" w14:textId="77777777" w:rsidR="00E1132B" w:rsidRPr="008A4792" w:rsidRDefault="00E1132B" w:rsidP="00E1132B">
      <w:pPr>
        <w:tabs>
          <w:tab w:val="left" w:pos="993"/>
        </w:tabs>
        <w:spacing w:before="240" w:after="240" w:line="360" w:lineRule="auto"/>
        <w:ind w:left="993"/>
        <w:jc w:val="both"/>
        <w:rPr>
          <w:rFonts w:cs="Arial"/>
        </w:rPr>
      </w:pPr>
      <w:r w:rsidRPr="008A4792">
        <w:rPr>
          <w:rFonts w:cs="Arial"/>
          <w:b/>
        </w:rPr>
        <w:t>Fase</w:t>
      </w:r>
      <w:r w:rsidRPr="008A4792">
        <w:rPr>
          <w:rFonts w:cs="Arial"/>
          <w:b/>
          <w:bCs/>
        </w:rPr>
        <w:t xml:space="preserve"> de</w:t>
      </w:r>
      <w:r w:rsidRPr="008A4792">
        <w:rPr>
          <w:rFonts w:cs="Arial"/>
        </w:rPr>
        <w:t xml:space="preserve"> </w:t>
      </w:r>
      <w:r w:rsidRPr="008A4792">
        <w:rPr>
          <w:rFonts w:cs="Arial"/>
          <w:b/>
          <w:bCs/>
        </w:rPr>
        <w:t>elaboración</w:t>
      </w:r>
      <w:r w:rsidRPr="008A4792">
        <w:rPr>
          <w:rFonts w:cs="Arial"/>
        </w:rPr>
        <w:t xml:space="preserve"> tiene como principal finalidad completar el análisis de los casos de uso y definir la arquitectura del sistema, además se obtiene una aplicación ejecutable que responde a los casos de uso que la comprometen. A pesar de que se desarrolla a profundidad una parte del sistema, las decisiones sobre la arquitectura se hacen sobre la base de la comprensión del sistema completo y los requerimientos (funcionales y no funcionales) identificados de acuerdo al alcance definido.</w:t>
      </w:r>
    </w:p>
    <w:p w14:paraId="47DF0C0B" w14:textId="77777777" w:rsidR="00E1132B" w:rsidRPr="008A4792" w:rsidRDefault="00E1132B" w:rsidP="00E1132B">
      <w:pPr>
        <w:tabs>
          <w:tab w:val="left" w:pos="993"/>
        </w:tabs>
        <w:spacing w:before="240" w:after="240" w:line="360" w:lineRule="auto"/>
        <w:ind w:left="993"/>
        <w:jc w:val="both"/>
        <w:rPr>
          <w:rFonts w:cs="Arial"/>
        </w:rPr>
      </w:pPr>
      <w:r w:rsidRPr="008A4792">
        <w:rPr>
          <w:rFonts w:cs="Arial"/>
          <w:b/>
          <w:bCs/>
        </w:rPr>
        <w:t>Fase de</w:t>
      </w:r>
      <w:r w:rsidRPr="008A4792">
        <w:rPr>
          <w:rFonts w:cs="Arial"/>
        </w:rPr>
        <w:t xml:space="preserve"> </w:t>
      </w:r>
      <w:r w:rsidRPr="008A4792">
        <w:rPr>
          <w:rFonts w:cs="Arial"/>
          <w:b/>
          <w:bCs/>
        </w:rPr>
        <w:t>construcción</w:t>
      </w:r>
      <w:r w:rsidRPr="008A4792">
        <w:rPr>
          <w:rFonts w:cs="Arial"/>
        </w:rPr>
        <w:t xml:space="preserve"> está compuesta por un ciclo de varias iteraciones, en las cuales se van incorporando sucesivamente los casos de uso, de acuerdo a los factores de riesgo del proyecto. Este enfoque permite por ejemplo contar en forma temprana con versiones el sistema que satisfacen los principales casos de uso. Los cambios en los requerimientos no se incorporan hasta el inicio de la próxima iteración</w:t>
      </w:r>
    </w:p>
    <w:p w14:paraId="47DF0C0C" w14:textId="77777777" w:rsidR="00E1132B" w:rsidRPr="008A4792" w:rsidRDefault="00E1132B" w:rsidP="00E1132B">
      <w:pPr>
        <w:tabs>
          <w:tab w:val="left" w:pos="993"/>
        </w:tabs>
        <w:spacing w:before="240" w:after="240" w:line="360" w:lineRule="auto"/>
        <w:ind w:left="993"/>
        <w:jc w:val="both"/>
        <w:rPr>
          <w:rFonts w:cs="Arial"/>
        </w:rPr>
      </w:pPr>
      <w:r w:rsidRPr="008A4792">
        <w:rPr>
          <w:rFonts w:cs="Arial"/>
          <w:b/>
          <w:bCs/>
        </w:rPr>
        <w:t>Fase de</w:t>
      </w:r>
      <w:r w:rsidRPr="008A4792">
        <w:rPr>
          <w:rFonts w:cs="Arial"/>
        </w:rPr>
        <w:t xml:space="preserve"> </w:t>
      </w:r>
      <w:r w:rsidRPr="008A4792">
        <w:rPr>
          <w:rFonts w:cs="Arial"/>
          <w:b/>
          <w:bCs/>
        </w:rPr>
        <w:t>transición</w:t>
      </w:r>
      <w:r w:rsidRPr="008A4792">
        <w:rPr>
          <w:rFonts w:cs="Arial"/>
        </w:rPr>
        <w:t xml:space="preserve"> se inicia con una versión “beta” del sistema y culmina con el sistema en fase de producción.</w:t>
      </w:r>
    </w:p>
    <w:p w14:paraId="47DF0C0D" w14:textId="77777777" w:rsidR="0089341C" w:rsidRDefault="00E1132B" w:rsidP="00E1132B">
      <w:pPr>
        <w:pStyle w:val="Titulo3"/>
        <w:rPr>
          <w:sz w:val="24"/>
        </w:rPr>
      </w:pPr>
      <w:bookmarkStart w:id="78" w:name="_Toc500177544"/>
      <w:r>
        <w:rPr>
          <w:sz w:val="24"/>
        </w:rPr>
        <w:t xml:space="preserve">2.1.2 </w:t>
      </w:r>
      <w:bookmarkStart w:id="79" w:name="_Toc462088450"/>
      <w:bookmarkStart w:id="80" w:name="_Toc462872173"/>
      <w:bookmarkStart w:id="81" w:name="_Toc468829509"/>
      <w:r w:rsidRPr="008A4792">
        <w:t>CARACTERISTICAS DEL UML</w:t>
      </w:r>
      <w:bookmarkEnd w:id="78"/>
      <w:bookmarkEnd w:id="79"/>
      <w:bookmarkEnd w:id="80"/>
      <w:bookmarkEnd w:id="81"/>
    </w:p>
    <w:p w14:paraId="47DF0C0E" w14:textId="77777777" w:rsidR="00E1132B" w:rsidRPr="008A4792" w:rsidRDefault="00E1132B" w:rsidP="00F701D8">
      <w:pPr>
        <w:spacing w:before="240" w:after="240" w:line="360" w:lineRule="auto"/>
        <w:jc w:val="both"/>
      </w:pPr>
      <w:r w:rsidRPr="008A4792">
        <w:t>El UML ofrece un estándar para describir un "plano" del sistema modelo, incluyendo aspectos conceptuales tales como procesos de negocio y funciones del sistema, y aspectos concretos como expresiones de lenguajes de programación, esquemas de bases de datos y componentes reutilizables.</w:t>
      </w:r>
    </w:p>
    <w:p w14:paraId="47DF0C0F" w14:textId="77777777" w:rsidR="00E1132B" w:rsidRPr="008A4792" w:rsidRDefault="00E1132B" w:rsidP="00F701D8">
      <w:pPr>
        <w:spacing w:before="240" w:after="240" w:line="360" w:lineRule="auto"/>
        <w:jc w:val="both"/>
      </w:pPr>
      <w:r w:rsidRPr="008A4792">
        <w:lastRenderedPageBreak/>
        <w:t>UML es un lenguaje de modelado para especificar o para describir métodos o procesos. Se utiliza para definir un sistema, para detallar los artefactos en el sistema y para documentar y construir.</w:t>
      </w:r>
    </w:p>
    <w:p w14:paraId="47DF0C10" w14:textId="77777777" w:rsidR="00E1132B" w:rsidRPr="008A4792" w:rsidRDefault="00E1132B" w:rsidP="00F701D8">
      <w:pPr>
        <w:spacing w:before="240" w:after="240" w:line="360" w:lineRule="auto"/>
        <w:jc w:val="both"/>
      </w:pPr>
      <w:r w:rsidRPr="008A4792">
        <w:t>UML se puede usar para modelar distintos tipos de sistemas: sistemas de software, sistemas de hardware, y organizaciones del mundo real. UML ofrece nueve diagramas en los cuales modelar sistemas. Algunos diagramas que provee el UML son:</w:t>
      </w:r>
    </w:p>
    <w:p w14:paraId="47DF0C11" w14:textId="77777777" w:rsidR="00E1132B" w:rsidRPr="008A4792" w:rsidRDefault="00E1132B" w:rsidP="006D7A53">
      <w:pPr>
        <w:pStyle w:val="Prrafodelista"/>
        <w:numPr>
          <w:ilvl w:val="0"/>
          <w:numId w:val="14"/>
        </w:numPr>
        <w:spacing w:before="240" w:after="240" w:line="360" w:lineRule="auto"/>
        <w:jc w:val="both"/>
      </w:pPr>
      <w:r w:rsidRPr="008A4792">
        <w:t>Diagramas de Casos de Uso para modelar los procesos ’business’.</w:t>
      </w:r>
    </w:p>
    <w:p w14:paraId="47DF0C12" w14:textId="77777777" w:rsidR="00E1132B" w:rsidRPr="008A4792" w:rsidRDefault="00E1132B" w:rsidP="006D7A53">
      <w:pPr>
        <w:pStyle w:val="Prrafodelista"/>
        <w:numPr>
          <w:ilvl w:val="0"/>
          <w:numId w:val="14"/>
        </w:numPr>
        <w:spacing w:before="240" w:after="240" w:line="360" w:lineRule="auto"/>
        <w:jc w:val="both"/>
      </w:pPr>
      <w:r w:rsidRPr="008A4792">
        <w:t>Diagramas de Secuencia para modelar el paso de mensajes entre objetos.</w:t>
      </w:r>
    </w:p>
    <w:p w14:paraId="47DF0C13" w14:textId="77777777" w:rsidR="00E1132B" w:rsidRPr="008A4792" w:rsidRDefault="00E1132B" w:rsidP="006D7A53">
      <w:pPr>
        <w:pStyle w:val="Prrafodelista"/>
        <w:numPr>
          <w:ilvl w:val="0"/>
          <w:numId w:val="14"/>
        </w:numPr>
        <w:spacing w:before="240" w:after="240" w:line="360" w:lineRule="auto"/>
        <w:jc w:val="both"/>
      </w:pPr>
      <w:r w:rsidRPr="008A4792">
        <w:t>Diagramas de Colaboración para modelar interacciones entre objetos.</w:t>
      </w:r>
    </w:p>
    <w:p w14:paraId="47DF0C14" w14:textId="77777777" w:rsidR="00E1132B" w:rsidRPr="008A4792" w:rsidRDefault="00E1132B" w:rsidP="006D7A53">
      <w:pPr>
        <w:pStyle w:val="Prrafodelista"/>
        <w:numPr>
          <w:ilvl w:val="0"/>
          <w:numId w:val="14"/>
        </w:numPr>
        <w:spacing w:before="240" w:after="240" w:line="360" w:lineRule="auto"/>
        <w:jc w:val="both"/>
      </w:pPr>
      <w:r w:rsidRPr="008A4792">
        <w:t>Diagramas de Estado para modelar el comportamiento de los objetos en el sistema.</w:t>
      </w:r>
    </w:p>
    <w:p w14:paraId="47DF0C15" w14:textId="77777777" w:rsidR="00E1132B" w:rsidRPr="008A4792" w:rsidRDefault="00E1132B" w:rsidP="006D7A53">
      <w:pPr>
        <w:pStyle w:val="Prrafodelista"/>
        <w:numPr>
          <w:ilvl w:val="0"/>
          <w:numId w:val="14"/>
        </w:numPr>
        <w:spacing w:before="240" w:after="240" w:line="360" w:lineRule="auto"/>
        <w:jc w:val="both"/>
      </w:pPr>
      <w:r w:rsidRPr="008A4792">
        <w:t>Diagramas de Actividad para modelar el comportamiento de los Casos de Uso, objetos u operaciones.</w:t>
      </w:r>
    </w:p>
    <w:p w14:paraId="47DF0C16" w14:textId="77777777" w:rsidR="00E1132B" w:rsidRPr="008A4792" w:rsidRDefault="00E1132B" w:rsidP="006D7A53">
      <w:pPr>
        <w:pStyle w:val="Prrafodelista"/>
        <w:numPr>
          <w:ilvl w:val="0"/>
          <w:numId w:val="14"/>
        </w:numPr>
        <w:spacing w:before="240" w:after="240" w:line="360" w:lineRule="auto"/>
        <w:jc w:val="both"/>
      </w:pPr>
      <w:r w:rsidRPr="008A4792">
        <w:t>Diagramas de Clases para modelar la estructura estática de las clases en el sistema.</w:t>
      </w:r>
    </w:p>
    <w:p w14:paraId="47DF0C17" w14:textId="77777777" w:rsidR="00E1132B" w:rsidRPr="008A4792" w:rsidRDefault="00E1132B" w:rsidP="006D7A53">
      <w:pPr>
        <w:pStyle w:val="Prrafodelista"/>
        <w:numPr>
          <w:ilvl w:val="0"/>
          <w:numId w:val="14"/>
        </w:numPr>
        <w:spacing w:before="240" w:after="240" w:line="360" w:lineRule="auto"/>
        <w:jc w:val="both"/>
      </w:pPr>
      <w:r w:rsidRPr="008A4792">
        <w:t>Diagramas de Objetos para modelar la estructura estática de los objetos en el sistema.</w:t>
      </w:r>
    </w:p>
    <w:p w14:paraId="47DF0C18" w14:textId="77777777" w:rsidR="00E1132B" w:rsidRPr="008A4792" w:rsidRDefault="00E1132B" w:rsidP="006D7A53">
      <w:pPr>
        <w:pStyle w:val="Prrafodelista"/>
        <w:numPr>
          <w:ilvl w:val="0"/>
          <w:numId w:val="14"/>
        </w:numPr>
        <w:spacing w:before="240" w:after="240" w:line="360" w:lineRule="auto"/>
        <w:jc w:val="both"/>
      </w:pPr>
      <w:r w:rsidRPr="008A4792">
        <w:t>Diagramas de Componentes para modelar componentes.</w:t>
      </w:r>
    </w:p>
    <w:p w14:paraId="47DF0C19" w14:textId="77777777" w:rsidR="0089341C" w:rsidRDefault="00E1132B" w:rsidP="006D7A53">
      <w:pPr>
        <w:pStyle w:val="Prrafodelista"/>
        <w:numPr>
          <w:ilvl w:val="0"/>
          <w:numId w:val="14"/>
        </w:numPr>
        <w:spacing w:before="240" w:after="240" w:line="360" w:lineRule="auto"/>
        <w:jc w:val="both"/>
      </w:pPr>
      <w:r w:rsidRPr="008A4792">
        <w:rPr>
          <w:rFonts w:eastAsia="Times New Roman" w:cs="Arial"/>
          <w:b/>
          <w:noProof/>
          <w:lang w:eastAsia="es-BO"/>
        </w:rPr>
        <w:drawing>
          <wp:anchor distT="0" distB="0" distL="114300" distR="114300" simplePos="0" relativeHeight="251790336" behindDoc="1" locked="0" layoutInCell="1" allowOverlap="1" wp14:anchorId="47DF1412" wp14:editId="47DF1413">
            <wp:simplePos x="0" y="0"/>
            <wp:positionH relativeFrom="margin">
              <wp:align>left</wp:align>
            </wp:positionH>
            <wp:positionV relativeFrom="paragraph">
              <wp:posOffset>361442</wp:posOffset>
            </wp:positionV>
            <wp:extent cx="5372100" cy="2029663"/>
            <wp:effectExtent l="0" t="0" r="0" b="8890"/>
            <wp:wrapSquare wrapText="bothSides"/>
            <wp:docPr id="475" name="Objet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5"/>
                    <pic:cNvPicPr>
                      <a:picLocks noChangeAspect="1" noChangeArrowheads="1"/>
                    </pic:cNvPicPr>
                  </pic:nvPicPr>
                  <pic:blipFill>
                    <a:blip r:embed="rId39" cstate="print">
                      <a:duotone>
                        <a:prstClr val="black"/>
                        <a:schemeClr val="accent5">
                          <a:tint val="45000"/>
                          <a:satMod val="400000"/>
                        </a:schemeClr>
                      </a:duotone>
                      <a:extLst>
                        <a:ext uri="{BEBA8EAE-BF5A-486C-A8C5-ECC9F3942E4B}">
                          <a14:imgProps xmlns:a14="http://schemas.microsoft.com/office/drawing/2010/main">
                            <a14:imgLayer r:embed="rId40">
                              <a14:imgEffect>
                                <a14:sharpenSoften amount="50000"/>
                              </a14:imgEffect>
                              <a14:imgEffect>
                                <a14:brightnessContrast bright="20000" contrast="-20000"/>
                              </a14:imgEffect>
                            </a14:imgLayer>
                          </a14:imgProps>
                        </a:ext>
                      </a:extLst>
                    </a:blip>
                    <a:srcRect r="-192" b="-577"/>
                    <a:stretch>
                      <a:fillRect/>
                    </a:stretch>
                  </pic:blipFill>
                  <pic:spPr bwMode="auto">
                    <a:xfrm>
                      <a:off x="0" y="0"/>
                      <a:ext cx="5372100" cy="2029663"/>
                    </a:xfrm>
                    <a:prstGeom prst="rect">
                      <a:avLst/>
                    </a:prstGeom>
                    <a:noFill/>
                    <a:ln w="9525">
                      <a:noFill/>
                      <a:miter lim="800000"/>
                      <a:headEnd/>
                      <a:tailEnd/>
                    </a:ln>
                  </pic:spPr>
                </pic:pic>
              </a:graphicData>
            </a:graphic>
            <wp14:sizeRelV relativeFrom="margin">
              <wp14:pctHeight>0</wp14:pctHeight>
            </wp14:sizeRelV>
          </wp:anchor>
        </w:drawing>
      </w:r>
      <w:r w:rsidRPr="008A4792">
        <w:t>Diagramas de Implementación para modelar la distribución del sistema</w:t>
      </w:r>
    </w:p>
    <w:p w14:paraId="47DF0C1A" w14:textId="77777777" w:rsidR="0089341C" w:rsidRDefault="0089341C" w:rsidP="00F701D8">
      <w:pPr>
        <w:pStyle w:val="Sinespaciado"/>
        <w:spacing w:before="240" w:after="240" w:line="360" w:lineRule="auto"/>
        <w:jc w:val="both"/>
        <w:rPr>
          <w:rFonts w:ascii="Arial" w:hAnsi="Arial" w:cs="Arial"/>
          <w:sz w:val="24"/>
          <w:szCs w:val="24"/>
        </w:rPr>
      </w:pPr>
    </w:p>
    <w:tbl>
      <w:tblPr>
        <w:tblW w:w="9136" w:type="dxa"/>
        <w:tblInd w:w="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70"/>
        <w:gridCol w:w="1611"/>
        <w:gridCol w:w="9"/>
        <w:gridCol w:w="2340"/>
        <w:gridCol w:w="3306"/>
      </w:tblGrid>
      <w:tr w:rsidR="00C65385" w:rsidRPr="008A4792" w14:paraId="47DF0C38" w14:textId="77777777" w:rsidTr="004229D5">
        <w:trPr>
          <w:cantSplit/>
        </w:trPr>
        <w:tc>
          <w:tcPr>
            <w:tcW w:w="1870" w:type="dxa"/>
            <w:vMerge w:val="restart"/>
          </w:tcPr>
          <w:p w14:paraId="47DF0C1B"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lastRenderedPageBreak/>
              <w:t xml:space="preserve">               E</w:t>
            </w:r>
          </w:p>
          <w:p w14:paraId="47DF0C1C"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L</w:t>
            </w:r>
          </w:p>
          <w:p w14:paraId="47DF0C1D"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E</w:t>
            </w:r>
          </w:p>
          <w:p w14:paraId="47DF0C1E"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M</w:t>
            </w:r>
          </w:p>
          <w:p w14:paraId="47DF0C1F"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E</w:t>
            </w:r>
          </w:p>
          <w:p w14:paraId="47DF0C20"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N</w:t>
            </w:r>
          </w:p>
          <w:p w14:paraId="47DF0C21"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T</w:t>
            </w:r>
          </w:p>
          <w:p w14:paraId="47DF0C22"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O</w:t>
            </w:r>
          </w:p>
          <w:p w14:paraId="47DF0C23"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S</w:t>
            </w:r>
          </w:p>
          <w:p w14:paraId="47DF0C24" w14:textId="77777777" w:rsidR="00C65385" w:rsidRPr="008A4792" w:rsidRDefault="00C65385" w:rsidP="00F701D8">
            <w:pPr>
              <w:spacing w:before="240" w:after="200" w:line="276" w:lineRule="auto"/>
              <w:jc w:val="both"/>
              <w:rPr>
                <w:rFonts w:eastAsia="Calibri" w:cs="Arial"/>
                <w:b/>
                <w:bCs/>
                <w:sz w:val="18"/>
              </w:rPr>
            </w:pPr>
          </w:p>
          <w:p w14:paraId="47DF0C25"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E</w:t>
            </w:r>
          </w:p>
          <w:p w14:paraId="47DF0C26"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S</w:t>
            </w:r>
          </w:p>
          <w:p w14:paraId="47DF0C27"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T</w:t>
            </w:r>
          </w:p>
          <w:p w14:paraId="47DF0C28"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R</w:t>
            </w:r>
          </w:p>
          <w:p w14:paraId="47DF0C29"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U</w:t>
            </w:r>
          </w:p>
          <w:p w14:paraId="47DF0C2A"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C</w:t>
            </w:r>
          </w:p>
          <w:p w14:paraId="47DF0C2B"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T</w:t>
            </w:r>
          </w:p>
          <w:p w14:paraId="47DF0C2C"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U</w:t>
            </w:r>
          </w:p>
          <w:p w14:paraId="47DF0C2D"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R</w:t>
            </w:r>
          </w:p>
          <w:p w14:paraId="47DF0C2E"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A</w:t>
            </w:r>
          </w:p>
          <w:p w14:paraId="47DF0C2F"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L</w:t>
            </w:r>
          </w:p>
          <w:p w14:paraId="47DF0C30"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t>E</w:t>
            </w:r>
          </w:p>
          <w:p w14:paraId="47DF0C31" w14:textId="77777777" w:rsidR="00C65385" w:rsidRPr="008A4792" w:rsidRDefault="00C65385" w:rsidP="00F701D8">
            <w:pPr>
              <w:spacing w:before="240" w:after="200" w:line="276" w:lineRule="auto"/>
              <w:jc w:val="both"/>
              <w:rPr>
                <w:rFonts w:eastAsia="Calibri" w:cs="Arial"/>
                <w:b/>
                <w:bCs/>
                <w:sz w:val="18"/>
              </w:rPr>
            </w:pPr>
            <w:r w:rsidRPr="008A4792">
              <w:rPr>
                <w:rFonts w:eastAsia="Calibri" w:cs="Arial"/>
                <w:b/>
                <w:bCs/>
                <w:sz w:val="18"/>
              </w:rPr>
              <w:lastRenderedPageBreak/>
              <w:t>S</w:t>
            </w:r>
          </w:p>
          <w:p w14:paraId="47DF0C32" w14:textId="77777777" w:rsidR="00C65385" w:rsidRPr="008A4792" w:rsidRDefault="00C65385" w:rsidP="00F701D8">
            <w:pPr>
              <w:spacing w:before="240" w:after="200" w:line="276" w:lineRule="auto"/>
              <w:jc w:val="both"/>
              <w:rPr>
                <w:rFonts w:eastAsia="Calibri" w:cs="Arial"/>
                <w:b/>
                <w:bCs/>
              </w:rPr>
            </w:pPr>
          </w:p>
        </w:tc>
        <w:tc>
          <w:tcPr>
            <w:tcW w:w="1620" w:type="dxa"/>
            <w:gridSpan w:val="2"/>
          </w:tcPr>
          <w:p w14:paraId="47DF0C33" w14:textId="77777777" w:rsidR="00C65385" w:rsidRPr="008A4792" w:rsidRDefault="00C65385" w:rsidP="00F701D8">
            <w:pPr>
              <w:spacing w:before="240" w:after="200" w:line="276" w:lineRule="auto"/>
              <w:jc w:val="both"/>
              <w:rPr>
                <w:rFonts w:eastAsia="Calibri" w:cs="Arial"/>
              </w:rPr>
            </w:pPr>
          </w:p>
          <w:p w14:paraId="47DF0C34" w14:textId="77777777" w:rsidR="00C65385" w:rsidRPr="008A4792" w:rsidRDefault="00C65385" w:rsidP="00F701D8">
            <w:pPr>
              <w:spacing w:before="240" w:after="200" w:line="276" w:lineRule="auto"/>
              <w:jc w:val="both"/>
              <w:rPr>
                <w:rFonts w:eastAsia="Calibri" w:cs="Arial"/>
              </w:rPr>
            </w:pPr>
          </w:p>
          <w:p w14:paraId="47DF0C35" w14:textId="77777777" w:rsidR="00C65385" w:rsidRPr="008A4792" w:rsidRDefault="00C65385" w:rsidP="00F701D8">
            <w:pPr>
              <w:spacing w:before="240" w:after="200" w:line="276" w:lineRule="auto"/>
              <w:jc w:val="both"/>
              <w:rPr>
                <w:rFonts w:eastAsia="Calibri" w:cs="Arial"/>
              </w:rPr>
            </w:pPr>
            <w:r w:rsidRPr="008A4792">
              <w:rPr>
                <w:rFonts w:eastAsia="Calibri" w:cs="Arial"/>
              </w:rPr>
              <w:t>Clase</w:t>
            </w:r>
          </w:p>
        </w:tc>
        <w:tc>
          <w:tcPr>
            <w:tcW w:w="2340" w:type="dxa"/>
          </w:tcPr>
          <w:p w14:paraId="47DF0C36"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14" wp14:editId="47DF1415">
                  <wp:extent cx="1010920" cy="875665"/>
                  <wp:effectExtent l="19050" t="0" r="0" b="0"/>
                  <wp:docPr id="476" name="Imagen 83" descr="elemento_estructura_cl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descr="elemento_estructura_clase"/>
                          <pic:cNvPicPr>
                            <a:picLocks noChangeAspect="1" noChangeArrowheads="1"/>
                          </pic:cNvPicPr>
                        </pic:nvPicPr>
                        <pic:blipFill>
                          <a:blip r:embed="rId41" cstate="print"/>
                          <a:srcRect/>
                          <a:stretch>
                            <a:fillRect/>
                          </a:stretch>
                        </pic:blipFill>
                        <pic:spPr bwMode="auto">
                          <a:xfrm>
                            <a:off x="0" y="0"/>
                            <a:ext cx="1010920" cy="875665"/>
                          </a:xfrm>
                          <a:prstGeom prst="rect">
                            <a:avLst/>
                          </a:prstGeom>
                          <a:noFill/>
                          <a:ln w="9525">
                            <a:noFill/>
                            <a:miter lim="800000"/>
                            <a:headEnd/>
                            <a:tailEnd/>
                          </a:ln>
                        </pic:spPr>
                      </pic:pic>
                    </a:graphicData>
                  </a:graphic>
                </wp:inline>
              </w:drawing>
            </w:r>
          </w:p>
        </w:tc>
        <w:tc>
          <w:tcPr>
            <w:tcW w:w="3306" w:type="dxa"/>
          </w:tcPr>
          <w:p w14:paraId="47DF0C37" w14:textId="77777777" w:rsidR="00C65385" w:rsidRPr="008A4792" w:rsidRDefault="00C65385" w:rsidP="00F701D8">
            <w:pPr>
              <w:tabs>
                <w:tab w:val="center" w:pos="4419"/>
                <w:tab w:val="right" w:pos="8838"/>
              </w:tabs>
              <w:spacing w:before="240" w:after="200" w:line="276" w:lineRule="auto"/>
              <w:jc w:val="both"/>
              <w:rPr>
                <w:rFonts w:eastAsia="Calibri" w:cs="Arial"/>
              </w:rPr>
            </w:pPr>
            <w:r w:rsidRPr="008A4792">
              <w:rPr>
                <w:rFonts w:eastAsia="Calibri" w:cs="Arial"/>
              </w:rPr>
              <w:t>Describe un conjunto de objetos que comparten los mismos atributos, métodos, relaciones y semántica. Las clases implementan una o más interfaces.</w:t>
            </w:r>
          </w:p>
        </w:tc>
      </w:tr>
      <w:tr w:rsidR="00C65385" w:rsidRPr="008A4792" w14:paraId="47DF0C40" w14:textId="77777777" w:rsidTr="004229D5">
        <w:trPr>
          <w:cantSplit/>
        </w:trPr>
        <w:tc>
          <w:tcPr>
            <w:tcW w:w="1870" w:type="dxa"/>
            <w:vMerge/>
          </w:tcPr>
          <w:p w14:paraId="47DF0C39" w14:textId="77777777" w:rsidR="00C65385" w:rsidRPr="008A4792" w:rsidRDefault="00C65385" w:rsidP="00F701D8">
            <w:pPr>
              <w:spacing w:before="240" w:after="200" w:line="276" w:lineRule="auto"/>
              <w:jc w:val="both"/>
              <w:rPr>
                <w:rFonts w:eastAsia="Calibri" w:cs="Arial"/>
                <w:b/>
                <w:bCs/>
              </w:rPr>
            </w:pPr>
          </w:p>
        </w:tc>
        <w:tc>
          <w:tcPr>
            <w:tcW w:w="1620" w:type="dxa"/>
            <w:gridSpan w:val="2"/>
          </w:tcPr>
          <w:p w14:paraId="47DF0C3A" w14:textId="77777777" w:rsidR="00C65385" w:rsidRPr="008A4792" w:rsidRDefault="00C65385" w:rsidP="00F701D8">
            <w:pPr>
              <w:spacing w:before="240" w:after="200" w:line="276" w:lineRule="auto"/>
              <w:jc w:val="both"/>
              <w:rPr>
                <w:rFonts w:eastAsia="Calibri" w:cs="Arial"/>
              </w:rPr>
            </w:pPr>
          </w:p>
          <w:p w14:paraId="47DF0C3B" w14:textId="77777777" w:rsidR="00C65385" w:rsidRPr="008A4792" w:rsidRDefault="00C65385" w:rsidP="00F701D8">
            <w:pPr>
              <w:spacing w:before="240" w:after="200" w:line="276" w:lineRule="auto"/>
              <w:jc w:val="both"/>
              <w:rPr>
                <w:rFonts w:eastAsia="Calibri" w:cs="Arial"/>
              </w:rPr>
            </w:pPr>
          </w:p>
          <w:p w14:paraId="47DF0C3C" w14:textId="77777777" w:rsidR="00C65385" w:rsidRPr="008A4792" w:rsidRDefault="00C65385" w:rsidP="00F701D8">
            <w:pPr>
              <w:spacing w:before="240" w:after="200" w:line="276" w:lineRule="auto"/>
              <w:jc w:val="both"/>
              <w:rPr>
                <w:rFonts w:eastAsia="Calibri" w:cs="Arial"/>
              </w:rPr>
            </w:pPr>
          </w:p>
          <w:p w14:paraId="47DF0C3D" w14:textId="77777777" w:rsidR="00C65385" w:rsidRPr="008A4792" w:rsidRDefault="00C65385" w:rsidP="00F701D8">
            <w:pPr>
              <w:spacing w:before="240" w:after="200" w:line="276" w:lineRule="auto"/>
              <w:jc w:val="both"/>
              <w:rPr>
                <w:rFonts w:eastAsia="Calibri" w:cs="Arial"/>
              </w:rPr>
            </w:pPr>
            <w:r w:rsidRPr="008A4792">
              <w:rPr>
                <w:rFonts w:eastAsia="Calibri" w:cs="Arial"/>
              </w:rPr>
              <w:t>Clase activa</w:t>
            </w:r>
          </w:p>
        </w:tc>
        <w:tc>
          <w:tcPr>
            <w:tcW w:w="2340" w:type="dxa"/>
          </w:tcPr>
          <w:p w14:paraId="47DF0C3E"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16" wp14:editId="47DF1417">
                  <wp:extent cx="1217295" cy="933450"/>
                  <wp:effectExtent l="19050" t="0" r="1905" b="0"/>
                  <wp:docPr id="477" name="Imagen 84" descr="elemento_estructura_clase_a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descr="elemento_estructura_clase_activa"/>
                          <pic:cNvPicPr>
                            <a:picLocks noChangeAspect="1" noChangeArrowheads="1"/>
                          </pic:cNvPicPr>
                        </pic:nvPicPr>
                        <pic:blipFill>
                          <a:blip r:embed="rId42" cstate="print"/>
                          <a:srcRect/>
                          <a:stretch>
                            <a:fillRect/>
                          </a:stretch>
                        </pic:blipFill>
                        <pic:spPr bwMode="auto">
                          <a:xfrm>
                            <a:off x="0" y="0"/>
                            <a:ext cx="1217295" cy="933450"/>
                          </a:xfrm>
                          <a:prstGeom prst="rect">
                            <a:avLst/>
                          </a:prstGeom>
                          <a:noFill/>
                          <a:ln w="9525">
                            <a:noFill/>
                            <a:miter lim="800000"/>
                            <a:headEnd/>
                            <a:tailEnd/>
                          </a:ln>
                        </pic:spPr>
                      </pic:pic>
                    </a:graphicData>
                  </a:graphic>
                </wp:inline>
              </w:drawing>
            </w:r>
          </w:p>
        </w:tc>
        <w:tc>
          <w:tcPr>
            <w:tcW w:w="3306" w:type="dxa"/>
          </w:tcPr>
          <w:p w14:paraId="47DF0C3F" w14:textId="77777777" w:rsidR="00C65385" w:rsidRPr="008A4792" w:rsidRDefault="00C65385" w:rsidP="00F701D8">
            <w:pPr>
              <w:spacing w:before="240" w:after="200" w:line="276" w:lineRule="auto"/>
              <w:jc w:val="both"/>
              <w:rPr>
                <w:rFonts w:eastAsia="Calibri" w:cs="Arial"/>
              </w:rPr>
            </w:pPr>
            <w:r w:rsidRPr="008A4792">
              <w:rPr>
                <w:rFonts w:eastAsia="Calibri" w:cs="Arial"/>
              </w:rPr>
              <w:t>Se trata de una clase, en la que existe procesos o hilos de ejecución concurrentes con otros elementos. Las líneas del contorno son más gruesas que en la clase “normal”</w:t>
            </w:r>
          </w:p>
        </w:tc>
      </w:tr>
      <w:tr w:rsidR="00C65385" w:rsidRPr="008A4792" w14:paraId="47DF0C46" w14:textId="77777777" w:rsidTr="004229D5">
        <w:trPr>
          <w:cantSplit/>
        </w:trPr>
        <w:tc>
          <w:tcPr>
            <w:tcW w:w="1870" w:type="dxa"/>
            <w:vMerge/>
          </w:tcPr>
          <w:p w14:paraId="47DF0C41" w14:textId="77777777" w:rsidR="00C65385" w:rsidRPr="008A4792" w:rsidRDefault="00C65385" w:rsidP="00F701D8">
            <w:pPr>
              <w:spacing w:before="240" w:after="200" w:line="276" w:lineRule="auto"/>
              <w:jc w:val="both"/>
              <w:rPr>
                <w:rFonts w:eastAsia="Calibri" w:cs="Arial"/>
                <w:b/>
                <w:bCs/>
              </w:rPr>
            </w:pPr>
          </w:p>
        </w:tc>
        <w:tc>
          <w:tcPr>
            <w:tcW w:w="1620" w:type="dxa"/>
            <w:gridSpan w:val="2"/>
          </w:tcPr>
          <w:p w14:paraId="47DF0C42" w14:textId="77777777" w:rsidR="00C65385" w:rsidRPr="008A4792" w:rsidRDefault="00C65385" w:rsidP="00F701D8">
            <w:pPr>
              <w:spacing w:before="240" w:after="200" w:line="276" w:lineRule="auto"/>
              <w:jc w:val="both"/>
              <w:rPr>
                <w:rFonts w:eastAsia="Calibri" w:cs="Arial"/>
              </w:rPr>
            </w:pPr>
          </w:p>
          <w:p w14:paraId="47DF0C43" w14:textId="77777777" w:rsidR="00C65385" w:rsidRPr="008A4792" w:rsidRDefault="00C65385" w:rsidP="00F701D8">
            <w:pPr>
              <w:spacing w:before="240" w:after="200" w:line="276" w:lineRule="auto"/>
              <w:jc w:val="both"/>
              <w:rPr>
                <w:rFonts w:eastAsia="Calibri" w:cs="Arial"/>
              </w:rPr>
            </w:pPr>
            <w:r w:rsidRPr="008A4792">
              <w:rPr>
                <w:rFonts w:eastAsia="Calibri" w:cs="Arial"/>
              </w:rPr>
              <w:t>Interfaz</w:t>
            </w:r>
          </w:p>
        </w:tc>
        <w:tc>
          <w:tcPr>
            <w:tcW w:w="2340" w:type="dxa"/>
          </w:tcPr>
          <w:p w14:paraId="47DF0C44" w14:textId="77777777" w:rsidR="00C65385" w:rsidRPr="008A4792" w:rsidRDefault="00C65385" w:rsidP="00F701D8">
            <w:pPr>
              <w:keepNext/>
              <w:spacing w:before="240" w:after="200" w:line="276" w:lineRule="auto"/>
              <w:jc w:val="both"/>
              <w:rPr>
                <w:rFonts w:eastAsia="Calibri" w:cs="Arial"/>
              </w:rPr>
            </w:pPr>
            <w:r w:rsidRPr="008A4792">
              <w:rPr>
                <w:rFonts w:eastAsia="Calibri" w:cs="Arial"/>
                <w:noProof/>
                <w:lang w:eastAsia="es-BO"/>
              </w:rPr>
              <w:drawing>
                <wp:inline distT="0" distB="0" distL="0" distR="0" wp14:anchorId="47DF1418" wp14:editId="47DF1419">
                  <wp:extent cx="438150" cy="438150"/>
                  <wp:effectExtent l="19050" t="0" r="0" b="0"/>
                  <wp:docPr id="478" name="Imagen 85" descr="elemento_estructura_interf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 descr="elemento_estructura_interfaz"/>
                          <pic:cNvPicPr>
                            <a:picLocks noChangeAspect="1" noChangeArrowheads="1"/>
                          </pic:cNvPicPr>
                        </pic:nvPicPr>
                        <pic:blipFill>
                          <a:blip r:embed="rId43" cstate="print"/>
                          <a:srcRect/>
                          <a:stretch>
                            <a:fillRect/>
                          </a:stretch>
                        </pic:blipFill>
                        <pic:spPr bwMode="auto">
                          <a:xfrm>
                            <a:off x="0" y="0"/>
                            <a:ext cx="438150" cy="438150"/>
                          </a:xfrm>
                          <a:prstGeom prst="rect">
                            <a:avLst/>
                          </a:prstGeom>
                          <a:noFill/>
                          <a:ln w="9525">
                            <a:noFill/>
                            <a:miter lim="800000"/>
                            <a:headEnd/>
                            <a:tailEnd/>
                          </a:ln>
                        </pic:spPr>
                      </pic:pic>
                    </a:graphicData>
                  </a:graphic>
                </wp:inline>
              </w:drawing>
            </w:r>
          </w:p>
        </w:tc>
        <w:tc>
          <w:tcPr>
            <w:tcW w:w="3306" w:type="dxa"/>
          </w:tcPr>
          <w:p w14:paraId="47DF0C45" w14:textId="77777777" w:rsidR="00C65385" w:rsidRPr="008A4792" w:rsidRDefault="00C65385" w:rsidP="00F701D8">
            <w:pPr>
              <w:spacing w:before="240" w:after="200" w:line="276" w:lineRule="auto"/>
              <w:jc w:val="both"/>
              <w:rPr>
                <w:rFonts w:eastAsia="Calibri" w:cs="Arial"/>
              </w:rPr>
            </w:pPr>
            <w:r w:rsidRPr="008A4792">
              <w:rPr>
                <w:rFonts w:eastAsia="Calibri" w:cs="Arial"/>
              </w:rPr>
              <w:t>Agrupación de métodos u operaciones que especifican un servicio de una clase o componente, describiendo su comportamiento, completo o parcial, externamente visible. UML permite emplear un círculo  para representar las interfaces, aunque lo más normal es emplear la clase con el nombre en cursiva.</w:t>
            </w:r>
          </w:p>
        </w:tc>
      </w:tr>
      <w:tr w:rsidR="00C65385" w:rsidRPr="008A4792" w14:paraId="47DF0C4E" w14:textId="77777777" w:rsidTr="004229D5">
        <w:trPr>
          <w:cantSplit/>
        </w:trPr>
        <w:tc>
          <w:tcPr>
            <w:tcW w:w="1870" w:type="dxa"/>
            <w:vMerge/>
          </w:tcPr>
          <w:p w14:paraId="47DF0C47" w14:textId="77777777" w:rsidR="00C65385" w:rsidRPr="008A4792" w:rsidRDefault="00C65385" w:rsidP="00F701D8">
            <w:pPr>
              <w:spacing w:before="240" w:after="200" w:line="276" w:lineRule="auto"/>
              <w:jc w:val="both"/>
              <w:rPr>
                <w:rFonts w:eastAsia="Calibri" w:cs="Arial"/>
                <w:b/>
                <w:bCs/>
              </w:rPr>
            </w:pPr>
          </w:p>
        </w:tc>
        <w:tc>
          <w:tcPr>
            <w:tcW w:w="1620" w:type="dxa"/>
            <w:gridSpan w:val="2"/>
          </w:tcPr>
          <w:p w14:paraId="47DF0C48" w14:textId="77777777" w:rsidR="00C65385" w:rsidRPr="008A4792" w:rsidRDefault="00C65385" w:rsidP="00F701D8">
            <w:pPr>
              <w:spacing w:before="240" w:after="200" w:line="276" w:lineRule="auto"/>
              <w:jc w:val="both"/>
              <w:rPr>
                <w:rFonts w:eastAsia="Calibri" w:cs="Arial"/>
              </w:rPr>
            </w:pPr>
          </w:p>
          <w:p w14:paraId="47DF0C49" w14:textId="77777777" w:rsidR="00C65385" w:rsidRPr="008A4792" w:rsidRDefault="00C65385" w:rsidP="00F701D8">
            <w:pPr>
              <w:spacing w:before="240" w:after="200" w:line="276" w:lineRule="auto"/>
              <w:jc w:val="both"/>
              <w:rPr>
                <w:rFonts w:eastAsia="Calibri" w:cs="Arial"/>
              </w:rPr>
            </w:pPr>
          </w:p>
          <w:p w14:paraId="47DF0C4A" w14:textId="77777777" w:rsidR="00C65385" w:rsidRPr="008A4792" w:rsidRDefault="00C65385" w:rsidP="00F701D8">
            <w:pPr>
              <w:spacing w:before="240" w:after="200" w:line="276" w:lineRule="auto"/>
              <w:jc w:val="both"/>
              <w:rPr>
                <w:rFonts w:eastAsia="Calibri" w:cs="Arial"/>
              </w:rPr>
            </w:pPr>
            <w:r w:rsidRPr="008A4792">
              <w:rPr>
                <w:rFonts w:eastAsia="Calibri" w:cs="Arial"/>
              </w:rPr>
              <w:t>Colaboración</w:t>
            </w:r>
          </w:p>
        </w:tc>
        <w:tc>
          <w:tcPr>
            <w:tcW w:w="2340" w:type="dxa"/>
          </w:tcPr>
          <w:p w14:paraId="47DF0C4B" w14:textId="77777777" w:rsidR="00C65385" w:rsidRPr="008A4792" w:rsidRDefault="00C65385" w:rsidP="00F701D8">
            <w:pPr>
              <w:spacing w:before="240" w:after="200" w:line="276" w:lineRule="auto"/>
              <w:jc w:val="both"/>
              <w:rPr>
                <w:rFonts w:eastAsia="Calibri" w:cs="Arial"/>
              </w:rPr>
            </w:pPr>
          </w:p>
          <w:p w14:paraId="47DF0C4C"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1A" wp14:editId="47DF141B">
                  <wp:extent cx="753110" cy="618490"/>
                  <wp:effectExtent l="19050" t="0" r="8890" b="0"/>
                  <wp:docPr id="479" name="Imagen 86" descr="elemento_estructura_colabo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descr="elemento_estructura_colaboracion"/>
                          <pic:cNvPicPr>
                            <a:picLocks noChangeAspect="1" noChangeArrowheads="1"/>
                          </pic:cNvPicPr>
                        </pic:nvPicPr>
                        <pic:blipFill>
                          <a:blip r:embed="rId44" cstate="print"/>
                          <a:srcRect/>
                          <a:stretch>
                            <a:fillRect/>
                          </a:stretch>
                        </pic:blipFill>
                        <pic:spPr bwMode="auto">
                          <a:xfrm>
                            <a:off x="0" y="0"/>
                            <a:ext cx="753110" cy="618490"/>
                          </a:xfrm>
                          <a:prstGeom prst="rect">
                            <a:avLst/>
                          </a:prstGeom>
                          <a:noFill/>
                          <a:ln w="9525">
                            <a:noFill/>
                            <a:miter lim="800000"/>
                            <a:headEnd/>
                            <a:tailEnd/>
                          </a:ln>
                        </pic:spPr>
                      </pic:pic>
                    </a:graphicData>
                  </a:graphic>
                </wp:inline>
              </w:drawing>
            </w:r>
          </w:p>
        </w:tc>
        <w:tc>
          <w:tcPr>
            <w:tcW w:w="3306" w:type="dxa"/>
          </w:tcPr>
          <w:p w14:paraId="47DF0C4D" w14:textId="77777777" w:rsidR="00C65385" w:rsidRPr="008A4792" w:rsidRDefault="00C65385" w:rsidP="00F701D8">
            <w:pPr>
              <w:spacing w:before="240" w:after="200" w:line="276" w:lineRule="auto"/>
              <w:jc w:val="both"/>
              <w:rPr>
                <w:rFonts w:eastAsia="Calibri" w:cs="Arial"/>
              </w:rPr>
            </w:pPr>
            <w:r w:rsidRPr="008A4792">
              <w:rPr>
                <w:rFonts w:eastAsia="Calibri" w:cs="Arial"/>
              </w:rPr>
              <w:t>Define una interacción entre elementos que cooperan para proporcionar un comportamiento mayor que la suma de los comportamientos de sus elementos.</w:t>
            </w:r>
          </w:p>
        </w:tc>
      </w:tr>
      <w:tr w:rsidR="00C65385" w:rsidRPr="008A4792" w14:paraId="47DF0C58" w14:textId="77777777" w:rsidTr="004229D5">
        <w:trPr>
          <w:cantSplit/>
        </w:trPr>
        <w:tc>
          <w:tcPr>
            <w:tcW w:w="1870" w:type="dxa"/>
            <w:vMerge/>
          </w:tcPr>
          <w:p w14:paraId="47DF0C4F" w14:textId="77777777" w:rsidR="00C65385" w:rsidRPr="008A4792" w:rsidRDefault="00C65385" w:rsidP="00F701D8">
            <w:pPr>
              <w:spacing w:before="240" w:after="200" w:line="276" w:lineRule="auto"/>
              <w:jc w:val="both"/>
              <w:rPr>
                <w:rFonts w:eastAsia="Calibri" w:cs="Arial"/>
                <w:b/>
                <w:bCs/>
              </w:rPr>
            </w:pPr>
          </w:p>
        </w:tc>
        <w:tc>
          <w:tcPr>
            <w:tcW w:w="1620" w:type="dxa"/>
            <w:gridSpan w:val="2"/>
          </w:tcPr>
          <w:p w14:paraId="47DF0C50" w14:textId="77777777" w:rsidR="00C65385" w:rsidRPr="008A4792" w:rsidRDefault="00C65385" w:rsidP="00F701D8">
            <w:pPr>
              <w:spacing w:before="240" w:after="200" w:line="276" w:lineRule="auto"/>
              <w:jc w:val="both"/>
              <w:rPr>
                <w:rFonts w:eastAsia="Calibri" w:cs="Arial"/>
              </w:rPr>
            </w:pPr>
          </w:p>
          <w:p w14:paraId="47DF0C51" w14:textId="77777777" w:rsidR="00C65385" w:rsidRPr="008A4792" w:rsidRDefault="00C65385" w:rsidP="00F701D8">
            <w:pPr>
              <w:spacing w:before="240" w:after="200" w:line="276" w:lineRule="auto"/>
              <w:jc w:val="both"/>
              <w:rPr>
                <w:rFonts w:eastAsia="Calibri" w:cs="Arial"/>
              </w:rPr>
            </w:pPr>
          </w:p>
          <w:p w14:paraId="47DF0C52" w14:textId="77777777" w:rsidR="00C65385" w:rsidRPr="008A4792" w:rsidRDefault="00C65385" w:rsidP="00F701D8">
            <w:pPr>
              <w:spacing w:before="240" w:after="200" w:line="276" w:lineRule="auto"/>
              <w:jc w:val="both"/>
              <w:rPr>
                <w:rFonts w:eastAsia="Calibri" w:cs="Arial"/>
              </w:rPr>
            </w:pPr>
          </w:p>
          <w:p w14:paraId="47DF0C53" w14:textId="77777777" w:rsidR="00C65385" w:rsidRPr="008A4792" w:rsidRDefault="00C65385" w:rsidP="00F701D8">
            <w:pPr>
              <w:spacing w:before="240" w:after="200" w:line="276" w:lineRule="auto"/>
              <w:jc w:val="both"/>
              <w:rPr>
                <w:rFonts w:eastAsia="Calibri" w:cs="Arial"/>
              </w:rPr>
            </w:pPr>
            <w:r w:rsidRPr="008A4792">
              <w:rPr>
                <w:rFonts w:eastAsia="Calibri" w:cs="Arial"/>
              </w:rPr>
              <w:t>Caso de uso</w:t>
            </w:r>
          </w:p>
        </w:tc>
        <w:tc>
          <w:tcPr>
            <w:tcW w:w="2340" w:type="dxa"/>
          </w:tcPr>
          <w:p w14:paraId="47DF0C54" w14:textId="77777777" w:rsidR="00C65385" w:rsidRPr="008A4792" w:rsidRDefault="00C65385" w:rsidP="00F701D8">
            <w:pPr>
              <w:spacing w:before="240" w:after="200" w:line="276" w:lineRule="auto"/>
              <w:jc w:val="both"/>
              <w:rPr>
                <w:rFonts w:eastAsia="Calibri" w:cs="Arial"/>
              </w:rPr>
            </w:pPr>
          </w:p>
          <w:p w14:paraId="47DF0C55" w14:textId="77777777" w:rsidR="00C65385" w:rsidRPr="008A4792" w:rsidRDefault="00C65385" w:rsidP="00F701D8">
            <w:pPr>
              <w:spacing w:before="240" w:after="200" w:line="276" w:lineRule="auto"/>
              <w:jc w:val="both"/>
              <w:rPr>
                <w:rFonts w:eastAsia="Calibri" w:cs="Arial"/>
              </w:rPr>
            </w:pPr>
          </w:p>
          <w:p w14:paraId="47DF0C56"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1C" wp14:editId="47DF141D">
                  <wp:extent cx="785495" cy="631190"/>
                  <wp:effectExtent l="19050" t="0" r="0" b="0"/>
                  <wp:docPr id="480" name="Imagen 87" descr="elemento_estructura_caso_de_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descr="elemento_estructura_caso_de_uso"/>
                          <pic:cNvPicPr>
                            <a:picLocks noChangeAspect="1" noChangeArrowheads="1"/>
                          </pic:cNvPicPr>
                        </pic:nvPicPr>
                        <pic:blipFill>
                          <a:blip r:embed="rId45" cstate="print"/>
                          <a:srcRect/>
                          <a:stretch>
                            <a:fillRect/>
                          </a:stretch>
                        </pic:blipFill>
                        <pic:spPr bwMode="auto">
                          <a:xfrm>
                            <a:off x="0" y="0"/>
                            <a:ext cx="785495" cy="631190"/>
                          </a:xfrm>
                          <a:prstGeom prst="rect">
                            <a:avLst/>
                          </a:prstGeom>
                          <a:noFill/>
                          <a:ln w="9525">
                            <a:noFill/>
                            <a:miter lim="800000"/>
                            <a:headEnd/>
                            <a:tailEnd/>
                          </a:ln>
                        </pic:spPr>
                      </pic:pic>
                    </a:graphicData>
                  </a:graphic>
                </wp:inline>
              </w:drawing>
            </w:r>
          </w:p>
        </w:tc>
        <w:tc>
          <w:tcPr>
            <w:tcW w:w="3306" w:type="dxa"/>
          </w:tcPr>
          <w:p w14:paraId="47DF0C57" w14:textId="77777777" w:rsidR="00C65385" w:rsidRPr="008A4792" w:rsidRDefault="00C65385" w:rsidP="00F701D8">
            <w:pPr>
              <w:spacing w:before="240" w:after="200" w:line="276" w:lineRule="auto"/>
              <w:jc w:val="both"/>
              <w:rPr>
                <w:rFonts w:eastAsia="Calibri" w:cs="Arial"/>
              </w:rPr>
            </w:pPr>
            <w:r w:rsidRPr="008A4792">
              <w:rPr>
                <w:rFonts w:eastAsia="Calibri" w:cs="Arial"/>
              </w:rPr>
              <w:t>Describe un conjunto de secuencias de acciones que un sistema ejecuta, para producir un resultado observable de interés. Se emplea para estructurar los aspectos de comportamiento de un modelo.</w:t>
            </w:r>
          </w:p>
        </w:tc>
      </w:tr>
      <w:tr w:rsidR="00C65385" w:rsidRPr="008A4792" w14:paraId="47DF0C62" w14:textId="77777777" w:rsidTr="004229D5">
        <w:trPr>
          <w:cantSplit/>
        </w:trPr>
        <w:tc>
          <w:tcPr>
            <w:tcW w:w="1870" w:type="dxa"/>
            <w:vMerge/>
          </w:tcPr>
          <w:p w14:paraId="47DF0C59" w14:textId="77777777" w:rsidR="00C65385" w:rsidRPr="008A4792" w:rsidRDefault="00C65385" w:rsidP="00F701D8">
            <w:pPr>
              <w:spacing w:before="240" w:after="200" w:line="276" w:lineRule="auto"/>
              <w:jc w:val="both"/>
              <w:rPr>
                <w:rFonts w:eastAsia="Calibri" w:cs="Arial"/>
                <w:b/>
                <w:bCs/>
              </w:rPr>
            </w:pPr>
          </w:p>
        </w:tc>
        <w:tc>
          <w:tcPr>
            <w:tcW w:w="1620" w:type="dxa"/>
            <w:gridSpan w:val="2"/>
          </w:tcPr>
          <w:p w14:paraId="47DF0C5A" w14:textId="77777777" w:rsidR="00C65385" w:rsidRPr="008A4792" w:rsidRDefault="00C65385" w:rsidP="00F701D8">
            <w:pPr>
              <w:spacing w:before="240" w:after="200" w:line="276" w:lineRule="auto"/>
              <w:jc w:val="both"/>
              <w:rPr>
                <w:rFonts w:eastAsia="Calibri" w:cs="Arial"/>
              </w:rPr>
            </w:pPr>
          </w:p>
          <w:p w14:paraId="47DF0C5B" w14:textId="77777777" w:rsidR="00C65385" w:rsidRPr="008A4792" w:rsidRDefault="00C65385" w:rsidP="00F701D8">
            <w:pPr>
              <w:spacing w:before="240" w:after="200" w:line="276" w:lineRule="auto"/>
              <w:jc w:val="both"/>
              <w:rPr>
                <w:rFonts w:eastAsia="Calibri" w:cs="Arial"/>
              </w:rPr>
            </w:pPr>
          </w:p>
          <w:p w14:paraId="47DF0C5C" w14:textId="77777777" w:rsidR="00C65385" w:rsidRPr="008A4792" w:rsidRDefault="00C65385" w:rsidP="00F701D8">
            <w:pPr>
              <w:spacing w:before="240" w:after="200" w:line="276" w:lineRule="auto"/>
              <w:jc w:val="both"/>
              <w:rPr>
                <w:rFonts w:eastAsia="Calibri" w:cs="Arial"/>
              </w:rPr>
            </w:pPr>
          </w:p>
          <w:p w14:paraId="47DF0C5D" w14:textId="77777777" w:rsidR="00C65385" w:rsidRPr="008A4792" w:rsidRDefault="00C65385" w:rsidP="00F701D8">
            <w:pPr>
              <w:spacing w:before="240" w:after="200" w:line="276" w:lineRule="auto"/>
              <w:jc w:val="both"/>
              <w:rPr>
                <w:rFonts w:eastAsia="Calibri" w:cs="Arial"/>
              </w:rPr>
            </w:pPr>
            <w:r w:rsidRPr="008A4792">
              <w:rPr>
                <w:rFonts w:eastAsia="Calibri" w:cs="Arial"/>
              </w:rPr>
              <w:t>Componente</w:t>
            </w:r>
          </w:p>
        </w:tc>
        <w:tc>
          <w:tcPr>
            <w:tcW w:w="2340" w:type="dxa"/>
          </w:tcPr>
          <w:p w14:paraId="47DF0C5E" w14:textId="77777777" w:rsidR="00C65385" w:rsidRPr="008A4792" w:rsidRDefault="00C65385" w:rsidP="00F701D8">
            <w:pPr>
              <w:spacing w:before="240" w:after="200" w:line="276" w:lineRule="auto"/>
              <w:jc w:val="both"/>
              <w:rPr>
                <w:rFonts w:eastAsia="Calibri" w:cs="Arial"/>
              </w:rPr>
            </w:pPr>
          </w:p>
          <w:p w14:paraId="47DF0C5F" w14:textId="77777777" w:rsidR="00C65385" w:rsidRPr="008A4792" w:rsidRDefault="00C65385" w:rsidP="00F701D8">
            <w:pPr>
              <w:spacing w:before="240" w:after="200" w:line="276" w:lineRule="auto"/>
              <w:jc w:val="both"/>
              <w:rPr>
                <w:rFonts w:eastAsia="Calibri" w:cs="Arial"/>
              </w:rPr>
            </w:pPr>
          </w:p>
          <w:p w14:paraId="47DF0C60" w14:textId="77777777" w:rsidR="00C65385" w:rsidRPr="008A4792" w:rsidRDefault="00C65385" w:rsidP="00F701D8">
            <w:pPr>
              <w:keepNext/>
              <w:spacing w:before="240" w:after="200" w:line="276" w:lineRule="auto"/>
              <w:jc w:val="both"/>
              <w:rPr>
                <w:rFonts w:eastAsia="Calibri" w:cs="Arial"/>
              </w:rPr>
            </w:pPr>
            <w:r w:rsidRPr="008A4792">
              <w:rPr>
                <w:rFonts w:eastAsia="Calibri" w:cs="Arial"/>
                <w:noProof/>
                <w:lang w:eastAsia="es-BO"/>
              </w:rPr>
              <w:drawing>
                <wp:inline distT="0" distB="0" distL="0" distR="0" wp14:anchorId="47DF141E" wp14:editId="47DF141F">
                  <wp:extent cx="1004570" cy="534670"/>
                  <wp:effectExtent l="19050" t="0" r="5080" b="0"/>
                  <wp:docPr id="481" name="Imagen 88" descr="elemento_estructura_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8" descr="elemento_estructura_componente"/>
                          <pic:cNvPicPr>
                            <a:picLocks noChangeAspect="1" noChangeArrowheads="1"/>
                          </pic:cNvPicPr>
                        </pic:nvPicPr>
                        <pic:blipFill>
                          <a:blip r:embed="rId46" cstate="print"/>
                          <a:srcRect/>
                          <a:stretch>
                            <a:fillRect/>
                          </a:stretch>
                        </pic:blipFill>
                        <pic:spPr bwMode="auto">
                          <a:xfrm>
                            <a:off x="0" y="0"/>
                            <a:ext cx="1004570" cy="534670"/>
                          </a:xfrm>
                          <a:prstGeom prst="rect">
                            <a:avLst/>
                          </a:prstGeom>
                          <a:noFill/>
                          <a:ln w="9525">
                            <a:noFill/>
                            <a:miter lim="800000"/>
                            <a:headEnd/>
                            <a:tailEnd/>
                          </a:ln>
                        </pic:spPr>
                      </pic:pic>
                    </a:graphicData>
                  </a:graphic>
                </wp:inline>
              </w:drawing>
            </w:r>
          </w:p>
        </w:tc>
        <w:tc>
          <w:tcPr>
            <w:tcW w:w="3306" w:type="dxa"/>
          </w:tcPr>
          <w:p w14:paraId="47DF0C61" w14:textId="77777777" w:rsidR="00C65385" w:rsidRPr="008A4792" w:rsidRDefault="00C65385" w:rsidP="00F701D8">
            <w:pPr>
              <w:spacing w:before="240" w:after="200" w:line="276" w:lineRule="auto"/>
              <w:jc w:val="both"/>
              <w:rPr>
                <w:rFonts w:eastAsia="Calibri" w:cs="Arial"/>
              </w:rPr>
            </w:pPr>
            <w:r w:rsidRPr="008A4792">
              <w:rPr>
                <w:rFonts w:eastAsia="Calibri" w:cs="Arial"/>
              </w:rPr>
              <w:t>Parte física y por tanto reemplazable de un modelo, que agrupa un conjunto de interfaces, archivos de código fuente, clases, colaboraciones y proporciona la implementación de dichos elementos.</w:t>
            </w:r>
          </w:p>
        </w:tc>
      </w:tr>
      <w:tr w:rsidR="00C65385" w:rsidRPr="008A4792" w14:paraId="47DF0C68" w14:textId="77777777" w:rsidTr="004229D5">
        <w:trPr>
          <w:cantSplit/>
        </w:trPr>
        <w:tc>
          <w:tcPr>
            <w:tcW w:w="1870" w:type="dxa"/>
            <w:vMerge/>
          </w:tcPr>
          <w:p w14:paraId="47DF0C63" w14:textId="77777777" w:rsidR="00C65385" w:rsidRPr="008A4792" w:rsidRDefault="00C65385" w:rsidP="00F701D8">
            <w:pPr>
              <w:spacing w:before="240" w:after="200" w:line="276" w:lineRule="auto"/>
              <w:jc w:val="both"/>
              <w:rPr>
                <w:rFonts w:eastAsia="Calibri" w:cs="Arial"/>
                <w:b/>
                <w:bCs/>
              </w:rPr>
            </w:pPr>
          </w:p>
        </w:tc>
        <w:tc>
          <w:tcPr>
            <w:tcW w:w="1620" w:type="dxa"/>
            <w:gridSpan w:val="2"/>
          </w:tcPr>
          <w:p w14:paraId="47DF0C64" w14:textId="77777777" w:rsidR="00C65385" w:rsidRPr="008A4792" w:rsidRDefault="00C65385" w:rsidP="00F701D8">
            <w:pPr>
              <w:spacing w:before="240" w:after="200" w:line="276" w:lineRule="auto"/>
              <w:jc w:val="both"/>
              <w:rPr>
                <w:rFonts w:eastAsia="Calibri" w:cs="Arial"/>
              </w:rPr>
            </w:pPr>
          </w:p>
          <w:p w14:paraId="47DF0C65" w14:textId="77777777" w:rsidR="00C65385" w:rsidRPr="008A4792" w:rsidRDefault="00C65385" w:rsidP="00F701D8">
            <w:pPr>
              <w:spacing w:before="240" w:after="200" w:line="276" w:lineRule="auto"/>
              <w:jc w:val="both"/>
              <w:rPr>
                <w:rFonts w:eastAsia="Calibri" w:cs="Arial"/>
              </w:rPr>
            </w:pPr>
            <w:r w:rsidRPr="008A4792">
              <w:rPr>
                <w:rFonts w:eastAsia="Calibri" w:cs="Arial"/>
              </w:rPr>
              <w:t>Nodo</w:t>
            </w:r>
          </w:p>
        </w:tc>
        <w:tc>
          <w:tcPr>
            <w:tcW w:w="2340" w:type="dxa"/>
          </w:tcPr>
          <w:p w14:paraId="47DF0C66"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20" wp14:editId="47DF1421">
                  <wp:extent cx="740410" cy="611505"/>
                  <wp:effectExtent l="19050" t="0" r="2540" b="0"/>
                  <wp:docPr id="482" name="Imagen 89" descr="elemento_estructura_n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descr="elemento_estructura_nodo"/>
                          <pic:cNvPicPr>
                            <a:picLocks noChangeAspect="1" noChangeArrowheads="1"/>
                          </pic:cNvPicPr>
                        </pic:nvPicPr>
                        <pic:blipFill>
                          <a:blip r:embed="rId47" cstate="print"/>
                          <a:srcRect/>
                          <a:stretch>
                            <a:fillRect/>
                          </a:stretch>
                        </pic:blipFill>
                        <pic:spPr bwMode="auto">
                          <a:xfrm>
                            <a:off x="0" y="0"/>
                            <a:ext cx="740410" cy="611505"/>
                          </a:xfrm>
                          <a:prstGeom prst="rect">
                            <a:avLst/>
                          </a:prstGeom>
                          <a:noFill/>
                          <a:ln w="9525">
                            <a:noFill/>
                            <a:miter lim="800000"/>
                            <a:headEnd/>
                            <a:tailEnd/>
                          </a:ln>
                        </pic:spPr>
                      </pic:pic>
                    </a:graphicData>
                  </a:graphic>
                </wp:inline>
              </w:drawing>
            </w:r>
          </w:p>
        </w:tc>
        <w:tc>
          <w:tcPr>
            <w:tcW w:w="3306" w:type="dxa"/>
          </w:tcPr>
          <w:p w14:paraId="47DF0C67" w14:textId="77777777" w:rsidR="00C65385" w:rsidRPr="008A4792" w:rsidRDefault="00C65385" w:rsidP="00F701D8">
            <w:pPr>
              <w:spacing w:before="240" w:after="200" w:line="276" w:lineRule="auto"/>
              <w:jc w:val="both"/>
              <w:rPr>
                <w:rFonts w:eastAsia="Calibri" w:cs="Arial"/>
              </w:rPr>
            </w:pPr>
            <w:r w:rsidRPr="008A4792">
              <w:rPr>
                <w:rFonts w:eastAsia="Calibri" w:cs="Arial"/>
              </w:rPr>
              <w:t>Elemento físico que existe en tiempo de ejecución y representa un recurso computacional con capacidad de procesar.</w:t>
            </w:r>
          </w:p>
        </w:tc>
      </w:tr>
      <w:tr w:rsidR="00C65385" w:rsidRPr="008A4792" w14:paraId="47DF0C75" w14:textId="77777777" w:rsidTr="004229D5">
        <w:trPr>
          <w:cantSplit/>
        </w:trPr>
        <w:tc>
          <w:tcPr>
            <w:tcW w:w="1870" w:type="dxa"/>
            <w:vMerge w:val="restart"/>
          </w:tcPr>
          <w:p w14:paraId="47DF0C69" w14:textId="77777777" w:rsidR="00C65385" w:rsidRPr="008A4792" w:rsidRDefault="00C65385" w:rsidP="00F701D8">
            <w:pPr>
              <w:spacing w:before="240" w:after="200" w:line="276" w:lineRule="auto"/>
              <w:jc w:val="both"/>
              <w:rPr>
                <w:rFonts w:eastAsia="Calibri" w:cs="Arial"/>
                <w:b/>
                <w:bCs/>
              </w:rPr>
            </w:pPr>
          </w:p>
          <w:p w14:paraId="47DF0C6A" w14:textId="77777777" w:rsidR="00C65385" w:rsidRPr="008A4792" w:rsidRDefault="00C65385" w:rsidP="00F701D8">
            <w:pPr>
              <w:spacing w:before="240" w:after="200" w:line="276" w:lineRule="auto"/>
              <w:jc w:val="both"/>
              <w:rPr>
                <w:rFonts w:eastAsia="Calibri" w:cs="Arial"/>
                <w:b/>
                <w:bCs/>
              </w:rPr>
            </w:pPr>
          </w:p>
          <w:p w14:paraId="47DF0C6B" w14:textId="77777777" w:rsidR="00C65385" w:rsidRPr="008A4792" w:rsidRDefault="00C65385" w:rsidP="00F701D8">
            <w:pPr>
              <w:spacing w:before="240" w:after="200" w:line="276" w:lineRule="auto"/>
              <w:jc w:val="both"/>
              <w:rPr>
                <w:rFonts w:eastAsia="Calibri" w:cs="Arial"/>
                <w:b/>
                <w:bCs/>
                <w:sz w:val="22"/>
              </w:rPr>
            </w:pPr>
          </w:p>
          <w:p w14:paraId="47DF0C6C" w14:textId="77777777" w:rsidR="00C65385" w:rsidRPr="008A4792" w:rsidRDefault="00C65385" w:rsidP="00F701D8">
            <w:pPr>
              <w:spacing w:before="240" w:after="200" w:line="276" w:lineRule="auto"/>
              <w:jc w:val="both"/>
              <w:rPr>
                <w:rFonts w:eastAsia="Calibri" w:cs="Arial"/>
                <w:b/>
                <w:bCs/>
                <w:sz w:val="22"/>
              </w:rPr>
            </w:pPr>
            <w:r w:rsidRPr="008A4792">
              <w:rPr>
                <w:rFonts w:eastAsia="Calibri" w:cs="Arial"/>
                <w:b/>
                <w:bCs/>
                <w:sz w:val="22"/>
              </w:rPr>
              <w:t>Elementos</w:t>
            </w:r>
          </w:p>
          <w:p w14:paraId="47DF0C6D" w14:textId="77777777" w:rsidR="00C65385" w:rsidRPr="008A4792" w:rsidRDefault="00C65385" w:rsidP="00F701D8">
            <w:pPr>
              <w:spacing w:before="240" w:after="200" w:line="276" w:lineRule="auto"/>
              <w:jc w:val="both"/>
              <w:rPr>
                <w:rFonts w:eastAsia="Calibri" w:cs="Arial"/>
                <w:b/>
                <w:bCs/>
                <w:sz w:val="22"/>
              </w:rPr>
            </w:pPr>
            <w:r w:rsidRPr="008A4792">
              <w:rPr>
                <w:rFonts w:eastAsia="Calibri" w:cs="Arial"/>
                <w:b/>
                <w:bCs/>
                <w:sz w:val="22"/>
              </w:rPr>
              <w:t>de</w:t>
            </w:r>
          </w:p>
          <w:p w14:paraId="47DF0C6E"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sz w:val="22"/>
              </w:rPr>
              <w:t>comportamiento</w:t>
            </w:r>
          </w:p>
        </w:tc>
        <w:tc>
          <w:tcPr>
            <w:tcW w:w="1611" w:type="dxa"/>
          </w:tcPr>
          <w:p w14:paraId="47DF0C6F" w14:textId="77777777" w:rsidR="00C65385" w:rsidRPr="008A4792" w:rsidRDefault="00C65385" w:rsidP="00F701D8">
            <w:pPr>
              <w:spacing w:before="240" w:after="200" w:line="276" w:lineRule="auto"/>
              <w:jc w:val="both"/>
              <w:rPr>
                <w:rFonts w:eastAsia="Calibri" w:cs="Arial"/>
              </w:rPr>
            </w:pPr>
          </w:p>
          <w:p w14:paraId="47DF0C70" w14:textId="77777777" w:rsidR="00C65385" w:rsidRPr="008A4792" w:rsidRDefault="00C65385" w:rsidP="00F701D8">
            <w:pPr>
              <w:spacing w:before="240" w:after="200" w:line="276" w:lineRule="auto"/>
              <w:jc w:val="both"/>
              <w:rPr>
                <w:rFonts w:eastAsia="Calibri" w:cs="Arial"/>
              </w:rPr>
            </w:pPr>
          </w:p>
          <w:p w14:paraId="47DF0C71" w14:textId="77777777" w:rsidR="00C65385" w:rsidRPr="008A4792" w:rsidRDefault="00C65385" w:rsidP="00F701D8">
            <w:pPr>
              <w:spacing w:before="240" w:after="200" w:line="276" w:lineRule="auto"/>
              <w:jc w:val="both"/>
              <w:rPr>
                <w:rFonts w:eastAsia="Calibri" w:cs="Arial"/>
              </w:rPr>
            </w:pPr>
            <w:r w:rsidRPr="008A4792">
              <w:rPr>
                <w:rFonts w:eastAsia="Calibri" w:cs="Arial"/>
              </w:rPr>
              <w:t>Interacción</w:t>
            </w:r>
          </w:p>
        </w:tc>
        <w:tc>
          <w:tcPr>
            <w:tcW w:w="2349" w:type="dxa"/>
            <w:gridSpan w:val="2"/>
          </w:tcPr>
          <w:p w14:paraId="47DF0C72" w14:textId="77777777" w:rsidR="00C65385" w:rsidRPr="008A4792" w:rsidRDefault="00C65385" w:rsidP="00F701D8">
            <w:pPr>
              <w:spacing w:before="240" w:after="200" w:line="276" w:lineRule="auto"/>
              <w:jc w:val="both"/>
              <w:rPr>
                <w:rFonts w:eastAsia="Calibri" w:cs="Arial"/>
              </w:rPr>
            </w:pPr>
          </w:p>
          <w:p w14:paraId="47DF0C73"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22" wp14:editId="47DF1423">
                  <wp:extent cx="1107440" cy="444500"/>
                  <wp:effectExtent l="19050" t="0" r="0" b="0"/>
                  <wp:docPr id="483" name="Imagen 90" descr="elemento_comportamiento_inte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0" descr="elemento_comportamiento_interaccion"/>
                          <pic:cNvPicPr>
                            <a:picLocks noChangeAspect="1" noChangeArrowheads="1"/>
                          </pic:cNvPicPr>
                        </pic:nvPicPr>
                        <pic:blipFill>
                          <a:blip r:embed="rId48" cstate="print"/>
                          <a:srcRect/>
                          <a:stretch>
                            <a:fillRect/>
                          </a:stretch>
                        </pic:blipFill>
                        <pic:spPr bwMode="auto">
                          <a:xfrm>
                            <a:off x="0" y="0"/>
                            <a:ext cx="1107440" cy="444500"/>
                          </a:xfrm>
                          <a:prstGeom prst="rect">
                            <a:avLst/>
                          </a:prstGeom>
                          <a:noFill/>
                          <a:ln w="9525">
                            <a:noFill/>
                            <a:miter lim="800000"/>
                            <a:headEnd/>
                            <a:tailEnd/>
                          </a:ln>
                        </pic:spPr>
                      </pic:pic>
                    </a:graphicData>
                  </a:graphic>
                </wp:inline>
              </w:drawing>
            </w:r>
          </w:p>
        </w:tc>
        <w:tc>
          <w:tcPr>
            <w:tcW w:w="3306" w:type="dxa"/>
          </w:tcPr>
          <w:p w14:paraId="47DF0C74" w14:textId="77777777" w:rsidR="00C65385" w:rsidRPr="008A4792" w:rsidRDefault="00C65385" w:rsidP="00F701D8">
            <w:pPr>
              <w:tabs>
                <w:tab w:val="center" w:pos="4419"/>
                <w:tab w:val="right" w:pos="8838"/>
              </w:tabs>
              <w:spacing w:before="240" w:after="200" w:line="276" w:lineRule="auto"/>
              <w:jc w:val="both"/>
              <w:rPr>
                <w:rFonts w:eastAsia="Calibri" w:cs="Arial"/>
              </w:rPr>
            </w:pPr>
            <w:r w:rsidRPr="008A4792">
              <w:rPr>
                <w:rFonts w:eastAsia="Calibri" w:cs="Arial"/>
              </w:rPr>
              <w:t>Comprende un conjunto de mensajes que se intercambian entre un conjunto de objetos, para cumplir un objetivo especifico.</w:t>
            </w:r>
          </w:p>
        </w:tc>
      </w:tr>
      <w:tr w:rsidR="00C65385" w:rsidRPr="008A4792" w14:paraId="47DF0C7D" w14:textId="77777777" w:rsidTr="004229D5">
        <w:trPr>
          <w:cantSplit/>
        </w:trPr>
        <w:tc>
          <w:tcPr>
            <w:tcW w:w="1870" w:type="dxa"/>
            <w:vMerge/>
          </w:tcPr>
          <w:p w14:paraId="47DF0C76" w14:textId="77777777" w:rsidR="00C65385" w:rsidRPr="008A4792" w:rsidRDefault="00C65385" w:rsidP="00F701D8">
            <w:pPr>
              <w:spacing w:before="240" w:after="200" w:line="276" w:lineRule="auto"/>
              <w:jc w:val="both"/>
              <w:rPr>
                <w:rFonts w:eastAsia="Calibri" w:cs="Arial"/>
                <w:b/>
                <w:bCs/>
              </w:rPr>
            </w:pPr>
          </w:p>
        </w:tc>
        <w:tc>
          <w:tcPr>
            <w:tcW w:w="1611" w:type="dxa"/>
          </w:tcPr>
          <w:p w14:paraId="47DF0C77" w14:textId="77777777" w:rsidR="00C65385" w:rsidRPr="008A4792" w:rsidRDefault="00C65385" w:rsidP="00F701D8">
            <w:pPr>
              <w:spacing w:before="240" w:after="200" w:line="276" w:lineRule="auto"/>
              <w:jc w:val="both"/>
              <w:rPr>
                <w:rFonts w:eastAsia="Calibri" w:cs="Arial"/>
              </w:rPr>
            </w:pPr>
          </w:p>
          <w:p w14:paraId="47DF0C78" w14:textId="77777777" w:rsidR="00C65385" w:rsidRPr="008A4792" w:rsidRDefault="00C65385" w:rsidP="00F701D8">
            <w:pPr>
              <w:spacing w:before="240" w:after="200" w:line="276" w:lineRule="auto"/>
              <w:jc w:val="both"/>
              <w:rPr>
                <w:rFonts w:eastAsia="Calibri" w:cs="Arial"/>
              </w:rPr>
            </w:pPr>
            <w:r w:rsidRPr="008A4792">
              <w:rPr>
                <w:rFonts w:eastAsia="Calibri" w:cs="Arial"/>
              </w:rPr>
              <w:t>Máquinas</w:t>
            </w:r>
          </w:p>
          <w:p w14:paraId="47DF0C79" w14:textId="77777777" w:rsidR="00C65385" w:rsidRPr="008A4792" w:rsidRDefault="00C65385" w:rsidP="00F701D8">
            <w:pPr>
              <w:spacing w:before="240" w:after="200" w:line="276" w:lineRule="auto"/>
              <w:jc w:val="both"/>
              <w:rPr>
                <w:rFonts w:eastAsia="Calibri" w:cs="Arial"/>
              </w:rPr>
            </w:pPr>
            <w:r w:rsidRPr="008A4792">
              <w:rPr>
                <w:rFonts w:eastAsia="Calibri" w:cs="Arial"/>
              </w:rPr>
              <w:t>de</w:t>
            </w:r>
          </w:p>
          <w:p w14:paraId="47DF0C7A" w14:textId="77777777" w:rsidR="00C65385" w:rsidRPr="008A4792" w:rsidRDefault="00C65385" w:rsidP="00F701D8">
            <w:pPr>
              <w:spacing w:before="240" w:after="200" w:line="276" w:lineRule="auto"/>
              <w:jc w:val="both"/>
              <w:rPr>
                <w:rFonts w:eastAsia="Calibri" w:cs="Arial"/>
              </w:rPr>
            </w:pPr>
            <w:r w:rsidRPr="008A4792">
              <w:rPr>
                <w:rFonts w:eastAsia="Calibri" w:cs="Arial"/>
              </w:rPr>
              <w:t>estados</w:t>
            </w:r>
          </w:p>
        </w:tc>
        <w:tc>
          <w:tcPr>
            <w:tcW w:w="2349" w:type="dxa"/>
            <w:gridSpan w:val="2"/>
          </w:tcPr>
          <w:p w14:paraId="47DF0C7B"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24" wp14:editId="47DF1425">
                  <wp:extent cx="978535" cy="469900"/>
                  <wp:effectExtent l="19050" t="0" r="0" b="0"/>
                  <wp:docPr id="484" name="Imagen 91" descr="elemento_estructura_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 descr="elemento_estructura_estado"/>
                          <pic:cNvPicPr>
                            <a:picLocks noChangeAspect="1" noChangeArrowheads="1"/>
                          </pic:cNvPicPr>
                        </pic:nvPicPr>
                        <pic:blipFill>
                          <a:blip r:embed="rId49" cstate="print"/>
                          <a:srcRect/>
                          <a:stretch>
                            <a:fillRect/>
                          </a:stretch>
                        </pic:blipFill>
                        <pic:spPr bwMode="auto">
                          <a:xfrm>
                            <a:off x="0" y="0"/>
                            <a:ext cx="978535" cy="469900"/>
                          </a:xfrm>
                          <a:prstGeom prst="rect">
                            <a:avLst/>
                          </a:prstGeom>
                          <a:noFill/>
                          <a:ln w="9525">
                            <a:noFill/>
                            <a:miter lim="800000"/>
                            <a:headEnd/>
                            <a:tailEnd/>
                          </a:ln>
                        </pic:spPr>
                      </pic:pic>
                    </a:graphicData>
                  </a:graphic>
                </wp:inline>
              </w:drawing>
            </w:r>
          </w:p>
        </w:tc>
        <w:tc>
          <w:tcPr>
            <w:tcW w:w="3306" w:type="dxa"/>
          </w:tcPr>
          <w:p w14:paraId="47DF0C7C" w14:textId="77777777" w:rsidR="00C65385" w:rsidRPr="008A4792" w:rsidRDefault="00C65385" w:rsidP="00F701D8">
            <w:pPr>
              <w:spacing w:before="240" w:after="200" w:line="276" w:lineRule="auto"/>
              <w:jc w:val="both"/>
              <w:rPr>
                <w:rFonts w:eastAsia="Calibri" w:cs="Arial"/>
              </w:rPr>
            </w:pPr>
            <w:r w:rsidRPr="008A4792">
              <w:rPr>
                <w:rFonts w:eastAsia="Calibri" w:cs="Arial"/>
              </w:rPr>
              <w:t>Especifica la secuencia de estados por los que pasa un objeto o una interacción, en respuesta a eventos.</w:t>
            </w:r>
          </w:p>
        </w:tc>
      </w:tr>
      <w:tr w:rsidR="00C65385" w:rsidRPr="008A4792" w14:paraId="47DF0C87" w14:textId="77777777" w:rsidTr="004229D5">
        <w:trPr>
          <w:cantSplit/>
        </w:trPr>
        <w:tc>
          <w:tcPr>
            <w:tcW w:w="1870" w:type="dxa"/>
          </w:tcPr>
          <w:p w14:paraId="47DF0C7E" w14:textId="77777777" w:rsidR="00C65385" w:rsidRPr="008A4792" w:rsidRDefault="00C65385" w:rsidP="00F701D8">
            <w:pPr>
              <w:spacing w:before="240" w:after="200" w:line="276" w:lineRule="auto"/>
              <w:jc w:val="both"/>
              <w:rPr>
                <w:rFonts w:eastAsia="Calibri" w:cs="Arial"/>
                <w:b/>
                <w:bCs/>
              </w:rPr>
            </w:pPr>
          </w:p>
          <w:p w14:paraId="47DF0C7F"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Elementos</w:t>
            </w:r>
          </w:p>
          <w:p w14:paraId="47DF0C80"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de</w:t>
            </w:r>
          </w:p>
          <w:p w14:paraId="47DF0C81"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agrupación</w:t>
            </w:r>
          </w:p>
        </w:tc>
        <w:tc>
          <w:tcPr>
            <w:tcW w:w="1611" w:type="dxa"/>
          </w:tcPr>
          <w:p w14:paraId="47DF0C82" w14:textId="77777777" w:rsidR="00C65385" w:rsidRPr="008A4792" w:rsidRDefault="00C65385" w:rsidP="00F701D8">
            <w:pPr>
              <w:spacing w:before="240" w:after="200" w:line="276" w:lineRule="auto"/>
              <w:jc w:val="both"/>
              <w:rPr>
                <w:rFonts w:eastAsia="Calibri" w:cs="Arial"/>
              </w:rPr>
            </w:pPr>
          </w:p>
          <w:p w14:paraId="47DF0C83" w14:textId="77777777" w:rsidR="00C65385" w:rsidRPr="008A4792" w:rsidRDefault="00C65385" w:rsidP="00F701D8">
            <w:pPr>
              <w:spacing w:before="240" w:after="200" w:line="276" w:lineRule="auto"/>
              <w:jc w:val="both"/>
              <w:rPr>
                <w:rFonts w:eastAsia="Calibri" w:cs="Arial"/>
              </w:rPr>
            </w:pPr>
          </w:p>
          <w:p w14:paraId="47DF0C84" w14:textId="77777777" w:rsidR="00C65385" w:rsidRPr="008A4792" w:rsidRDefault="00C65385" w:rsidP="00F701D8">
            <w:pPr>
              <w:spacing w:before="240" w:after="200" w:line="276" w:lineRule="auto"/>
              <w:jc w:val="both"/>
              <w:rPr>
                <w:rFonts w:eastAsia="Calibri" w:cs="Arial"/>
              </w:rPr>
            </w:pPr>
            <w:r w:rsidRPr="008A4792">
              <w:rPr>
                <w:rFonts w:eastAsia="Calibri" w:cs="Arial"/>
              </w:rPr>
              <w:t>Paquete</w:t>
            </w:r>
          </w:p>
        </w:tc>
        <w:tc>
          <w:tcPr>
            <w:tcW w:w="2349" w:type="dxa"/>
            <w:gridSpan w:val="2"/>
          </w:tcPr>
          <w:p w14:paraId="47DF0C85"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26" wp14:editId="47DF1427">
                  <wp:extent cx="978535" cy="688975"/>
                  <wp:effectExtent l="19050" t="0" r="0" b="0"/>
                  <wp:docPr id="485" name="Imagen 92" descr="elemento_agrupacion_paqu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 descr="elemento_agrupacion_paquete"/>
                          <pic:cNvPicPr>
                            <a:picLocks noChangeAspect="1" noChangeArrowheads="1"/>
                          </pic:cNvPicPr>
                        </pic:nvPicPr>
                        <pic:blipFill>
                          <a:blip r:embed="rId50" cstate="print"/>
                          <a:srcRect/>
                          <a:stretch>
                            <a:fillRect/>
                          </a:stretch>
                        </pic:blipFill>
                        <pic:spPr bwMode="auto">
                          <a:xfrm>
                            <a:off x="0" y="0"/>
                            <a:ext cx="978535" cy="688975"/>
                          </a:xfrm>
                          <a:prstGeom prst="rect">
                            <a:avLst/>
                          </a:prstGeom>
                          <a:noFill/>
                          <a:ln w="9525">
                            <a:noFill/>
                            <a:miter lim="800000"/>
                            <a:headEnd/>
                            <a:tailEnd/>
                          </a:ln>
                        </pic:spPr>
                      </pic:pic>
                    </a:graphicData>
                  </a:graphic>
                </wp:inline>
              </w:drawing>
            </w:r>
          </w:p>
        </w:tc>
        <w:tc>
          <w:tcPr>
            <w:tcW w:w="3306" w:type="dxa"/>
          </w:tcPr>
          <w:p w14:paraId="47DF0C86" w14:textId="77777777" w:rsidR="00C65385" w:rsidRPr="008A4792" w:rsidRDefault="00C65385" w:rsidP="00F701D8">
            <w:pPr>
              <w:tabs>
                <w:tab w:val="center" w:pos="4419"/>
                <w:tab w:val="right" w:pos="8838"/>
              </w:tabs>
              <w:spacing w:before="240" w:after="200" w:line="276" w:lineRule="auto"/>
              <w:jc w:val="both"/>
              <w:rPr>
                <w:rFonts w:eastAsia="Calibri" w:cs="Arial"/>
              </w:rPr>
            </w:pPr>
            <w:r w:rsidRPr="008A4792">
              <w:rPr>
                <w:rFonts w:eastAsia="Calibri" w:cs="Arial"/>
              </w:rPr>
              <w:t>Se emplea para organizar otros elementos en grupos.</w:t>
            </w:r>
          </w:p>
        </w:tc>
      </w:tr>
      <w:tr w:rsidR="00C65385" w:rsidRPr="008A4792" w14:paraId="47DF0C93" w14:textId="77777777" w:rsidTr="004229D5">
        <w:trPr>
          <w:cantSplit/>
        </w:trPr>
        <w:tc>
          <w:tcPr>
            <w:tcW w:w="1870" w:type="dxa"/>
          </w:tcPr>
          <w:p w14:paraId="47DF0C88" w14:textId="77777777" w:rsidR="00C65385" w:rsidRPr="008A4792" w:rsidRDefault="00C65385" w:rsidP="00F701D8">
            <w:pPr>
              <w:spacing w:before="240" w:after="200" w:line="276" w:lineRule="auto"/>
              <w:jc w:val="both"/>
              <w:rPr>
                <w:rFonts w:eastAsia="Calibri" w:cs="Arial"/>
                <w:b/>
                <w:bCs/>
              </w:rPr>
            </w:pPr>
          </w:p>
          <w:p w14:paraId="47DF0C89"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Elementos</w:t>
            </w:r>
          </w:p>
          <w:p w14:paraId="47DF0C8A"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de</w:t>
            </w:r>
          </w:p>
          <w:p w14:paraId="47DF0C8B"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notación</w:t>
            </w:r>
          </w:p>
          <w:p w14:paraId="47DF0C8C" w14:textId="77777777" w:rsidR="00C65385" w:rsidRPr="008A4792" w:rsidRDefault="00C65385" w:rsidP="00F701D8">
            <w:pPr>
              <w:spacing w:before="240" w:after="200" w:line="276" w:lineRule="auto"/>
              <w:jc w:val="both"/>
              <w:rPr>
                <w:rFonts w:eastAsia="Calibri" w:cs="Arial"/>
                <w:b/>
                <w:bCs/>
              </w:rPr>
            </w:pPr>
          </w:p>
        </w:tc>
        <w:tc>
          <w:tcPr>
            <w:tcW w:w="1611" w:type="dxa"/>
          </w:tcPr>
          <w:p w14:paraId="47DF0C8D" w14:textId="77777777" w:rsidR="00C65385" w:rsidRPr="008A4792" w:rsidRDefault="00C65385" w:rsidP="00F701D8">
            <w:pPr>
              <w:spacing w:before="240" w:after="200" w:line="276" w:lineRule="auto"/>
              <w:jc w:val="both"/>
              <w:rPr>
                <w:rFonts w:eastAsia="Calibri" w:cs="Arial"/>
              </w:rPr>
            </w:pPr>
          </w:p>
          <w:p w14:paraId="47DF0C8E" w14:textId="77777777" w:rsidR="00C65385" w:rsidRPr="008A4792" w:rsidRDefault="00C65385" w:rsidP="00F701D8">
            <w:pPr>
              <w:spacing w:before="240" w:after="200" w:line="276" w:lineRule="auto"/>
              <w:jc w:val="both"/>
              <w:rPr>
                <w:rFonts w:eastAsia="Calibri" w:cs="Arial"/>
              </w:rPr>
            </w:pPr>
          </w:p>
          <w:p w14:paraId="47DF0C8F" w14:textId="77777777" w:rsidR="00C65385" w:rsidRPr="008A4792" w:rsidRDefault="00C65385" w:rsidP="00F701D8">
            <w:pPr>
              <w:spacing w:before="240" w:after="200" w:line="276" w:lineRule="auto"/>
              <w:jc w:val="both"/>
              <w:rPr>
                <w:rFonts w:eastAsia="Calibri" w:cs="Arial"/>
              </w:rPr>
            </w:pPr>
            <w:r w:rsidRPr="008A4792">
              <w:rPr>
                <w:rFonts w:eastAsia="Calibri" w:cs="Arial"/>
              </w:rPr>
              <w:t>Nota</w:t>
            </w:r>
          </w:p>
        </w:tc>
        <w:tc>
          <w:tcPr>
            <w:tcW w:w="2349" w:type="dxa"/>
            <w:gridSpan w:val="2"/>
          </w:tcPr>
          <w:p w14:paraId="47DF0C90" w14:textId="77777777" w:rsidR="00C65385" w:rsidRPr="008A4792" w:rsidRDefault="00C65385" w:rsidP="00F701D8">
            <w:pPr>
              <w:spacing w:before="240" w:after="200" w:line="276" w:lineRule="auto"/>
              <w:jc w:val="both"/>
              <w:rPr>
                <w:rFonts w:eastAsia="Calibri" w:cs="Arial"/>
              </w:rPr>
            </w:pPr>
          </w:p>
          <w:p w14:paraId="47DF0C91"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28" wp14:editId="47DF1429">
                  <wp:extent cx="972185" cy="438150"/>
                  <wp:effectExtent l="19050" t="0" r="0" b="0"/>
                  <wp:docPr id="486" name="Imagen 93" descr="elemento_anotacion_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descr="elemento_anotacion_nota"/>
                          <pic:cNvPicPr>
                            <a:picLocks noChangeAspect="1" noChangeArrowheads="1"/>
                          </pic:cNvPicPr>
                        </pic:nvPicPr>
                        <pic:blipFill>
                          <a:blip r:embed="rId51" cstate="print"/>
                          <a:srcRect/>
                          <a:stretch>
                            <a:fillRect/>
                          </a:stretch>
                        </pic:blipFill>
                        <pic:spPr bwMode="auto">
                          <a:xfrm>
                            <a:off x="0" y="0"/>
                            <a:ext cx="972185" cy="438150"/>
                          </a:xfrm>
                          <a:prstGeom prst="rect">
                            <a:avLst/>
                          </a:prstGeom>
                          <a:noFill/>
                          <a:ln w="9525">
                            <a:noFill/>
                            <a:miter lim="800000"/>
                            <a:headEnd/>
                            <a:tailEnd/>
                          </a:ln>
                        </pic:spPr>
                      </pic:pic>
                    </a:graphicData>
                  </a:graphic>
                </wp:inline>
              </w:drawing>
            </w:r>
          </w:p>
        </w:tc>
        <w:tc>
          <w:tcPr>
            <w:tcW w:w="3306" w:type="dxa"/>
          </w:tcPr>
          <w:p w14:paraId="47DF0C92" w14:textId="77777777" w:rsidR="00C65385" w:rsidRPr="008A4792" w:rsidRDefault="00C65385" w:rsidP="00F701D8">
            <w:pPr>
              <w:keepNext/>
              <w:tabs>
                <w:tab w:val="center" w:pos="4419"/>
                <w:tab w:val="right" w:pos="8838"/>
              </w:tabs>
              <w:spacing w:before="240" w:after="200" w:line="276" w:lineRule="auto"/>
              <w:jc w:val="both"/>
              <w:rPr>
                <w:rFonts w:eastAsia="Calibri" w:cs="Arial"/>
              </w:rPr>
            </w:pPr>
            <w:r w:rsidRPr="008A4792">
              <w:rPr>
                <w:rFonts w:eastAsia="Calibri" w:cs="Arial"/>
              </w:rPr>
              <w:t>Partes explicativa de UML, que puede describir textualmente cualquier aspecto del modelo</w:t>
            </w:r>
          </w:p>
        </w:tc>
      </w:tr>
    </w:tbl>
    <w:p w14:paraId="47DF0C94" w14:textId="77777777" w:rsidR="00C65385" w:rsidRPr="008A4792" w:rsidRDefault="00C65385" w:rsidP="00F701D8">
      <w:pPr>
        <w:tabs>
          <w:tab w:val="left" w:pos="0"/>
          <w:tab w:val="right" w:leader="dot" w:pos="9180"/>
        </w:tabs>
        <w:suppressAutoHyphens/>
        <w:spacing w:before="240" w:after="200" w:line="276" w:lineRule="auto"/>
        <w:jc w:val="both"/>
        <w:rPr>
          <w:rFonts w:eastAsia="Times New Roman" w:cs="Arial"/>
          <w:b/>
          <w:lang w:val="es-ES" w:eastAsia="es-ES"/>
        </w:rPr>
      </w:pPr>
      <w:r w:rsidRPr="008A4792">
        <w:rPr>
          <w:rFonts w:eastAsia="Times New Roman" w:cs="Arial"/>
          <w:b/>
          <w:lang w:val="es-ES" w:eastAsia="es-ES"/>
        </w:rPr>
        <w:t>Relaciones:</w:t>
      </w: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41"/>
        <w:gridCol w:w="2630"/>
        <w:gridCol w:w="4630"/>
      </w:tblGrid>
      <w:tr w:rsidR="00C65385" w:rsidRPr="008A4792" w14:paraId="47DF0C99" w14:textId="77777777" w:rsidTr="004229D5">
        <w:tc>
          <w:tcPr>
            <w:tcW w:w="1690" w:type="dxa"/>
          </w:tcPr>
          <w:p w14:paraId="47DF0C95" w14:textId="77777777" w:rsidR="00C65385" w:rsidRPr="008A4792" w:rsidRDefault="00C65385" w:rsidP="00F701D8">
            <w:pPr>
              <w:spacing w:before="240" w:after="200" w:line="276" w:lineRule="auto"/>
              <w:jc w:val="both"/>
              <w:rPr>
                <w:rFonts w:eastAsia="Calibri" w:cs="Arial"/>
              </w:rPr>
            </w:pPr>
          </w:p>
          <w:p w14:paraId="47DF0C96" w14:textId="77777777" w:rsidR="00C65385" w:rsidRPr="008A4792" w:rsidRDefault="00C65385" w:rsidP="00F701D8">
            <w:pPr>
              <w:spacing w:before="240" w:after="200" w:line="276" w:lineRule="auto"/>
              <w:jc w:val="both"/>
              <w:rPr>
                <w:rFonts w:eastAsia="Calibri" w:cs="Arial"/>
              </w:rPr>
            </w:pPr>
            <w:r w:rsidRPr="008A4792">
              <w:rPr>
                <w:rFonts w:eastAsia="Calibri" w:cs="Arial"/>
              </w:rPr>
              <w:t>Dependencia</w:t>
            </w:r>
          </w:p>
        </w:tc>
        <w:tc>
          <w:tcPr>
            <w:tcW w:w="2630" w:type="dxa"/>
          </w:tcPr>
          <w:p w14:paraId="47DF0C97"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2A" wp14:editId="47DF142B">
                  <wp:extent cx="1223645" cy="508635"/>
                  <wp:effectExtent l="19050" t="0" r="0" b="0"/>
                  <wp:docPr id="487" name="Imagen 94" descr="relaciones_depen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 descr="relaciones_dependencia"/>
                          <pic:cNvPicPr>
                            <a:picLocks noChangeAspect="1" noChangeArrowheads="1"/>
                          </pic:cNvPicPr>
                        </pic:nvPicPr>
                        <pic:blipFill>
                          <a:blip r:embed="rId52" cstate="print"/>
                          <a:srcRect/>
                          <a:stretch>
                            <a:fillRect/>
                          </a:stretch>
                        </pic:blipFill>
                        <pic:spPr bwMode="auto">
                          <a:xfrm>
                            <a:off x="0" y="0"/>
                            <a:ext cx="1223645" cy="508635"/>
                          </a:xfrm>
                          <a:prstGeom prst="rect">
                            <a:avLst/>
                          </a:prstGeom>
                          <a:noFill/>
                          <a:ln w="9525">
                            <a:noFill/>
                            <a:miter lim="800000"/>
                            <a:headEnd/>
                            <a:tailEnd/>
                          </a:ln>
                        </pic:spPr>
                      </pic:pic>
                    </a:graphicData>
                  </a:graphic>
                </wp:inline>
              </w:drawing>
            </w:r>
          </w:p>
        </w:tc>
        <w:tc>
          <w:tcPr>
            <w:tcW w:w="4681" w:type="dxa"/>
          </w:tcPr>
          <w:p w14:paraId="47DF0C98" w14:textId="77777777" w:rsidR="00C65385" w:rsidRPr="008A4792" w:rsidRDefault="00C65385" w:rsidP="00F701D8">
            <w:pPr>
              <w:spacing w:before="240" w:after="200" w:line="276" w:lineRule="auto"/>
              <w:jc w:val="both"/>
              <w:rPr>
                <w:rFonts w:eastAsia="Calibri" w:cs="Arial"/>
              </w:rPr>
            </w:pPr>
            <w:r w:rsidRPr="008A4792">
              <w:rPr>
                <w:rFonts w:eastAsia="Calibri" w:cs="Arial"/>
              </w:rPr>
              <w:t>Es una relación entre dos elementos, tal que un cambio en uno puede afectar al otro.</w:t>
            </w:r>
          </w:p>
        </w:tc>
      </w:tr>
      <w:tr w:rsidR="00C65385" w:rsidRPr="008A4792" w14:paraId="47DF0C9E" w14:textId="77777777" w:rsidTr="004229D5">
        <w:tc>
          <w:tcPr>
            <w:tcW w:w="1690" w:type="dxa"/>
          </w:tcPr>
          <w:p w14:paraId="47DF0C9A" w14:textId="77777777" w:rsidR="00C65385" w:rsidRPr="008A4792" w:rsidRDefault="00C65385" w:rsidP="00F701D8">
            <w:pPr>
              <w:spacing w:before="240" w:after="200" w:line="276" w:lineRule="auto"/>
              <w:jc w:val="both"/>
              <w:rPr>
                <w:rFonts w:eastAsia="Calibri" w:cs="Arial"/>
              </w:rPr>
            </w:pPr>
          </w:p>
          <w:p w14:paraId="47DF0C9B" w14:textId="77777777" w:rsidR="00C65385" w:rsidRPr="008A4792" w:rsidRDefault="00C65385" w:rsidP="00F701D8">
            <w:pPr>
              <w:spacing w:before="240" w:after="200" w:line="276" w:lineRule="auto"/>
              <w:jc w:val="both"/>
              <w:rPr>
                <w:rFonts w:eastAsia="Calibri" w:cs="Arial"/>
              </w:rPr>
            </w:pPr>
            <w:r w:rsidRPr="008A4792">
              <w:rPr>
                <w:rFonts w:eastAsia="Calibri" w:cs="Arial"/>
              </w:rPr>
              <w:t>Asociación</w:t>
            </w:r>
          </w:p>
        </w:tc>
        <w:tc>
          <w:tcPr>
            <w:tcW w:w="2630" w:type="dxa"/>
          </w:tcPr>
          <w:p w14:paraId="47DF0C9C"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2C" wp14:editId="47DF142D">
                  <wp:extent cx="1332865" cy="534670"/>
                  <wp:effectExtent l="19050" t="0" r="635" b="0"/>
                  <wp:docPr id="488" name="Imagen 95" descr="relaciones_asoci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5" descr="relaciones_asociacion"/>
                          <pic:cNvPicPr>
                            <a:picLocks noChangeAspect="1" noChangeArrowheads="1"/>
                          </pic:cNvPicPr>
                        </pic:nvPicPr>
                        <pic:blipFill>
                          <a:blip r:embed="rId53" cstate="print"/>
                          <a:srcRect/>
                          <a:stretch>
                            <a:fillRect/>
                          </a:stretch>
                        </pic:blipFill>
                        <pic:spPr bwMode="auto">
                          <a:xfrm>
                            <a:off x="0" y="0"/>
                            <a:ext cx="1332865" cy="534670"/>
                          </a:xfrm>
                          <a:prstGeom prst="rect">
                            <a:avLst/>
                          </a:prstGeom>
                          <a:noFill/>
                          <a:ln w="9525">
                            <a:noFill/>
                            <a:miter lim="800000"/>
                            <a:headEnd/>
                            <a:tailEnd/>
                          </a:ln>
                        </pic:spPr>
                      </pic:pic>
                    </a:graphicData>
                  </a:graphic>
                </wp:inline>
              </w:drawing>
            </w:r>
          </w:p>
        </w:tc>
        <w:tc>
          <w:tcPr>
            <w:tcW w:w="4681" w:type="dxa"/>
          </w:tcPr>
          <w:p w14:paraId="47DF0C9D" w14:textId="77777777" w:rsidR="00C65385" w:rsidRPr="008A4792" w:rsidRDefault="00C65385" w:rsidP="00F701D8">
            <w:pPr>
              <w:spacing w:before="240" w:after="200" w:line="276" w:lineRule="auto"/>
              <w:jc w:val="both"/>
              <w:rPr>
                <w:rFonts w:eastAsia="Calibri" w:cs="Arial"/>
              </w:rPr>
            </w:pPr>
            <w:r w:rsidRPr="008A4792">
              <w:rPr>
                <w:rFonts w:eastAsia="Calibri" w:cs="Arial"/>
              </w:rPr>
              <w:t>Es una relación estructural que resume un conjunto de enlaces que son conexiones entre objetos.</w:t>
            </w:r>
          </w:p>
        </w:tc>
      </w:tr>
      <w:tr w:rsidR="00C65385" w:rsidRPr="008A4792" w14:paraId="47DF0CA3" w14:textId="77777777" w:rsidTr="004229D5">
        <w:tc>
          <w:tcPr>
            <w:tcW w:w="1690" w:type="dxa"/>
          </w:tcPr>
          <w:p w14:paraId="47DF0C9F" w14:textId="77777777" w:rsidR="00C65385" w:rsidRPr="008A4792" w:rsidRDefault="00C65385" w:rsidP="00F701D8">
            <w:pPr>
              <w:spacing w:before="240" w:after="200" w:line="276" w:lineRule="auto"/>
              <w:jc w:val="both"/>
              <w:rPr>
                <w:rFonts w:eastAsia="Calibri" w:cs="Arial"/>
              </w:rPr>
            </w:pPr>
          </w:p>
          <w:p w14:paraId="47DF0CA0" w14:textId="77777777" w:rsidR="00C65385" w:rsidRPr="008A4792" w:rsidRDefault="00C65385" w:rsidP="00F701D8">
            <w:pPr>
              <w:spacing w:before="240" w:after="200" w:line="276" w:lineRule="auto"/>
              <w:jc w:val="both"/>
              <w:rPr>
                <w:rFonts w:eastAsia="Calibri" w:cs="Arial"/>
              </w:rPr>
            </w:pPr>
            <w:r w:rsidRPr="008A4792">
              <w:rPr>
                <w:rFonts w:eastAsia="Calibri" w:cs="Arial"/>
              </w:rPr>
              <w:t>Generalización</w:t>
            </w:r>
          </w:p>
        </w:tc>
        <w:tc>
          <w:tcPr>
            <w:tcW w:w="2630" w:type="dxa"/>
          </w:tcPr>
          <w:p w14:paraId="47DF0CA1"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2E" wp14:editId="47DF142F">
                  <wp:extent cx="1487805" cy="650240"/>
                  <wp:effectExtent l="19050" t="0" r="0" b="0"/>
                  <wp:docPr id="489" name="Imagen 96" descr="relaciones_gener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descr="relaciones_generalizacion"/>
                          <pic:cNvPicPr>
                            <a:picLocks noChangeAspect="1" noChangeArrowheads="1"/>
                          </pic:cNvPicPr>
                        </pic:nvPicPr>
                        <pic:blipFill>
                          <a:blip r:embed="rId54" cstate="print"/>
                          <a:srcRect/>
                          <a:stretch>
                            <a:fillRect/>
                          </a:stretch>
                        </pic:blipFill>
                        <pic:spPr bwMode="auto">
                          <a:xfrm>
                            <a:off x="0" y="0"/>
                            <a:ext cx="1487805" cy="650240"/>
                          </a:xfrm>
                          <a:prstGeom prst="rect">
                            <a:avLst/>
                          </a:prstGeom>
                          <a:noFill/>
                          <a:ln w="9525">
                            <a:noFill/>
                            <a:miter lim="800000"/>
                            <a:headEnd/>
                            <a:tailEnd/>
                          </a:ln>
                        </pic:spPr>
                      </pic:pic>
                    </a:graphicData>
                  </a:graphic>
                </wp:inline>
              </w:drawing>
            </w:r>
          </w:p>
        </w:tc>
        <w:tc>
          <w:tcPr>
            <w:tcW w:w="4681" w:type="dxa"/>
          </w:tcPr>
          <w:p w14:paraId="47DF0CA2" w14:textId="77777777" w:rsidR="00C65385" w:rsidRPr="008A4792" w:rsidRDefault="00C65385" w:rsidP="00F701D8">
            <w:pPr>
              <w:spacing w:before="240" w:after="200" w:line="276" w:lineRule="auto"/>
              <w:jc w:val="both"/>
              <w:rPr>
                <w:rFonts w:eastAsia="Calibri" w:cs="Arial"/>
              </w:rPr>
            </w:pPr>
            <w:r w:rsidRPr="008A4792">
              <w:rPr>
                <w:rFonts w:eastAsia="Calibri" w:cs="Arial"/>
              </w:rPr>
              <w:t xml:space="preserve">Es una relación en la que el elemento generalizado puede ser substituido por cualquiera de los elementos hijos, ya que comparten su estructura y comportamiento. </w:t>
            </w:r>
          </w:p>
        </w:tc>
      </w:tr>
      <w:tr w:rsidR="00C65385" w:rsidRPr="008A4792" w14:paraId="47DF0CA8" w14:textId="77777777" w:rsidTr="004229D5">
        <w:tc>
          <w:tcPr>
            <w:tcW w:w="1690" w:type="dxa"/>
          </w:tcPr>
          <w:p w14:paraId="47DF0CA4" w14:textId="77777777" w:rsidR="00C65385" w:rsidRPr="008A4792" w:rsidRDefault="00C65385" w:rsidP="00F701D8">
            <w:pPr>
              <w:spacing w:before="240" w:after="200" w:line="276" w:lineRule="auto"/>
              <w:jc w:val="both"/>
              <w:rPr>
                <w:rFonts w:eastAsia="Calibri" w:cs="Arial"/>
              </w:rPr>
            </w:pPr>
          </w:p>
          <w:p w14:paraId="47DF0CA5" w14:textId="77777777" w:rsidR="00C65385" w:rsidRPr="008A4792" w:rsidRDefault="00C65385" w:rsidP="00F701D8">
            <w:pPr>
              <w:spacing w:before="240" w:after="200" w:line="276" w:lineRule="auto"/>
              <w:jc w:val="both"/>
              <w:rPr>
                <w:rFonts w:eastAsia="Calibri" w:cs="Arial"/>
              </w:rPr>
            </w:pPr>
            <w:r w:rsidRPr="008A4792">
              <w:rPr>
                <w:rFonts w:eastAsia="Calibri" w:cs="Arial"/>
              </w:rPr>
              <w:t>Realización</w:t>
            </w:r>
          </w:p>
        </w:tc>
        <w:tc>
          <w:tcPr>
            <w:tcW w:w="2630" w:type="dxa"/>
          </w:tcPr>
          <w:p w14:paraId="47DF0CA6"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30" wp14:editId="47DF1431">
                  <wp:extent cx="1551940" cy="631190"/>
                  <wp:effectExtent l="19050" t="0" r="0" b="0"/>
                  <wp:docPr id="490" name="Imagen 97" descr="relaciones_re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descr="relaciones_realizacion"/>
                          <pic:cNvPicPr>
                            <a:picLocks noChangeAspect="1" noChangeArrowheads="1"/>
                          </pic:cNvPicPr>
                        </pic:nvPicPr>
                        <pic:blipFill>
                          <a:blip r:embed="rId55" cstate="print"/>
                          <a:srcRect/>
                          <a:stretch>
                            <a:fillRect/>
                          </a:stretch>
                        </pic:blipFill>
                        <pic:spPr bwMode="auto">
                          <a:xfrm>
                            <a:off x="0" y="0"/>
                            <a:ext cx="1551940" cy="631190"/>
                          </a:xfrm>
                          <a:prstGeom prst="rect">
                            <a:avLst/>
                          </a:prstGeom>
                          <a:noFill/>
                          <a:ln w="9525">
                            <a:noFill/>
                            <a:miter lim="800000"/>
                            <a:headEnd/>
                            <a:tailEnd/>
                          </a:ln>
                        </pic:spPr>
                      </pic:pic>
                    </a:graphicData>
                  </a:graphic>
                </wp:inline>
              </w:drawing>
            </w:r>
          </w:p>
        </w:tc>
        <w:tc>
          <w:tcPr>
            <w:tcW w:w="4681" w:type="dxa"/>
          </w:tcPr>
          <w:p w14:paraId="47DF0CA7" w14:textId="77777777" w:rsidR="00C65385" w:rsidRPr="008A4792" w:rsidRDefault="00C65385" w:rsidP="00F701D8">
            <w:pPr>
              <w:keepNext/>
              <w:spacing w:before="240" w:after="200" w:line="276" w:lineRule="auto"/>
              <w:jc w:val="both"/>
              <w:rPr>
                <w:rFonts w:eastAsia="Calibri" w:cs="Arial"/>
              </w:rPr>
            </w:pPr>
            <w:r w:rsidRPr="008A4792">
              <w:rPr>
                <w:rFonts w:eastAsia="Calibri" w:cs="Arial"/>
              </w:rPr>
              <w:t>Es una relación que implica que la parte realizante cumple con una serie de especificaciones propuestas por la clase realizada (interfaces).</w:t>
            </w:r>
          </w:p>
        </w:tc>
      </w:tr>
    </w:tbl>
    <w:p w14:paraId="47DF0CA9" w14:textId="77777777" w:rsidR="00C65385" w:rsidRPr="008A4792" w:rsidRDefault="00C65385" w:rsidP="00F701D8">
      <w:pPr>
        <w:tabs>
          <w:tab w:val="left" w:pos="0"/>
          <w:tab w:val="right" w:leader="dot" w:pos="9180"/>
        </w:tabs>
        <w:suppressAutoHyphens/>
        <w:spacing w:before="240" w:after="200" w:line="276" w:lineRule="auto"/>
        <w:jc w:val="both"/>
        <w:rPr>
          <w:rFonts w:eastAsia="Times New Roman" w:cs="Arial"/>
          <w:b/>
          <w:lang w:val="es-ES" w:eastAsia="es-ES"/>
        </w:rPr>
      </w:pPr>
      <w:r w:rsidRPr="008A4792">
        <w:rPr>
          <w:rFonts w:eastAsia="Times New Roman" w:cs="Arial"/>
          <w:b/>
          <w:lang w:val="es-ES" w:eastAsia="es-ES"/>
        </w:rPr>
        <w:lastRenderedPageBreak/>
        <w:t>Diagramas:</w:t>
      </w:r>
    </w:p>
    <w:tbl>
      <w:tblPr>
        <w:tblW w:w="9781"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
        <w:gridCol w:w="1635"/>
        <w:gridCol w:w="2960"/>
        <w:gridCol w:w="4379"/>
      </w:tblGrid>
      <w:tr w:rsidR="00C65385" w:rsidRPr="008A4792" w14:paraId="47DF0CC5" w14:textId="77777777" w:rsidTr="004229D5">
        <w:trPr>
          <w:cantSplit/>
        </w:trPr>
        <w:tc>
          <w:tcPr>
            <w:tcW w:w="851" w:type="dxa"/>
            <w:vMerge w:val="restart"/>
          </w:tcPr>
          <w:p w14:paraId="47DF0CAA" w14:textId="77777777" w:rsidR="00C65385" w:rsidRPr="008A4792" w:rsidRDefault="00C65385" w:rsidP="00F701D8">
            <w:pPr>
              <w:spacing w:before="240" w:after="200" w:line="276" w:lineRule="auto"/>
              <w:jc w:val="both"/>
              <w:rPr>
                <w:rFonts w:eastAsia="Calibri" w:cs="Arial"/>
                <w:b/>
                <w:bCs/>
              </w:rPr>
            </w:pPr>
          </w:p>
          <w:p w14:paraId="47DF0CAB" w14:textId="77777777" w:rsidR="00C65385" w:rsidRPr="008A4792" w:rsidRDefault="00C65385" w:rsidP="00F701D8">
            <w:pPr>
              <w:spacing w:before="240" w:after="200" w:line="276" w:lineRule="auto"/>
              <w:jc w:val="both"/>
              <w:rPr>
                <w:rFonts w:eastAsia="Calibri" w:cs="Arial"/>
                <w:b/>
                <w:bCs/>
              </w:rPr>
            </w:pPr>
          </w:p>
          <w:p w14:paraId="47DF0CAC" w14:textId="77777777" w:rsidR="00C65385" w:rsidRPr="008A4792" w:rsidRDefault="00C65385" w:rsidP="00F701D8">
            <w:pPr>
              <w:spacing w:before="240" w:after="200" w:line="276" w:lineRule="auto"/>
              <w:jc w:val="both"/>
              <w:rPr>
                <w:rFonts w:eastAsia="Calibri" w:cs="Arial"/>
                <w:b/>
                <w:bCs/>
              </w:rPr>
            </w:pPr>
          </w:p>
          <w:p w14:paraId="47DF0CAD"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M</w:t>
            </w:r>
          </w:p>
          <w:p w14:paraId="47DF0CAE"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O</w:t>
            </w:r>
          </w:p>
          <w:p w14:paraId="47DF0CAF"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D</w:t>
            </w:r>
          </w:p>
          <w:p w14:paraId="47DF0CB0"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E</w:t>
            </w:r>
          </w:p>
          <w:p w14:paraId="47DF0CB1"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L</w:t>
            </w:r>
          </w:p>
          <w:p w14:paraId="47DF0CB2"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A</w:t>
            </w:r>
          </w:p>
          <w:p w14:paraId="47DF0CB3"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N</w:t>
            </w:r>
          </w:p>
          <w:p w14:paraId="47DF0CB4" w14:textId="77777777" w:rsidR="00C65385" w:rsidRPr="008A4792" w:rsidRDefault="00C65385" w:rsidP="00F701D8">
            <w:pPr>
              <w:spacing w:before="240" w:after="200" w:line="276" w:lineRule="auto"/>
              <w:jc w:val="both"/>
              <w:rPr>
                <w:rFonts w:eastAsia="Calibri" w:cs="Arial"/>
                <w:b/>
                <w:bCs/>
              </w:rPr>
            </w:pPr>
          </w:p>
          <w:p w14:paraId="47DF0CB5" w14:textId="77777777" w:rsidR="00C65385" w:rsidRPr="008A4792" w:rsidRDefault="00C65385" w:rsidP="00F701D8">
            <w:pPr>
              <w:spacing w:before="240" w:after="200" w:line="276" w:lineRule="auto"/>
              <w:jc w:val="both"/>
              <w:rPr>
                <w:rFonts w:eastAsia="Calibri" w:cs="Arial"/>
                <w:b/>
                <w:bCs/>
              </w:rPr>
            </w:pPr>
          </w:p>
          <w:p w14:paraId="47DF0CB6"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lastRenderedPageBreak/>
              <w:t>E</w:t>
            </w:r>
          </w:p>
          <w:p w14:paraId="47DF0CB7"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S</w:t>
            </w:r>
          </w:p>
          <w:p w14:paraId="47DF0CB8"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T</w:t>
            </w:r>
          </w:p>
          <w:p w14:paraId="47DF0CB9"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R</w:t>
            </w:r>
          </w:p>
          <w:p w14:paraId="47DF0CBA"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U</w:t>
            </w:r>
          </w:p>
          <w:p w14:paraId="47DF0CBB"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C</w:t>
            </w:r>
          </w:p>
          <w:p w14:paraId="47DF0CBC"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T</w:t>
            </w:r>
          </w:p>
          <w:p w14:paraId="47DF0CBD"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U</w:t>
            </w:r>
          </w:p>
          <w:p w14:paraId="47DF0CBE"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R</w:t>
            </w:r>
          </w:p>
          <w:p w14:paraId="47DF0CBF"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A</w:t>
            </w:r>
          </w:p>
        </w:tc>
        <w:tc>
          <w:tcPr>
            <w:tcW w:w="1365" w:type="dxa"/>
          </w:tcPr>
          <w:p w14:paraId="47DF0CC0" w14:textId="77777777" w:rsidR="00C65385" w:rsidRPr="008A4792" w:rsidRDefault="00C65385" w:rsidP="00F701D8">
            <w:pPr>
              <w:spacing w:before="240" w:after="200" w:line="276" w:lineRule="auto"/>
              <w:jc w:val="both"/>
              <w:rPr>
                <w:rFonts w:eastAsia="Calibri" w:cs="Arial"/>
              </w:rPr>
            </w:pPr>
          </w:p>
          <w:p w14:paraId="47DF0CC1" w14:textId="77777777" w:rsidR="00C65385" w:rsidRPr="008A4792" w:rsidRDefault="00C65385" w:rsidP="00F701D8">
            <w:pPr>
              <w:spacing w:before="240" w:after="200" w:line="276" w:lineRule="auto"/>
              <w:jc w:val="both"/>
              <w:rPr>
                <w:rFonts w:eastAsia="Calibri" w:cs="Arial"/>
              </w:rPr>
            </w:pPr>
          </w:p>
          <w:p w14:paraId="47DF0CC2" w14:textId="77777777" w:rsidR="00C65385" w:rsidRPr="008A4792" w:rsidRDefault="00C65385" w:rsidP="00F701D8">
            <w:pPr>
              <w:spacing w:before="240" w:after="200" w:line="276" w:lineRule="auto"/>
              <w:jc w:val="both"/>
              <w:rPr>
                <w:rFonts w:eastAsia="Calibri" w:cs="Arial"/>
              </w:rPr>
            </w:pPr>
            <w:r w:rsidRPr="008A4792">
              <w:rPr>
                <w:rFonts w:eastAsia="Calibri" w:cs="Arial"/>
              </w:rPr>
              <w:t>Clases</w:t>
            </w:r>
          </w:p>
        </w:tc>
        <w:tc>
          <w:tcPr>
            <w:tcW w:w="2960" w:type="dxa"/>
          </w:tcPr>
          <w:p w14:paraId="47DF0CC3"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32" wp14:editId="47DF1433">
                  <wp:extent cx="1107440" cy="753110"/>
                  <wp:effectExtent l="19050" t="0" r="0" b="0"/>
                  <wp:docPr id="491" name="Imagen 98" descr="diagramas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descr="diagramas_clases"/>
                          <pic:cNvPicPr>
                            <a:picLocks noChangeAspect="1" noChangeArrowheads="1"/>
                          </pic:cNvPicPr>
                        </pic:nvPicPr>
                        <pic:blipFill>
                          <a:blip r:embed="rId56" cstate="print"/>
                          <a:srcRect/>
                          <a:stretch>
                            <a:fillRect/>
                          </a:stretch>
                        </pic:blipFill>
                        <pic:spPr bwMode="auto">
                          <a:xfrm>
                            <a:off x="0" y="0"/>
                            <a:ext cx="1107440" cy="753110"/>
                          </a:xfrm>
                          <a:prstGeom prst="rect">
                            <a:avLst/>
                          </a:prstGeom>
                          <a:noFill/>
                          <a:ln w="9525">
                            <a:noFill/>
                            <a:miter lim="800000"/>
                            <a:headEnd/>
                            <a:tailEnd/>
                          </a:ln>
                        </pic:spPr>
                      </pic:pic>
                    </a:graphicData>
                  </a:graphic>
                </wp:inline>
              </w:drawing>
            </w:r>
          </w:p>
        </w:tc>
        <w:tc>
          <w:tcPr>
            <w:tcW w:w="4605" w:type="dxa"/>
          </w:tcPr>
          <w:p w14:paraId="47DF0CC4" w14:textId="77777777" w:rsidR="00C65385" w:rsidRPr="008A4792" w:rsidRDefault="00C65385" w:rsidP="00F701D8">
            <w:pPr>
              <w:spacing w:before="240" w:after="200" w:line="276" w:lineRule="auto"/>
              <w:jc w:val="both"/>
              <w:rPr>
                <w:rFonts w:eastAsia="Calibri" w:cs="Arial"/>
              </w:rPr>
            </w:pPr>
            <w:r w:rsidRPr="008A4792">
              <w:rPr>
                <w:rFonts w:eastAsia="Calibri" w:cs="Arial"/>
              </w:rPr>
              <w:t>Muestra un conjunto de clases, interfaces y colaboraciones, así como sus relaciones, cubriendo la vista de diseño estática del sistema.</w:t>
            </w:r>
          </w:p>
        </w:tc>
      </w:tr>
      <w:tr w:rsidR="00C65385" w:rsidRPr="008A4792" w14:paraId="47DF0CCD" w14:textId="77777777" w:rsidTr="004229D5">
        <w:trPr>
          <w:cantSplit/>
        </w:trPr>
        <w:tc>
          <w:tcPr>
            <w:tcW w:w="851" w:type="dxa"/>
            <w:vMerge/>
          </w:tcPr>
          <w:p w14:paraId="47DF0CC6" w14:textId="77777777" w:rsidR="00C65385" w:rsidRPr="008A4792" w:rsidRDefault="00C65385" w:rsidP="00F701D8">
            <w:pPr>
              <w:spacing w:before="240" w:after="200" w:line="276" w:lineRule="auto"/>
              <w:jc w:val="both"/>
              <w:rPr>
                <w:rFonts w:eastAsia="Calibri" w:cs="Arial"/>
                <w:b/>
                <w:bCs/>
              </w:rPr>
            </w:pPr>
          </w:p>
        </w:tc>
        <w:tc>
          <w:tcPr>
            <w:tcW w:w="1365" w:type="dxa"/>
          </w:tcPr>
          <w:p w14:paraId="47DF0CC7" w14:textId="77777777" w:rsidR="00C65385" w:rsidRPr="008A4792" w:rsidRDefault="00C65385" w:rsidP="00F701D8">
            <w:pPr>
              <w:spacing w:before="240" w:after="200" w:line="276" w:lineRule="auto"/>
              <w:jc w:val="both"/>
              <w:rPr>
                <w:rFonts w:eastAsia="Calibri" w:cs="Arial"/>
              </w:rPr>
            </w:pPr>
          </w:p>
          <w:p w14:paraId="47DF0CC8" w14:textId="77777777" w:rsidR="00C65385" w:rsidRPr="008A4792" w:rsidRDefault="00C65385" w:rsidP="00F701D8">
            <w:pPr>
              <w:spacing w:before="240" w:after="200" w:line="276" w:lineRule="auto"/>
              <w:jc w:val="both"/>
              <w:rPr>
                <w:rFonts w:eastAsia="Calibri" w:cs="Arial"/>
              </w:rPr>
            </w:pPr>
          </w:p>
          <w:p w14:paraId="47DF0CC9" w14:textId="77777777" w:rsidR="00C65385" w:rsidRPr="008A4792" w:rsidRDefault="00C65385" w:rsidP="00F701D8">
            <w:pPr>
              <w:spacing w:before="240" w:after="200" w:line="276" w:lineRule="auto"/>
              <w:jc w:val="both"/>
              <w:rPr>
                <w:rFonts w:eastAsia="Calibri" w:cs="Arial"/>
              </w:rPr>
            </w:pPr>
          </w:p>
          <w:p w14:paraId="47DF0CCA" w14:textId="77777777" w:rsidR="00C65385" w:rsidRPr="008A4792" w:rsidRDefault="00C65385" w:rsidP="00F701D8">
            <w:pPr>
              <w:spacing w:before="240" w:after="200" w:line="276" w:lineRule="auto"/>
              <w:jc w:val="both"/>
              <w:rPr>
                <w:rFonts w:eastAsia="Calibri" w:cs="Arial"/>
              </w:rPr>
            </w:pPr>
            <w:r w:rsidRPr="008A4792">
              <w:rPr>
                <w:rFonts w:eastAsia="Calibri" w:cs="Arial"/>
              </w:rPr>
              <w:t>Objetos</w:t>
            </w:r>
          </w:p>
        </w:tc>
        <w:tc>
          <w:tcPr>
            <w:tcW w:w="2960" w:type="dxa"/>
          </w:tcPr>
          <w:p w14:paraId="47DF0CCB" w14:textId="77777777" w:rsidR="00C65385" w:rsidRPr="008A4792" w:rsidRDefault="00C65385" w:rsidP="00F701D8">
            <w:pPr>
              <w:spacing w:before="240" w:after="200" w:line="276" w:lineRule="auto"/>
              <w:jc w:val="both"/>
              <w:rPr>
                <w:rFonts w:eastAsia="Calibri" w:cs="Arial"/>
              </w:rPr>
            </w:pPr>
          </w:p>
        </w:tc>
        <w:tc>
          <w:tcPr>
            <w:tcW w:w="4605" w:type="dxa"/>
          </w:tcPr>
          <w:p w14:paraId="47DF0CCC" w14:textId="77777777" w:rsidR="00C65385" w:rsidRPr="008A4792" w:rsidRDefault="00C65385" w:rsidP="00F701D8">
            <w:pPr>
              <w:spacing w:before="240" w:after="200" w:line="276" w:lineRule="auto"/>
              <w:jc w:val="both"/>
              <w:rPr>
                <w:rFonts w:eastAsia="Calibri" w:cs="Arial"/>
              </w:rPr>
            </w:pPr>
            <w:r w:rsidRPr="008A4792">
              <w:rPr>
                <w:rFonts w:eastAsia="Calibri" w:cs="Arial"/>
              </w:rPr>
              <w:t>Análogo al diagrama de clases, muestra un conjunto de objetos y sus relaciones, pero a modo de vista instantánea de instancias de una clase en el tiempo.</w:t>
            </w:r>
          </w:p>
        </w:tc>
      </w:tr>
      <w:tr w:rsidR="00C65385" w:rsidRPr="008A4792" w14:paraId="47DF0CD4" w14:textId="77777777" w:rsidTr="004229D5">
        <w:trPr>
          <w:cantSplit/>
        </w:trPr>
        <w:tc>
          <w:tcPr>
            <w:tcW w:w="851" w:type="dxa"/>
            <w:vMerge/>
          </w:tcPr>
          <w:p w14:paraId="47DF0CCE" w14:textId="77777777" w:rsidR="00C65385" w:rsidRPr="008A4792" w:rsidRDefault="00C65385" w:rsidP="00F701D8">
            <w:pPr>
              <w:spacing w:before="240" w:after="200" w:line="276" w:lineRule="auto"/>
              <w:jc w:val="both"/>
              <w:rPr>
                <w:rFonts w:eastAsia="Calibri" w:cs="Arial"/>
                <w:b/>
                <w:bCs/>
              </w:rPr>
            </w:pPr>
          </w:p>
        </w:tc>
        <w:tc>
          <w:tcPr>
            <w:tcW w:w="1365" w:type="dxa"/>
          </w:tcPr>
          <w:p w14:paraId="47DF0CCF" w14:textId="77777777" w:rsidR="00C65385" w:rsidRPr="008A4792" w:rsidRDefault="00C65385" w:rsidP="00F701D8">
            <w:pPr>
              <w:spacing w:before="240" w:after="200" w:line="276" w:lineRule="auto"/>
              <w:jc w:val="both"/>
              <w:rPr>
                <w:rFonts w:eastAsia="Calibri" w:cs="Arial"/>
              </w:rPr>
            </w:pPr>
          </w:p>
          <w:p w14:paraId="47DF0CD0" w14:textId="77777777" w:rsidR="00C65385" w:rsidRPr="008A4792" w:rsidRDefault="00C65385" w:rsidP="00F701D8">
            <w:pPr>
              <w:spacing w:before="240" w:after="200" w:line="276" w:lineRule="auto"/>
              <w:jc w:val="both"/>
              <w:rPr>
                <w:rFonts w:eastAsia="Calibri" w:cs="Arial"/>
              </w:rPr>
            </w:pPr>
          </w:p>
          <w:p w14:paraId="47DF0CD1" w14:textId="77777777" w:rsidR="00C65385" w:rsidRPr="008A4792" w:rsidRDefault="00C65385" w:rsidP="00F701D8">
            <w:pPr>
              <w:spacing w:before="240" w:after="200" w:line="276" w:lineRule="auto"/>
              <w:jc w:val="both"/>
              <w:rPr>
                <w:rFonts w:eastAsia="Calibri" w:cs="Arial"/>
              </w:rPr>
            </w:pPr>
            <w:r w:rsidRPr="008A4792">
              <w:rPr>
                <w:rFonts w:eastAsia="Calibri" w:cs="Arial"/>
              </w:rPr>
              <w:t>Componentes</w:t>
            </w:r>
          </w:p>
        </w:tc>
        <w:tc>
          <w:tcPr>
            <w:tcW w:w="2960" w:type="dxa"/>
          </w:tcPr>
          <w:p w14:paraId="47DF0CD2"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34" wp14:editId="47DF1435">
                  <wp:extent cx="1435735" cy="920750"/>
                  <wp:effectExtent l="19050" t="0" r="0" b="0"/>
                  <wp:docPr id="492" name="Imagen 99" descr="diagramas_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 descr="diagramas_componentes"/>
                          <pic:cNvPicPr>
                            <a:picLocks noChangeAspect="1" noChangeArrowheads="1"/>
                          </pic:cNvPicPr>
                        </pic:nvPicPr>
                        <pic:blipFill>
                          <a:blip r:embed="rId57" cstate="print"/>
                          <a:srcRect/>
                          <a:stretch>
                            <a:fillRect/>
                          </a:stretch>
                        </pic:blipFill>
                        <pic:spPr bwMode="auto">
                          <a:xfrm>
                            <a:off x="0" y="0"/>
                            <a:ext cx="1435735" cy="920750"/>
                          </a:xfrm>
                          <a:prstGeom prst="rect">
                            <a:avLst/>
                          </a:prstGeom>
                          <a:noFill/>
                          <a:ln w="9525">
                            <a:noFill/>
                            <a:miter lim="800000"/>
                            <a:headEnd/>
                            <a:tailEnd/>
                          </a:ln>
                        </pic:spPr>
                      </pic:pic>
                    </a:graphicData>
                  </a:graphic>
                </wp:inline>
              </w:drawing>
            </w:r>
          </w:p>
        </w:tc>
        <w:tc>
          <w:tcPr>
            <w:tcW w:w="4605" w:type="dxa"/>
          </w:tcPr>
          <w:p w14:paraId="47DF0CD3" w14:textId="77777777" w:rsidR="00C65385" w:rsidRPr="008A4792" w:rsidRDefault="00C65385" w:rsidP="00F701D8">
            <w:pPr>
              <w:spacing w:before="240" w:after="200" w:line="276" w:lineRule="auto"/>
              <w:jc w:val="both"/>
              <w:rPr>
                <w:rFonts w:eastAsia="Calibri" w:cs="Arial"/>
              </w:rPr>
            </w:pPr>
            <w:r w:rsidRPr="008A4792">
              <w:rPr>
                <w:rFonts w:eastAsia="Calibri" w:cs="Arial"/>
              </w:rPr>
              <w:t>Muestra la organización y dependencias de un conjunto de componentes. Cubren la vista de implementación estática de un sistema. Un componente es un módulo de código, de modo que los diagramas de componentes son los análogos físicos a los diagramas de clases.</w:t>
            </w:r>
          </w:p>
        </w:tc>
      </w:tr>
      <w:tr w:rsidR="00C65385" w:rsidRPr="008A4792" w14:paraId="47DF0CDC" w14:textId="77777777" w:rsidTr="004229D5">
        <w:trPr>
          <w:cantSplit/>
          <w:trHeight w:val="5742"/>
        </w:trPr>
        <w:tc>
          <w:tcPr>
            <w:tcW w:w="851" w:type="dxa"/>
            <w:vMerge/>
          </w:tcPr>
          <w:p w14:paraId="47DF0CD5" w14:textId="77777777" w:rsidR="00C65385" w:rsidRPr="008A4792" w:rsidRDefault="00C65385" w:rsidP="00F701D8">
            <w:pPr>
              <w:spacing w:before="240" w:after="200" w:line="276" w:lineRule="auto"/>
              <w:jc w:val="both"/>
              <w:rPr>
                <w:rFonts w:eastAsia="Calibri" w:cs="Arial"/>
                <w:b/>
                <w:bCs/>
              </w:rPr>
            </w:pPr>
          </w:p>
        </w:tc>
        <w:tc>
          <w:tcPr>
            <w:tcW w:w="1365" w:type="dxa"/>
          </w:tcPr>
          <w:p w14:paraId="47DF0CD6" w14:textId="77777777" w:rsidR="00C65385" w:rsidRPr="008A4792" w:rsidRDefault="00C65385" w:rsidP="00F701D8">
            <w:pPr>
              <w:spacing w:before="240" w:after="200" w:line="276" w:lineRule="auto"/>
              <w:jc w:val="both"/>
              <w:rPr>
                <w:rFonts w:eastAsia="Calibri" w:cs="Arial"/>
              </w:rPr>
            </w:pPr>
          </w:p>
          <w:p w14:paraId="47DF0CD7" w14:textId="77777777" w:rsidR="00C65385" w:rsidRPr="008A4792" w:rsidRDefault="00C65385" w:rsidP="00F701D8">
            <w:pPr>
              <w:spacing w:before="240" w:after="200" w:line="276" w:lineRule="auto"/>
              <w:jc w:val="both"/>
              <w:rPr>
                <w:rFonts w:eastAsia="Calibri" w:cs="Arial"/>
              </w:rPr>
            </w:pPr>
          </w:p>
          <w:p w14:paraId="47DF0CD8" w14:textId="77777777" w:rsidR="00C65385" w:rsidRPr="008A4792" w:rsidRDefault="00C65385" w:rsidP="00F701D8">
            <w:pPr>
              <w:spacing w:before="240" w:after="200" w:line="276" w:lineRule="auto"/>
              <w:jc w:val="both"/>
              <w:rPr>
                <w:rFonts w:eastAsia="Calibri" w:cs="Arial"/>
              </w:rPr>
            </w:pPr>
          </w:p>
          <w:p w14:paraId="47DF0CD9" w14:textId="77777777" w:rsidR="00C65385" w:rsidRPr="008A4792" w:rsidRDefault="00C65385" w:rsidP="00F701D8">
            <w:pPr>
              <w:spacing w:before="240" w:after="200" w:line="276" w:lineRule="auto"/>
              <w:jc w:val="both"/>
              <w:rPr>
                <w:rFonts w:eastAsia="Calibri" w:cs="Arial"/>
              </w:rPr>
            </w:pPr>
            <w:r w:rsidRPr="008A4792">
              <w:rPr>
                <w:rFonts w:eastAsia="Calibri" w:cs="Arial"/>
              </w:rPr>
              <w:t>Despliegue</w:t>
            </w:r>
          </w:p>
        </w:tc>
        <w:tc>
          <w:tcPr>
            <w:tcW w:w="2960" w:type="dxa"/>
          </w:tcPr>
          <w:p w14:paraId="47DF0CDA"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36" wp14:editId="47DF1437">
                  <wp:extent cx="1107440" cy="817880"/>
                  <wp:effectExtent l="19050" t="0" r="0" b="0"/>
                  <wp:docPr id="493" name="Imagen 100" descr="diagramas_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 descr="diagramas_despliegue"/>
                          <pic:cNvPicPr>
                            <a:picLocks noChangeAspect="1" noChangeArrowheads="1"/>
                          </pic:cNvPicPr>
                        </pic:nvPicPr>
                        <pic:blipFill>
                          <a:blip r:embed="rId58" cstate="print"/>
                          <a:srcRect/>
                          <a:stretch>
                            <a:fillRect/>
                          </a:stretch>
                        </pic:blipFill>
                        <pic:spPr bwMode="auto">
                          <a:xfrm>
                            <a:off x="0" y="0"/>
                            <a:ext cx="1107440" cy="817880"/>
                          </a:xfrm>
                          <a:prstGeom prst="rect">
                            <a:avLst/>
                          </a:prstGeom>
                          <a:noFill/>
                          <a:ln w="9525">
                            <a:noFill/>
                            <a:miter lim="800000"/>
                            <a:headEnd/>
                            <a:tailEnd/>
                          </a:ln>
                        </pic:spPr>
                      </pic:pic>
                    </a:graphicData>
                  </a:graphic>
                </wp:inline>
              </w:drawing>
            </w:r>
          </w:p>
        </w:tc>
        <w:tc>
          <w:tcPr>
            <w:tcW w:w="4605" w:type="dxa"/>
          </w:tcPr>
          <w:p w14:paraId="47DF0CDB" w14:textId="77777777" w:rsidR="00C65385" w:rsidRPr="008A4792" w:rsidRDefault="00C65385" w:rsidP="00F701D8">
            <w:pPr>
              <w:spacing w:before="240" w:after="200" w:line="276" w:lineRule="auto"/>
              <w:jc w:val="both"/>
              <w:rPr>
                <w:rFonts w:eastAsia="Calibri" w:cs="Arial"/>
              </w:rPr>
            </w:pPr>
            <w:r w:rsidRPr="008A4792">
              <w:rPr>
                <w:rFonts w:eastAsia="Calibri" w:cs="Arial"/>
              </w:rPr>
              <w:t>Muestra la configuración del hardware del sistema, los nodos de proceso y los componentes empleados por éstos. Cubren la vista de despliegue estática de una arquitectura.</w:t>
            </w:r>
          </w:p>
        </w:tc>
      </w:tr>
      <w:tr w:rsidR="00C65385" w:rsidRPr="008A4792" w14:paraId="47DF0CFB" w14:textId="77777777" w:rsidTr="004229D5">
        <w:trPr>
          <w:cantSplit/>
        </w:trPr>
        <w:tc>
          <w:tcPr>
            <w:tcW w:w="851" w:type="dxa"/>
            <w:vMerge w:val="restart"/>
          </w:tcPr>
          <w:p w14:paraId="47DF0CDD"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M</w:t>
            </w:r>
          </w:p>
          <w:p w14:paraId="47DF0CDE"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O</w:t>
            </w:r>
          </w:p>
          <w:p w14:paraId="47DF0CDF"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D</w:t>
            </w:r>
          </w:p>
          <w:p w14:paraId="47DF0CE0"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E</w:t>
            </w:r>
          </w:p>
          <w:p w14:paraId="47DF0CE1"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L</w:t>
            </w:r>
          </w:p>
          <w:p w14:paraId="47DF0CE2"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A</w:t>
            </w:r>
          </w:p>
          <w:p w14:paraId="47DF0CE3"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N</w:t>
            </w:r>
          </w:p>
          <w:p w14:paraId="47DF0CE4"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D</w:t>
            </w:r>
          </w:p>
          <w:p w14:paraId="47DF0CE5"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lastRenderedPageBreak/>
              <w:t>O</w:t>
            </w:r>
          </w:p>
          <w:p w14:paraId="47DF0CE6" w14:textId="77777777" w:rsidR="00C65385" w:rsidRPr="008A4792" w:rsidRDefault="00C65385" w:rsidP="00F701D8">
            <w:pPr>
              <w:spacing w:before="240" w:after="200" w:line="276" w:lineRule="auto"/>
              <w:jc w:val="both"/>
              <w:rPr>
                <w:rFonts w:eastAsia="Calibri" w:cs="Arial"/>
                <w:b/>
                <w:bCs/>
              </w:rPr>
            </w:pPr>
          </w:p>
          <w:p w14:paraId="47DF0CE7"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C</w:t>
            </w:r>
          </w:p>
          <w:p w14:paraId="47DF0CE8"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O</w:t>
            </w:r>
          </w:p>
          <w:p w14:paraId="47DF0CE9"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M</w:t>
            </w:r>
          </w:p>
          <w:p w14:paraId="47DF0CEA"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P</w:t>
            </w:r>
          </w:p>
          <w:p w14:paraId="47DF0CEB"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O</w:t>
            </w:r>
          </w:p>
          <w:p w14:paraId="47DF0CEC"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R</w:t>
            </w:r>
          </w:p>
          <w:p w14:paraId="47DF0CED"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T</w:t>
            </w:r>
          </w:p>
          <w:p w14:paraId="47DF0CEE"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A</w:t>
            </w:r>
          </w:p>
          <w:p w14:paraId="47DF0CEF"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M</w:t>
            </w:r>
          </w:p>
          <w:p w14:paraId="47DF0CF0"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I</w:t>
            </w:r>
          </w:p>
          <w:p w14:paraId="47DF0CF1"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E</w:t>
            </w:r>
          </w:p>
          <w:p w14:paraId="47DF0CF2"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N</w:t>
            </w:r>
          </w:p>
          <w:p w14:paraId="47DF0CF3"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T</w:t>
            </w:r>
          </w:p>
          <w:p w14:paraId="47DF0CF4" w14:textId="77777777" w:rsidR="00C65385" w:rsidRPr="008A4792" w:rsidRDefault="00C65385" w:rsidP="00F701D8">
            <w:pPr>
              <w:spacing w:before="240" w:after="200" w:line="276" w:lineRule="auto"/>
              <w:jc w:val="both"/>
              <w:rPr>
                <w:rFonts w:eastAsia="Calibri" w:cs="Arial"/>
                <w:b/>
                <w:bCs/>
              </w:rPr>
            </w:pPr>
            <w:r w:rsidRPr="008A4792">
              <w:rPr>
                <w:rFonts w:eastAsia="Calibri" w:cs="Arial"/>
                <w:b/>
                <w:bCs/>
              </w:rPr>
              <w:t>O</w:t>
            </w:r>
          </w:p>
        </w:tc>
        <w:tc>
          <w:tcPr>
            <w:tcW w:w="1365" w:type="dxa"/>
          </w:tcPr>
          <w:p w14:paraId="47DF0CF5" w14:textId="77777777" w:rsidR="00C65385" w:rsidRPr="008A4792" w:rsidRDefault="00C65385" w:rsidP="00F701D8">
            <w:pPr>
              <w:spacing w:before="240" w:after="200" w:line="276" w:lineRule="auto"/>
              <w:jc w:val="both"/>
              <w:rPr>
                <w:rFonts w:eastAsia="Calibri" w:cs="Arial"/>
              </w:rPr>
            </w:pPr>
          </w:p>
          <w:p w14:paraId="47DF0CF6" w14:textId="77777777" w:rsidR="00C65385" w:rsidRPr="008A4792" w:rsidRDefault="00C65385" w:rsidP="00F701D8">
            <w:pPr>
              <w:spacing w:before="240" w:after="200" w:line="276" w:lineRule="auto"/>
              <w:jc w:val="both"/>
              <w:rPr>
                <w:rFonts w:eastAsia="Calibri" w:cs="Arial"/>
              </w:rPr>
            </w:pPr>
          </w:p>
          <w:p w14:paraId="47DF0CF7" w14:textId="77777777" w:rsidR="00C65385" w:rsidRPr="008A4792" w:rsidRDefault="00C65385" w:rsidP="00F701D8">
            <w:pPr>
              <w:spacing w:before="240" w:after="200" w:line="276" w:lineRule="auto"/>
              <w:jc w:val="both"/>
              <w:rPr>
                <w:rFonts w:eastAsia="Calibri" w:cs="Arial"/>
              </w:rPr>
            </w:pPr>
          </w:p>
          <w:p w14:paraId="47DF0CF8" w14:textId="77777777" w:rsidR="00C65385" w:rsidRPr="008A4792" w:rsidRDefault="00C65385" w:rsidP="00F701D8">
            <w:pPr>
              <w:spacing w:before="240" w:after="200" w:line="276" w:lineRule="auto"/>
              <w:jc w:val="both"/>
              <w:rPr>
                <w:rFonts w:eastAsia="Calibri" w:cs="Arial"/>
              </w:rPr>
            </w:pPr>
            <w:r w:rsidRPr="008A4792">
              <w:rPr>
                <w:rFonts w:eastAsia="Calibri" w:cs="Arial"/>
              </w:rPr>
              <w:t>Casos de Uso</w:t>
            </w:r>
          </w:p>
        </w:tc>
        <w:tc>
          <w:tcPr>
            <w:tcW w:w="2960" w:type="dxa"/>
          </w:tcPr>
          <w:p w14:paraId="47DF0CF9"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38" wp14:editId="47DF1439">
                  <wp:extent cx="1423035" cy="836930"/>
                  <wp:effectExtent l="19050" t="0" r="5715" b="0"/>
                  <wp:docPr id="494" name="Imagen 101" descr="diagramas_casos_de_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 descr="diagramas_casos_de_uso"/>
                          <pic:cNvPicPr>
                            <a:picLocks noChangeAspect="1" noChangeArrowheads="1"/>
                          </pic:cNvPicPr>
                        </pic:nvPicPr>
                        <pic:blipFill>
                          <a:blip r:embed="rId59" cstate="print"/>
                          <a:srcRect/>
                          <a:stretch>
                            <a:fillRect/>
                          </a:stretch>
                        </pic:blipFill>
                        <pic:spPr bwMode="auto">
                          <a:xfrm>
                            <a:off x="0" y="0"/>
                            <a:ext cx="1423035" cy="836930"/>
                          </a:xfrm>
                          <a:prstGeom prst="rect">
                            <a:avLst/>
                          </a:prstGeom>
                          <a:noFill/>
                          <a:ln w="9525">
                            <a:noFill/>
                            <a:miter lim="800000"/>
                            <a:headEnd/>
                            <a:tailEnd/>
                          </a:ln>
                        </pic:spPr>
                      </pic:pic>
                    </a:graphicData>
                  </a:graphic>
                </wp:inline>
              </w:drawing>
            </w:r>
          </w:p>
        </w:tc>
        <w:tc>
          <w:tcPr>
            <w:tcW w:w="4605" w:type="dxa"/>
          </w:tcPr>
          <w:p w14:paraId="47DF0CFA" w14:textId="77777777" w:rsidR="00C65385" w:rsidRPr="008A4792" w:rsidRDefault="00C65385" w:rsidP="00F701D8">
            <w:pPr>
              <w:spacing w:before="240" w:after="200" w:line="276" w:lineRule="auto"/>
              <w:jc w:val="both"/>
              <w:rPr>
                <w:rFonts w:eastAsia="Calibri" w:cs="Arial"/>
              </w:rPr>
            </w:pPr>
            <w:r w:rsidRPr="008A4792">
              <w:rPr>
                <w:rFonts w:eastAsia="Calibri" w:cs="Arial"/>
              </w:rPr>
              <w:t>Muestra un conjunto de casos de uso, los actores implicados y sus relaciones. Son diagramas fundamentales en el modelado y organización del sistema.</w:t>
            </w:r>
          </w:p>
        </w:tc>
      </w:tr>
      <w:tr w:rsidR="00C65385" w:rsidRPr="008A4792" w14:paraId="47DF0D02" w14:textId="77777777" w:rsidTr="004229D5">
        <w:trPr>
          <w:cantSplit/>
          <w:trHeight w:val="2051"/>
        </w:trPr>
        <w:tc>
          <w:tcPr>
            <w:tcW w:w="851" w:type="dxa"/>
            <w:vMerge/>
          </w:tcPr>
          <w:p w14:paraId="47DF0CFC" w14:textId="77777777" w:rsidR="00C65385" w:rsidRPr="008A4792" w:rsidRDefault="00C65385" w:rsidP="00F701D8">
            <w:pPr>
              <w:spacing w:before="240" w:after="200" w:line="276" w:lineRule="auto"/>
              <w:jc w:val="both"/>
              <w:rPr>
                <w:rFonts w:eastAsia="Calibri" w:cs="Arial"/>
                <w:b/>
                <w:bCs/>
              </w:rPr>
            </w:pPr>
          </w:p>
        </w:tc>
        <w:tc>
          <w:tcPr>
            <w:tcW w:w="1365" w:type="dxa"/>
          </w:tcPr>
          <w:p w14:paraId="47DF0CFD" w14:textId="77777777" w:rsidR="00C65385" w:rsidRPr="008A4792" w:rsidRDefault="00C65385" w:rsidP="00F701D8">
            <w:pPr>
              <w:spacing w:before="240" w:after="200" w:line="276" w:lineRule="auto"/>
              <w:jc w:val="both"/>
              <w:rPr>
                <w:rFonts w:eastAsia="Calibri" w:cs="Arial"/>
              </w:rPr>
            </w:pPr>
          </w:p>
          <w:p w14:paraId="47DF0CFE" w14:textId="77777777" w:rsidR="00C65385" w:rsidRPr="008A4792" w:rsidRDefault="00C65385" w:rsidP="00F701D8">
            <w:pPr>
              <w:spacing w:before="240" w:after="200" w:line="276" w:lineRule="auto"/>
              <w:jc w:val="both"/>
              <w:rPr>
                <w:rFonts w:eastAsia="Calibri" w:cs="Arial"/>
              </w:rPr>
            </w:pPr>
            <w:r w:rsidRPr="008A4792">
              <w:rPr>
                <w:rFonts w:eastAsia="Calibri" w:cs="Arial"/>
              </w:rPr>
              <w:t>Secuencia</w:t>
            </w:r>
          </w:p>
        </w:tc>
        <w:tc>
          <w:tcPr>
            <w:tcW w:w="2960" w:type="dxa"/>
          </w:tcPr>
          <w:p w14:paraId="47DF0CFF" w14:textId="77777777" w:rsidR="00C65385" w:rsidRPr="008A4792" w:rsidRDefault="00C65385" w:rsidP="00F701D8">
            <w:pPr>
              <w:spacing w:before="240" w:after="200" w:line="276" w:lineRule="auto"/>
              <w:jc w:val="both"/>
              <w:rPr>
                <w:rFonts w:eastAsia="Calibri" w:cs="Arial"/>
              </w:rPr>
            </w:pPr>
          </w:p>
          <w:p w14:paraId="47DF0D00"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3A" wp14:editId="47DF143B">
                  <wp:extent cx="1242695" cy="972185"/>
                  <wp:effectExtent l="19050" t="0" r="0" b="0"/>
                  <wp:docPr id="495" name="Imagen 102" descr="diagramas_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 descr="diagramas_secuencia"/>
                          <pic:cNvPicPr>
                            <a:picLocks noChangeAspect="1" noChangeArrowheads="1"/>
                          </pic:cNvPicPr>
                        </pic:nvPicPr>
                        <pic:blipFill>
                          <a:blip r:embed="rId60" cstate="print"/>
                          <a:srcRect/>
                          <a:stretch>
                            <a:fillRect/>
                          </a:stretch>
                        </pic:blipFill>
                        <pic:spPr bwMode="auto">
                          <a:xfrm>
                            <a:off x="0" y="0"/>
                            <a:ext cx="1242695" cy="972185"/>
                          </a:xfrm>
                          <a:prstGeom prst="rect">
                            <a:avLst/>
                          </a:prstGeom>
                          <a:noFill/>
                          <a:ln w="9525">
                            <a:noFill/>
                            <a:miter lim="800000"/>
                            <a:headEnd/>
                            <a:tailEnd/>
                          </a:ln>
                        </pic:spPr>
                      </pic:pic>
                    </a:graphicData>
                  </a:graphic>
                </wp:inline>
              </w:drawing>
            </w:r>
          </w:p>
        </w:tc>
        <w:tc>
          <w:tcPr>
            <w:tcW w:w="4605" w:type="dxa"/>
            <w:vMerge w:val="restart"/>
          </w:tcPr>
          <w:p w14:paraId="47DF0D01" w14:textId="77777777" w:rsidR="00C65385" w:rsidRPr="008A4792" w:rsidRDefault="00C65385" w:rsidP="00F701D8">
            <w:pPr>
              <w:spacing w:before="240" w:after="200" w:line="276" w:lineRule="auto"/>
              <w:jc w:val="both"/>
              <w:rPr>
                <w:rFonts w:eastAsia="Calibri" w:cs="Arial"/>
              </w:rPr>
            </w:pPr>
            <w:r w:rsidRPr="008A4792">
              <w:rPr>
                <w:rFonts w:eastAsia="Calibri" w:cs="Arial"/>
              </w:rPr>
              <w:t xml:space="preserve">Son diagramas de interacción, muestran un conjunto de objetos y sus relaciones, así como los mensajes que se intercambian entre ellos. Cubren la vista dinámica del sistema. El diagrama de secuencia resalta la ordenación temporal de los mensajes, mientras que </w:t>
            </w:r>
            <w:r w:rsidRPr="008A4792">
              <w:rPr>
                <w:rFonts w:eastAsia="Calibri" w:cs="Arial"/>
              </w:rPr>
              <w:lastRenderedPageBreak/>
              <w:t>el de colaboración resalta la organización estructural de los objetos, ambos siendo equivalentes o isomorfos. En el diagrama de colaboración de la figura de la izquierda, se puede ver que los elementos gráficos no son cajas rectangulares, como cabría esperar, y en su lugar encontramos sus versiones adornadas. Estas versiones tienen como finalidad evidenciar un rol específico del objeto siendo modelado. En la figura encontramos de izquierda a derecha y de arriba abajo un Actor, una Interfaz, un Control (modela un comportamiento) y una Instancia (modela un objeto de dato).</w:t>
            </w:r>
          </w:p>
        </w:tc>
      </w:tr>
      <w:tr w:rsidR="00C65385" w:rsidRPr="008A4792" w14:paraId="47DF0D08" w14:textId="77777777" w:rsidTr="004229D5">
        <w:trPr>
          <w:cantSplit/>
          <w:trHeight w:val="3107"/>
        </w:trPr>
        <w:tc>
          <w:tcPr>
            <w:tcW w:w="851" w:type="dxa"/>
            <w:vMerge/>
          </w:tcPr>
          <w:p w14:paraId="47DF0D03" w14:textId="77777777" w:rsidR="00C65385" w:rsidRPr="008A4792" w:rsidRDefault="00C65385" w:rsidP="00F701D8">
            <w:pPr>
              <w:spacing w:before="240" w:after="200" w:line="276" w:lineRule="auto"/>
              <w:jc w:val="both"/>
              <w:rPr>
                <w:rFonts w:eastAsia="Calibri" w:cs="Arial"/>
                <w:b/>
                <w:bCs/>
              </w:rPr>
            </w:pPr>
          </w:p>
        </w:tc>
        <w:tc>
          <w:tcPr>
            <w:tcW w:w="1365" w:type="dxa"/>
          </w:tcPr>
          <w:p w14:paraId="47DF0D04" w14:textId="77777777" w:rsidR="00C65385" w:rsidRPr="008A4792" w:rsidRDefault="00C65385" w:rsidP="00F701D8">
            <w:pPr>
              <w:spacing w:before="240" w:after="200" w:line="276" w:lineRule="auto"/>
              <w:jc w:val="both"/>
              <w:rPr>
                <w:rFonts w:eastAsia="Calibri" w:cs="Arial"/>
              </w:rPr>
            </w:pPr>
          </w:p>
          <w:p w14:paraId="47DF0D05" w14:textId="77777777" w:rsidR="00C65385" w:rsidRPr="008A4792" w:rsidRDefault="00C65385" w:rsidP="00F701D8">
            <w:pPr>
              <w:spacing w:before="240" w:after="200" w:line="276" w:lineRule="auto"/>
              <w:jc w:val="both"/>
              <w:rPr>
                <w:rFonts w:eastAsia="Calibri" w:cs="Arial"/>
              </w:rPr>
            </w:pPr>
            <w:r w:rsidRPr="008A4792">
              <w:rPr>
                <w:rFonts w:eastAsia="Calibri" w:cs="Arial"/>
              </w:rPr>
              <w:t>Colaboración</w:t>
            </w:r>
          </w:p>
        </w:tc>
        <w:tc>
          <w:tcPr>
            <w:tcW w:w="2960" w:type="dxa"/>
          </w:tcPr>
          <w:p w14:paraId="47DF0D06"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3C" wp14:editId="47DF143D">
                  <wp:extent cx="1500505" cy="805180"/>
                  <wp:effectExtent l="19050" t="0" r="4445" b="0"/>
                  <wp:docPr id="496" name="Imagen 103" descr="diagramas_colabo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 descr="diagramas_colaboracion"/>
                          <pic:cNvPicPr>
                            <a:picLocks noChangeAspect="1" noChangeArrowheads="1"/>
                          </pic:cNvPicPr>
                        </pic:nvPicPr>
                        <pic:blipFill>
                          <a:blip r:embed="rId61" cstate="print"/>
                          <a:srcRect/>
                          <a:stretch>
                            <a:fillRect/>
                          </a:stretch>
                        </pic:blipFill>
                        <pic:spPr bwMode="auto">
                          <a:xfrm>
                            <a:off x="0" y="0"/>
                            <a:ext cx="1500505" cy="805180"/>
                          </a:xfrm>
                          <a:prstGeom prst="rect">
                            <a:avLst/>
                          </a:prstGeom>
                          <a:noFill/>
                          <a:ln w="9525">
                            <a:noFill/>
                            <a:miter lim="800000"/>
                            <a:headEnd/>
                            <a:tailEnd/>
                          </a:ln>
                        </pic:spPr>
                      </pic:pic>
                    </a:graphicData>
                  </a:graphic>
                </wp:inline>
              </w:drawing>
            </w:r>
          </w:p>
        </w:tc>
        <w:tc>
          <w:tcPr>
            <w:tcW w:w="4605" w:type="dxa"/>
            <w:vMerge/>
          </w:tcPr>
          <w:p w14:paraId="47DF0D07" w14:textId="77777777" w:rsidR="00C65385" w:rsidRPr="008A4792" w:rsidRDefault="00C65385" w:rsidP="00F701D8">
            <w:pPr>
              <w:spacing w:before="240" w:after="200" w:line="276" w:lineRule="auto"/>
              <w:jc w:val="both"/>
              <w:rPr>
                <w:rFonts w:eastAsia="Calibri" w:cs="Arial"/>
              </w:rPr>
            </w:pPr>
          </w:p>
        </w:tc>
      </w:tr>
      <w:tr w:rsidR="00C65385" w:rsidRPr="008A4792" w14:paraId="47DF0D10" w14:textId="77777777" w:rsidTr="004229D5">
        <w:trPr>
          <w:cantSplit/>
          <w:trHeight w:val="4087"/>
        </w:trPr>
        <w:tc>
          <w:tcPr>
            <w:tcW w:w="851" w:type="dxa"/>
            <w:vMerge/>
          </w:tcPr>
          <w:p w14:paraId="47DF0D09" w14:textId="77777777" w:rsidR="00C65385" w:rsidRPr="008A4792" w:rsidRDefault="00C65385" w:rsidP="00F701D8">
            <w:pPr>
              <w:spacing w:before="240" w:after="200" w:line="276" w:lineRule="auto"/>
              <w:jc w:val="both"/>
              <w:rPr>
                <w:rFonts w:eastAsia="Calibri" w:cs="Arial"/>
                <w:b/>
                <w:bCs/>
              </w:rPr>
            </w:pPr>
          </w:p>
        </w:tc>
        <w:tc>
          <w:tcPr>
            <w:tcW w:w="1365" w:type="dxa"/>
          </w:tcPr>
          <w:p w14:paraId="47DF0D0A" w14:textId="77777777" w:rsidR="00C65385" w:rsidRPr="008A4792" w:rsidRDefault="00C65385" w:rsidP="00F701D8">
            <w:pPr>
              <w:spacing w:before="240" w:after="200" w:line="276" w:lineRule="auto"/>
              <w:jc w:val="both"/>
              <w:rPr>
                <w:rFonts w:eastAsia="Calibri" w:cs="Arial"/>
              </w:rPr>
            </w:pPr>
            <w:r w:rsidRPr="008A4792">
              <w:rPr>
                <w:rFonts w:eastAsia="Calibri" w:cs="Arial"/>
              </w:rPr>
              <w:t>Estados</w:t>
            </w:r>
          </w:p>
          <w:p w14:paraId="47DF0D0B" w14:textId="77777777" w:rsidR="00C65385" w:rsidRPr="008A4792" w:rsidRDefault="00C65385" w:rsidP="00F701D8">
            <w:pPr>
              <w:spacing w:before="240" w:after="200" w:line="276" w:lineRule="auto"/>
              <w:jc w:val="both"/>
              <w:rPr>
                <w:rFonts w:eastAsia="Calibri" w:cs="Arial"/>
              </w:rPr>
            </w:pPr>
          </w:p>
          <w:p w14:paraId="47DF0D0C" w14:textId="77777777" w:rsidR="00C65385" w:rsidRPr="008A4792" w:rsidRDefault="00C65385" w:rsidP="00F701D8">
            <w:pPr>
              <w:spacing w:before="240" w:after="200" w:line="276" w:lineRule="auto"/>
              <w:jc w:val="both"/>
              <w:rPr>
                <w:rFonts w:eastAsia="Calibri" w:cs="Arial"/>
              </w:rPr>
            </w:pPr>
            <w:r w:rsidRPr="008A4792">
              <w:rPr>
                <w:rFonts w:eastAsia="Calibri" w:cs="Arial"/>
              </w:rPr>
              <w:t>Actividades</w:t>
            </w:r>
          </w:p>
        </w:tc>
        <w:tc>
          <w:tcPr>
            <w:tcW w:w="2960" w:type="dxa"/>
          </w:tcPr>
          <w:p w14:paraId="47DF0D0D" w14:textId="77777777" w:rsidR="00C65385" w:rsidRPr="008A4792" w:rsidRDefault="00C65385" w:rsidP="00F701D8">
            <w:pPr>
              <w:spacing w:before="240" w:after="200" w:line="276" w:lineRule="auto"/>
              <w:jc w:val="both"/>
              <w:rPr>
                <w:rFonts w:eastAsia="Calibri" w:cs="Arial"/>
              </w:rPr>
            </w:pPr>
            <w:r w:rsidRPr="008A4792">
              <w:rPr>
                <w:rFonts w:eastAsia="Calibri" w:cs="Arial"/>
                <w:noProof/>
                <w:lang w:eastAsia="es-BO"/>
              </w:rPr>
              <w:drawing>
                <wp:inline distT="0" distB="0" distL="0" distR="0" wp14:anchorId="47DF143E" wp14:editId="47DF143F">
                  <wp:extent cx="1764665" cy="1165225"/>
                  <wp:effectExtent l="19050" t="0" r="6985" b="0"/>
                  <wp:docPr id="497" name="Imagen 105" descr="diagramas_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 descr="diagramas_actividades"/>
                          <pic:cNvPicPr>
                            <a:picLocks noChangeAspect="1" noChangeArrowheads="1"/>
                          </pic:cNvPicPr>
                        </pic:nvPicPr>
                        <pic:blipFill>
                          <a:blip r:embed="rId62" cstate="print"/>
                          <a:srcRect/>
                          <a:stretch>
                            <a:fillRect/>
                          </a:stretch>
                        </pic:blipFill>
                        <pic:spPr bwMode="auto">
                          <a:xfrm>
                            <a:off x="0" y="0"/>
                            <a:ext cx="1764665" cy="1165225"/>
                          </a:xfrm>
                          <a:prstGeom prst="rect">
                            <a:avLst/>
                          </a:prstGeom>
                          <a:noFill/>
                          <a:ln w="9525">
                            <a:noFill/>
                            <a:miter lim="800000"/>
                            <a:headEnd/>
                            <a:tailEnd/>
                          </a:ln>
                        </pic:spPr>
                      </pic:pic>
                    </a:graphicData>
                  </a:graphic>
                </wp:inline>
              </w:drawing>
            </w:r>
            <w:r w:rsidRPr="008A4792">
              <w:rPr>
                <w:rFonts w:eastAsia="Calibri" w:cs="Arial"/>
                <w:noProof/>
                <w:lang w:eastAsia="es-BO"/>
              </w:rPr>
              <w:drawing>
                <wp:inline distT="0" distB="0" distL="0" distR="0" wp14:anchorId="47DF1440" wp14:editId="47DF1441">
                  <wp:extent cx="1068209" cy="781050"/>
                  <wp:effectExtent l="0" t="0" r="0" b="0"/>
                  <wp:docPr id="498" name="Imagen 104" descr="diagramas_es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4" descr="diagramas_estados"/>
                          <pic:cNvPicPr>
                            <a:picLocks noChangeAspect="1" noChangeArrowheads="1"/>
                          </pic:cNvPicPr>
                        </pic:nvPicPr>
                        <pic:blipFill>
                          <a:blip r:embed="rId63" cstate="print"/>
                          <a:srcRect/>
                          <a:stretch>
                            <a:fillRect/>
                          </a:stretch>
                        </pic:blipFill>
                        <pic:spPr bwMode="auto">
                          <a:xfrm>
                            <a:off x="0" y="0"/>
                            <a:ext cx="1067435" cy="780484"/>
                          </a:xfrm>
                          <a:prstGeom prst="rect">
                            <a:avLst/>
                          </a:prstGeom>
                          <a:noFill/>
                          <a:ln w="9525">
                            <a:noFill/>
                            <a:miter lim="800000"/>
                            <a:headEnd/>
                            <a:tailEnd/>
                          </a:ln>
                        </pic:spPr>
                      </pic:pic>
                    </a:graphicData>
                  </a:graphic>
                </wp:inline>
              </w:drawing>
            </w:r>
          </w:p>
        </w:tc>
        <w:tc>
          <w:tcPr>
            <w:tcW w:w="4605" w:type="dxa"/>
          </w:tcPr>
          <w:p w14:paraId="47DF0D0E" w14:textId="77777777" w:rsidR="00C65385" w:rsidRPr="008A4792" w:rsidRDefault="00C65385" w:rsidP="00F701D8">
            <w:pPr>
              <w:spacing w:before="240" w:after="200" w:line="276" w:lineRule="auto"/>
              <w:jc w:val="both"/>
              <w:rPr>
                <w:rFonts w:eastAsia="Calibri" w:cs="Arial"/>
              </w:rPr>
            </w:pPr>
            <w:r w:rsidRPr="008A4792">
              <w:rPr>
                <w:rFonts w:eastAsia="Calibri" w:cs="Arial"/>
              </w:rPr>
              <w:t>Muestra una máquina de estados, con sus estados, transiciones, eventos y actividades. Cubren la vista dinámica de un sistema. Modelan comportamientos reactivos en base a eventos.</w:t>
            </w:r>
          </w:p>
          <w:p w14:paraId="47DF0D0F" w14:textId="77777777" w:rsidR="00C65385" w:rsidRPr="008A4792" w:rsidRDefault="00C65385" w:rsidP="00F701D8">
            <w:pPr>
              <w:spacing w:before="240" w:after="200" w:line="276" w:lineRule="auto"/>
              <w:jc w:val="both"/>
              <w:rPr>
                <w:rFonts w:eastAsia="Calibri" w:cs="Arial"/>
              </w:rPr>
            </w:pPr>
            <w:r w:rsidRPr="008A4792">
              <w:rPr>
                <w:rFonts w:eastAsia="Calibri" w:cs="Arial"/>
              </w:rPr>
              <w:t>Tipo especial de diagrama de estados que muestra el flujo de actividades dentro de un sistema.</w:t>
            </w:r>
          </w:p>
        </w:tc>
      </w:tr>
      <w:tr w:rsidR="00C65385" w:rsidRPr="008A4792" w14:paraId="47DF0D15" w14:textId="77777777" w:rsidTr="004229D5">
        <w:trPr>
          <w:cantSplit/>
        </w:trPr>
        <w:tc>
          <w:tcPr>
            <w:tcW w:w="851" w:type="dxa"/>
            <w:vMerge/>
          </w:tcPr>
          <w:p w14:paraId="47DF0D11" w14:textId="77777777" w:rsidR="00C65385" w:rsidRPr="008A4792" w:rsidRDefault="00C65385" w:rsidP="00F701D8">
            <w:pPr>
              <w:spacing w:before="240" w:after="200" w:line="276" w:lineRule="auto"/>
              <w:jc w:val="both"/>
              <w:rPr>
                <w:rFonts w:eastAsia="Calibri" w:cs="Arial"/>
                <w:b/>
                <w:bCs/>
              </w:rPr>
            </w:pPr>
          </w:p>
        </w:tc>
        <w:tc>
          <w:tcPr>
            <w:tcW w:w="1365" w:type="dxa"/>
          </w:tcPr>
          <w:p w14:paraId="47DF0D12" w14:textId="77777777" w:rsidR="00C65385" w:rsidRPr="008A4792" w:rsidRDefault="00C65385" w:rsidP="00F701D8">
            <w:pPr>
              <w:spacing w:before="240" w:after="200" w:line="276" w:lineRule="auto"/>
              <w:jc w:val="both"/>
              <w:rPr>
                <w:rFonts w:eastAsia="Calibri" w:cs="Arial"/>
              </w:rPr>
            </w:pPr>
          </w:p>
        </w:tc>
        <w:tc>
          <w:tcPr>
            <w:tcW w:w="2960" w:type="dxa"/>
          </w:tcPr>
          <w:p w14:paraId="47DF0D13" w14:textId="77777777" w:rsidR="00C65385" w:rsidRPr="008A4792" w:rsidRDefault="00C65385" w:rsidP="00F701D8">
            <w:pPr>
              <w:spacing w:before="240" w:after="200" w:line="276" w:lineRule="auto"/>
              <w:jc w:val="both"/>
              <w:rPr>
                <w:rFonts w:eastAsia="Calibri" w:cs="Arial"/>
              </w:rPr>
            </w:pPr>
          </w:p>
        </w:tc>
        <w:tc>
          <w:tcPr>
            <w:tcW w:w="4605" w:type="dxa"/>
          </w:tcPr>
          <w:p w14:paraId="47DF0D14" w14:textId="77777777" w:rsidR="00C65385" w:rsidRPr="008A4792" w:rsidRDefault="00C65385" w:rsidP="00F701D8">
            <w:pPr>
              <w:keepNext/>
              <w:spacing w:before="240" w:after="200" w:line="276" w:lineRule="auto"/>
              <w:jc w:val="both"/>
              <w:rPr>
                <w:rFonts w:eastAsia="Calibri" w:cs="Arial"/>
              </w:rPr>
            </w:pPr>
          </w:p>
        </w:tc>
      </w:tr>
    </w:tbl>
    <w:p w14:paraId="47DF0D16" w14:textId="77777777" w:rsidR="00C65385" w:rsidRPr="008A4792" w:rsidRDefault="00C65385" w:rsidP="00F701D8">
      <w:pPr>
        <w:spacing w:before="240" w:after="200" w:line="276" w:lineRule="auto"/>
        <w:jc w:val="both"/>
        <w:rPr>
          <w:rFonts w:eastAsia="Calibri" w:cs="Arial"/>
        </w:rPr>
      </w:pPr>
      <w:bookmarkStart w:id="82" w:name="_Toc296499328"/>
    </w:p>
    <w:p w14:paraId="47DF0D17" w14:textId="77777777" w:rsidR="00C65385" w:rsidRPr="008A4792" w:rsidRDefault="00C65385" w:rsidP="008A004F">
      <w:pPr>
        <w:spacing w:before="240" w:after="200" w:line="276" w:lineRule="auto"/>
        <w:jc w:val="both"/>
        <w:rPr>
          <w:rFonts w:eastAsia="Calibri" w:cs="Arial"/>
          <w:b/>
        </w:rPr>
      </w:pPr>
      <w:r w:rsidRPr="008A4792">
        <w:rPr>
          <w:rFonts w:eastAsia="Calibri" w:cs="Arial"/>
          <w:b/>
        </w:rPr>
        <w:t>Aspecto Estático y Dinámicos</w:t>
      </w:r>
      <w:bookmarkEnd w:id="82"/>
      <w:r w:rsidRPr="008A4792">
        <w:rPr>
          <w:rFonts w:eastAsia="Calibri" w:cs="Arial"/>
          <w:b/>
        </w:rPr>
        <w:t>:</w:t>
      </w:r>
    </w:p>
    <w:p w14:paraId="47DF0D18" w14:textId="77777777" w:rsidR="00C65385" w:rsidRPr="008A4792" w:rsidRDefault="00C65385" w:rsidP="008A004F">
      <w:pPr>
        <w:spacing w:before="240" w:after="200" w:line="276" w:lineRule="auto"/>
        <w:jc w:val="both"/>
        <w:rPr>
          <w:rFonts w:eastAsia="Calibri" w:cs="Arial"/>
        </w:rPr>
      </w:pPr>
      <w:r w:rsidRPr="008A4792">
        <w:rPr>
          <w:rFonts w:eastAsia="Calibri" w:cs="Arial"/>
        </w:rPr>
        <w:t xml:space="preserve">Se Dispone de dos tipos diferentes de diagramas los que dan una vista estática del sistema y los que dan una visión dinámica. </w:t>
      </w:r>
    </w:p>
    <w:p w14:paraId="47DF0D19" w14:textId="77777777" w:rsidR="00C65385" w:rsidRPr="008A4792" w:rsidRDefault="00C65385" w:rsidP="008A004F">
      <w:pPr>
        <w:spacing w:before="240" w:after="200" w:line="276" w:lineRule="auto"/>
        <w:jc w:val="both"/>
        <w:rPr>
          <w:rFonts w:eastAsia="Calibri" w:cs="Arial"/>
        </w:rPr>
      </w:pPr>
      <w:r w:rsidRPr="008A4792">
        <w:rPr>
          <w:rFonts w:eastAsia="Calibri" w:cs="Arial"/>
        </w:rPr>
        <w:t>Los diagramas estáticos son:</w:t>
      </w:r>
    </w:p>
    <w:p w14:paraId="47DF0D1A" w14:textId="77777777" w:rsidR="00C65385" w:rsidRPr="008A4792" w:rsidRDefault="00C65385" w:rsidP="006D7A53">
      <w:pPr>
        <w:numPr>
          <w:ilvl w:val="0"/>
          <w:numId w:val="17"/>
        </w:numPr>
        <w:spacing w:before="240" w:after="200" w:line="276" w:lineRule="auto"/>
        <w:ind w:left="993" w:hanging="284"/>
        <w:contextualSpacing/>
        <w:jc w:val="both"/>
        <w:rPr>
          <w:rFonts w:eastAsia="Calibri" w:cs="Arial"/>
        </w:rPr>
      </w:pPr>
      <w:r w:rsidRPr="008A4792">
        <w:rPr>
          <w:rFonts w:eastAsia="Calibri" w:cs="Arial"/>
        </w:rPr>
        <w:lastRenderedPageBreak/>
        <w:t>Diagrama de clases: muestra las clases, interfaces, colaboraciones y sus relaciones. Son los más comunes y dan una vista estática del proyecto.</w:t>
      </w:r>
    </w:p>
    <w:p w14:paraId="47DF0D1B" w14:textId="77777777" w:rsidR="00C65385" w:rsidRPr="008A4792" w:rsidRDefault="00C65385" w:rsidP="006D7A53">
      <w:pPr>
        <w:numPr>
          <w:ilvl w:val="0"/>
          <w:numId w:val="17"/>
        </w:numPr>
        <w:spacing w:before="240" w:after="200" w:line="276" w:lineRule="auto"/>
        <w:ind w:left="993" w:hanging="284"/>
        <w:contextualSpacing/>
        <w:jc w:val="both"/>
        <w:rPr>
          <w:rFonts w:eastAsia="Calibri" w:cs="Arial"/>
        </w:rPr>
      </w:pPr>
      <w:r w:rsidRPr="008A4792">
        <w:rPr>
          <w:rFonts w:eastAsia="Calibri" w:cs="Arial"/>
        </w:rPr>
        <w:t>Diagrama de objetos: Es un diagrama de instancias de las clases mostradas en el diagrama de clases. Muestra las instancias y como se relacionan entre ellas. Se da una visión de casos reales.</w:t>
      </w:r>
    </w:p>
    <w:p w14:paraId="47DF0D1C" w14:textId="77777777" w:rsidR="00C65385" w:rsidRPr="008A4792" w:rsidRDefault="00C65385" w:rsidP="006D7A53">
      <w:pPr>
        <w:numPr>
          <w:ilvl w:val="0"/>
          <w:numId w:val="17"/>
        </w:numPr>
        <w:spacing w:before="240" w:after="200" w:line="276" w:lineRule="auto"/>
        <w:ind w:left="993" w:hanging="284"/>
        <w:contextualSpacing/>
        <w:jc w:val="both"/>
        <w:rPr>
          <w:rFonts w:eastAsia="Calibri" w:cs="Arial"/>
        </w:rPr>
      </w:pPr>
      <w:r w:rsidRPr="008A4792">
        <w:rPr>
          <w:rFonts w:eastAsia="Calibri" w:cs="Arial"/>
        </w:rPr>
        <w:t>Diagrama de componentes: Muestran la organización de los componentes del sistema. Un componente se corresponde con una o varias clases, interfaces o colaboraciones.</w:t>
      </w:r>
    </w:p>
    <w:p w14:paraId="47DF0D1D" w14:textId="77777777" w:rsidR="00C65385" w:rsidRPr="008A4792" w:rsidRDefault="00C65385" w:rsidP="006D7A53">
      <w:pPr>
        <w:numPr>
          <w:ilvl w:val="0"/>
          <w:numId w:val="17"/>
        </w:numPr>
        <w:spacing w:before="240" w:after="200" w:line="276" w:lineRule="auto"/>
        <w:ind w:left="993" w:hanging="284"/>
        <w:contextualSpacing/>
        <w:jc w:val="both"/>
        <w:rPr>
          <w:rFonts w:eastAsia="Calibri" w:cs="Arial"/>
        </w:rPr>
      </w:pPr>
      <w:r w:rsidRPr="008A4792">
        <w:rPr>
          <w:rFonts w:eastAsia="Calibri" w:cs="Arial"/>
        </w:rPr>
        <w:t>Diagrama de despliegue.: Muestra los nodos y sus relaciones. Un nodo es un conjunto de componentes. Se utiliza para reducir la complejidad de los diagramas de clases y componentes de un gran sistema. Sirve como resumen e índice.</w:t>
      </w:r>
    </w:p>
    <w:p w14:paraId="47DF0D1E" w14:textId="77777777" w:rsidR="00C65385" w:rsidRPr="008A4792" w:rsidRDefault="00C65385" w:rsidP="006D7A53">
      <w:pPr>
        <w:numPr>
          <w:ilvl w:val="0"/>
          <w:numId w:val="17"/>
        </w:numPr>
        <w:spacing w:before="240" w:after="200" w:line="276" w:lineRule="auto"/>
        <w:ind w:left="993" w:hanging="284"/>
        <w:contextualSpacing/>
        <w:jc w:val="both"/>
        <w:rPr>
          <w:rFonts w:eastAsia="Calibri" w:cs="Arial"/>
        </w:rPr>
      </w:pPr>
      <w:r w:rsidRPr="008A4792">
        <w:rPr>
          <w:rFonts w:eastAsia="Calibri" w:cs="Arial"/>
        </w:rPr>
        <w:t>Diagrama de casos de uso: Muestran los casos de uso, actores y sus relaciones. Muestra quien puede hacer que y relaciones existen entre acciones (casos de uso). Son muy importantes para modelar y organizar el comportamiento del sistema.</w:t>
      </w:r>
    </w:p>
    <w:p w14:paraId="47DF0D1F" w14:textId="77777777" w:rsidR="00C65385" w:rsidRPr="008A4792" w:rsidRDefault="00C65385" w:rsidP="006D7A53">
      <w:pPr>
        <w:numPr>
          <w:ilvl w:val="0"/>
          <w:numId w:val="17"/>
        </w:numPr>
        <w:spacing w:before="240" w:after="200" w:line="276" w:lineRule="auto"/>
        <w:ind w:left="993" w:hanging="284"/>
        <w:contextualSpacing/>
        <w:jc w:val="both"/>
        <w:rPr>
          <w:rFonts w:eastAsia="Calibri" w:cs="Arial"/>
        </w:rPr>
      </w:pPr>
      <w:r w:rsidRPr="008A4792">
        <w:rPr>
          <w:rFonts w:eastAsia="Calibri" w:cs="Arial"/>
        </w:rPr>
        <w:t>Lo diagramas dinámicos son:</w:t>
      </w:r>
    </w:p>
    <w:p w14:paraId="47DF0D20" w14:textId="77777777" w:rsidR="00C65385" w:rsidRPr="008A4792" w:rsidRDefault="00C65385" w:rsidP="006D7A53">
      <w:pPr>
        <w:numPr>
          <w:ilvl w:val="0"/>
          <w:numId w:val="17"/>
        </w:numPr>
        <w:spacing w:before="240" w:after="200" w:line="276" w:lineRule="auto"/>
        <w:ind w:left="993" w:hanging="284"/>
        <w:contextualSpacing/>
        <w:jc w:val="both"/>
        <w:rPr>
          <w:rFonts w:eastAsia="Calibri" w:cs="Arial"/>
        </w:rPr>
      </w:pPr>
      <w:r w:rsidRPr="008A4792">
        <w:rPr>
          <w:rFonts w:eastAsia="Calibri" w:cs="Arial"/>
        </w:rPr>
        <w:t>Diagrama de secuencia, Diagrama de colaboración: Muestran a los diferentes objetos y las relaciones que pueden tener entre ellos, los mensajes que se envían entre ellos. Son dos diagramas diferentes, que se puede pasar de uno a otro sin pérdida de información, pero que nos dan puntos de vista diferentes del sistema. En resumen, cualquiera de los dos es un Diagrama de Interacción.</w:t>
      </w:r>
    </w:p>
    <w:p w14:paraId="47DF0D21" w14:textId="77777777" w:rsidR="00C65385" w:rsidRPr="008A4792" w:rsidRDefault="00C65385" w:rsidP="006D7A53">
      <w:pPr>
        <w:numPr>
          <w:ilvl w:val="0"/>
          <w:numId w:val="17"/>
        </w:numPr>
        <w:spacing w:before="240" w:after="200" w:line="276" w:lineRule="auto"/>
        <w:ind w:left="993" w:hanging="284"/>
        <w:contextualSpacing/>
        <w:jc w:val="both"/>
        <w:rPr>
          <w:rFonts w:eastAsia="Calibri" w:cs="Arial"/>
        </w:rPr>
      </w:pPr>
      <w:r w:rsidRPr="008A4792">
        <w:rPr>
          <w:rFonts w:eastAsia="Calibri" w:cs="Arial"/>
        </w:rPr>
        <w:t>Diagrama de estados: muestra los estados, eventos, transiciones y actividades de los diferentes objetos. Son útiles en sistemas que reaccionen a eventos.</w:t>
      </w:r>
    </w:p>
    <w:p w14:paraId="47DF0D22" w14:textId="77777777" w:rsidR="00C65385" w:rsidRDefault="00C65385" w:rsidP="006D7A53">
      <w:pPr>
        <w:numPr>
          <w:ilvl w:val="0"/>
          <w:numId w:val="17"/>
        </w:numPr>
        <w:spacing w:before="240" w:after="200" w:line="276" w:lineRule="auto"/>
        <w:ind w:left="993" w:hanging="284"/>
        <w:contextualSpacing/>
        <w:jc w:val="both"/>
        <w:rPr>
          <w:rFonts w:eastAsia="Calibri" w:cs="Arial"/>
        </w:rPr>
      </w:pPr>
      <w:r w:rsidRPr="008A4792">
        <w:rPr>
          <w:rFonts w:eastAsia="Calibri" w:cs="Arial"/>
        </w:rPr>
        <w:t>Diagrama de actividades: Es un caso especial  del diagrama de estados. Muestra el flujo entre los objetos. Se utilizan para modelar el funcionamiento del sistema y el flujo de control entre objetos.</w:t>
      </w:r>
    </w:p>
    <w:p w14:paraId="47DF0D23" w14:textId="77777777" w:rsidR="006633F7" w:rsidRPr="008A4792" w:rsidRDefault="006633F7" w:rsidP="006633F7">
      <w:pPr>
        <w:spacing w:before="240" w:after="200" w:line="276" w:lineRule="auto"/>
        <w:contextualSpacing/>
        <w:jc w:val="both"/>
        <w:rPr>
          <w:rFonts w:eastAsia="Calibri" w:cs="Arial"/>
        </w:rPr>
      </w:pPr>
    </w:p>
    <w:p w14:paraId="47DF0D24" w14:textId="77777777" w:rsidR="006633F7" w:rsidRPr="008A4792" w:rsidRDefault="00C65385" w:rsidP="00DF1970">
      <w:pPr>
        <w:tabs>
          <w:tab w:val="left" w:pos="0"/>
        </w:tabs>
        <w:suppressAutoHyphens/>
        <w:spacing w:before="240" w:after="200" w:line="276" w:lineRule="auto"/>
        <w:ind w:left="851"/>
        <w:jc w:val="both"/>
        <w:rPr>
          <w:rFonts w:eastAsia="Times New Roman" w:cs="Arial"/>
          <w:lang w:val="es-ES" w:eastAsia="es-ES"/>
        </w:rPr>
      </w:pPr>
      <w:r w:rsidRPr="008A4792">
        <w:rPr>
          <w:rFonts w:eastAsia="Times New Roman" w:cs="Arial"/>
          <w:lang w:val="es-ES" w:eastAsia="es-ES"/>
        </w:rPr>
        <w:t>Como podemos ver el número de diagramas es muy alto, en la mayoría de los casos excesivos, y UML permite definir solo los necesarios, ya que no todos son necesarios en todos los proyectos. En el documento se dará una breve explicación de todos, ampliándose para los más necesarios.</w:t>
      </w:r>
    </w:p>
    <w:p w14:paraId="47DF0D25" w14:textId="77777777" w:rsidR="00C65385" w:rsidRPr="008A4792" w:rsidRDefault="00C65385" w:rsidP="00F701D8">
      <w:pPr>
        <w:spacing w:before="240" w:after="200" w:line="276" w:lineRule="auto"/>
        <w:jc w:val="both"/>
        <w:rPr>
          <w:rFonts w:eastAsia="Calibri" w:cs="Arial"/>
          <w:b/>
        </w:rPr>
      </w:pPr>
      <w:bookmarkStart w:id="83" w:name="_Toc296499329"/>
      <w:r w:rsidRPr="008A4792">
        <w:rPr>
          <w:rFonts w:eastAsia="Calibri" w:cs="Arial"/>
          <w:b/>
        </w:rPr>
        <w:t>Diagrama de Clases</w:t>
      </w:r>
      <w:bookmarkEnd w:id="83"/>
    </w:p>
    <w:p w14:paraId="47DF0D26" w14:textId="77777777" w:rsidR="00C65385" w:rsidRPr="008A4792" w:rsidRDefault="00C65385" w:rsidP="00F701D8">
      <w:pPr>
        <w:spacing w:before="240" w:after="200" w:line="276" w:lineRule="auto"/>
        <w:jc w:val="both"/>
        <w:rPr>
          <w:rFonts w:eastAsia="Calibri" w:cs="Arial"/>
        </w:rPr>
      </w:pPr>
      <w:r w:rsidRPr="008A4792">
        <w:rPr>
          <w:rFonts w:eastAsia="Calibri" w:cs="Arial"/>
        </w:rPr>
        <w:t>Los diagramas de clases representan un conjunto de elementos del modelo que son estáticos, como las clases y los tipos, sus contenidos y las relaciones que se establecen entre ellos. Algunos de los elementos que se pueden clasificar como estáticos son los siguientes:</w:t>
      </w:r>
    </w:p>
    <w:p w14:paraId="47DF0D27" w14:textId="77777777" w:rsidR="00C65385" w:rsidRPr="008A4792" w:rsidRDefault="00C65385" w:rsidP="00F701D8">
      <w:pPr>
        <w:tabs>
          <w:tab w:val="left" w:pos="0"/>
          <w:tab w:val="right" w:leader="dot" w:pos="9923"/>
        </w:tabs>
        <w:suppressAutoHyphens/>
        <w:spacing w:before="240" w:after="200" w:line="276" w:lineRule="auto"/>
        <w:jc w:val="both"/>
        <w:rPr>
          <w:rFonts w:eastAsia="Times New Roman" w:cs="Arial"/>
          <w:lang w:val="es-ES" w:eastAsia="es-ES"/>
        </w:rPr>
      </w:pPr>
      <w:r w:rsidRPr="008A4792">
        <w:rPr>
          <w:rFonts w:eastAsia="Times New Roman" w:cs="Arial"/>
          <w:b/>
          <w:lang w:val="es-ES" w:eastAsia="es-ES"/>
        </w:rPr>
        <w:lastRenderedPageBreak/>
        <w:t>Paquete:</w:t>
      </w:r>
      <w:r w:rsidRPr="008A4792">
        <w:rPr>
          <w:rFonts w:eastAsia="Times New Roman" w:cs="Arial"/>
          <w:lang w:val="es-ES" w:eastAsia="es-ES"/>
        </w:rPr>
        <w:t xml:space="preserve"> Es el mecanismo de que dispone UML para organizar sus elementos en grupos se representa un grupo de elementos del modelo. Un sistema es un único paquete que contiene el resto del sistema, por lo tanto, un paquete debe poder anidarse, permitiéndose que un paquete contenga otro paquete. </w:t>
      </w:r>
    </w:p>
    <w:p w14:paraId="47DF0D28" w14:textId="77777777" w:rsidR="00C65385" w:rsidRPr="008A4792" w:rsidRDefault="00C65385" w:rsidP="00F701D8">
      <w:pPr>
        <w:tabs>
          <w:tab w:val="left" w:pos="0"/>
          <w:tab w:val="right" w:leader="dot" w:pos="9923"/>
        </w:tabs>
        <w:suppressAutoHyphens/>
        <w:spacing w:before="240" w:after="200" w:line="276" w:lineRule="auto"/>
        <w:jc w:val="both"/>
        <w:rPr>
          <w:rFonts w:eastAsia="Times New Roman" w:cs="Arial"/>
          <w:lang w:val="es-ES" w:eastAsia="es-ES"/>
        </w:rPr>
      </w:pPr>
      <w:r w:rsidRPr="008A4792">
        <w:rPr>
          <w:rFonts w:eastAsia="Times New Roman" w:cs="Arial"/>
          <w:lang w:val="es-ES" w:eastAsia="es-ES"/>
        </w:rPr>
        <w:tab/>
      </w:r>
      <w:r w:rsidRPr="008A4792">
        <w:rPr>
          <w:rFonts w:eastAsia="Times New Roman" w:cs="Arial"/>
          <w:b/>
          <w:lang w:val="es-ES" w:eastAsia="es-ES"/>
        </w:rPr>
        <w:t>Clases:</w:t>
      </w:r>
      <w:r w:rsidRPr="008A4792">
        <w:rPr>
          <w:rFonts w:eastAsia="Times New Roman" w:cs="Arial"/>
          <w:lang w:val="es-ES" w:eastAsia="es-ES"/>
        </w:rPr>
        <w:t xml:space="preserve"> Una clase representa un conjunto de objetos que tienen una estructura, un comportamiento y unas relaciones con propiedades parecidas. Describe un conjunto de objetos que comparte los mismos atributos, operaciones, métodos, relaciones y significado. En UML una clase es una implementación de un tipo. Los componentes de una clase son:</w:t>
      </w:r>
    </w:p>
    <w:p w14:paraId="47DF0D29" w14:textId="77777777" w:rsidR="00C65385" w:rsidRPr="008A4792" w:rsidRDefault="00C65385" w:rsidP="00F701D8">
      <w:pPr>
        <w:spacing w:before="240" w:after="200" w:line="276" w:lineRule="auto"/>
        <w:jc w:val="both"/>
        <w:rPr>
          <w:rFonts w:eastAsia="Calibri" w:cs="Arial"/>
        </w:rPr>
      </w:pPr>
      <w:r w:rsidRPr="008A4792">
        <w:rPr>
          <w:rFonts w:eastAsia="Calibri" w:cs="Arial"/>
          <w:b/>
        </w:rPr>
        <w:t>Atributo:</w:t>
      </w:r>
      <w:r w:rsidRPr="008A4792">
        <w:rPr>
          <w:rFonts w:eastAsia="Calibri" w:cs="Arial"/>
        </w:rPr>
        <w:t xml:space="preserve"> Se corresponde con las propiedades de una clase o un tipo. Se identifica mediante un nombre. Existen atributos simples y complejos.</w:t>
      </w:r>
    </w:p>
    <w:p w14:paraId="47DF0D2A" w14:textId="77777777" w:rsidR="00364102" w:rsidRPr="00C65385" w:rsidRDefault="00C65385" w:rsidP="00F701D8">
      <w:pPr>
        <w:pStyle w:val="Sinespaciado"/>
        <w:spacing w:before="240" w:after="240" w:line="360" w:lineRule="auto"/>
        <w:jc w:val="both"/>
        <w:rPr>
          <w:rFonts w:ascii="Arial" w:hAnsi="Arial" w:cs="Arial"/>
          <w:sz w:val="28"/>
          <w:szCs w:val="24"/>
        </w:rPr>
      </w:pPr>
      <w:r w:rsidRPr="00C65385">
        <w:rPr>
          <w:rFonts w:ascii="Arial" w:eastAsia="Calibri" w:hAnsi="Arial" w:cs="Arial"/>
          <w:sz w:val="24"/>
          <w:szCs w:val="24"/>
          <w:lang w:val="es-BO"/>
        </w:rPr>
        <w:t>Operación. También conocido como método, es un servicio proporcionado por la clase que puede ser solicitado por otras clases y que produce un comportamiento en ellas cuando se realiza.</w:t>
      </w:r>
    </w:p>
    <w:p w14:paraId="47DF0D2B" w14:textId="77777777" w:rsidR="00364102" w:rsidRDefault="001F254E" w:rsidP="00F701D8">
      <w:pPr>
        <w:pStyle w:val="Titulo3"/>
        <w:jc w:val="both"/>
      </w:pPr>
      <w:bookmarkStart w:id="84" w:name="_Toc500177545"/>
      <w:r>
        <w:t xml:space="preserve">2.1.3 </w:t>
      </w:r>
      <w:r w:rsidR="00C65385">
        <w:t>HERRAMIENTAS</w:t>
      </w:r>
      <w:bookmarkEnd w:id="84"/>
    </w:p>
    <w:p w14:paraId="47DF0D2C" w14:textId="77777777" w:rsidR="00C65385" w:rsidRPr="00B35662" w:rsidRDefault="00C65385" w:rsidP="00F701D8">
      <w:pPr>
        <w:pStyle w:val="Sinespaciado"/>
        <w:spacing w:line="360" w:lineRule="auto"/>
        <w:jc w:val="both"/>
        <w:rPr>
          <w:rFonts w:ascii="Arial" w:hAnsi="Arial" w:cs="Arial"/>
          <w:sz w:val="24"/>
          <w:szCs w:val="28"/>
        </w:rPr>
      </w:pPr>
      <w:r w:rsidRPr="00B35662">
        <w:rPr>
          <w:rFonts w:ascii="Arial" w:hAnsi="Arial" w:cs="Arial"/>
          <w:sz w:val="24"/>
          <w:szCs w:val="28"/>
        </w:rPr>
        <w:t>La descripción de los programas que se llegaran a utilizar para el desarrollo del sistema es:</w:t>
      </w:r>
    </w:p>
    <w:p w14:paraId="47DF0D2D" w14:textId="77777777" w:rsidR="00C65385" w:rsidRPr="00C65385" w:rsidRDefault="00C65385" w:rsidP="00F701D8">
      <w:pPr>
        <w:autoSpaceDE w:val="0"/>
        <w:autoSpaceDN w:val="0"/>
        <w:adjustRightInd w:val="0"/>
        <w:spacing w:before="240" w:after="240" w:line="360" w:lineRule="auto"/>
        <w:jc w:val="both"/>
        <w:rPr>
          <w:rFonts w:cs="Arial"/>
          <w:color w:val="222222"/>
          <w:shd w:val="clear" w:color="auto" w:fill="FFFFFF"/>
          <w:lang w:val="en-US"/>
        </w:rPr>
      </w:pPr>
      <w:r w:rsidRPr="00C65385">
        <w:rPr>
          <w:rFonts w:cs="Arial"/>
          <w:b/>
          <w:bCs/>
          <w:color w:val="222222"/>
          <w:shd w:val="clear" w:color="auto" w:fill="FFFFFF"/>
          <w:lang w:val="en-US"/>
        </w:rPr>
        <w:t>2.1.</w:t>
      </w:r>
      <w:r w:rsidR="00B35662">
        <w:rPr>
          <w:rFonts w:cs="Arial"/>
          <w:b/>
          <w:bCs/>
          <w:color w:val="222222"/>
          <w:shd w:val="clear" w:color="auto" w:fill="FFFFFF"/>
          <w:lang w:val="en-US"/>
        </w:rPr>
        <w:t>3.1</w:t>
      </w:r>
      <w:r w:rsidRPr="00C65385">
        <w:rPr>
          <w:rFonts w:cs="Arial"/>
          <w:b/>
          <w:bCs/>
          <w:color w:val="222222"/>
          <w:shd w:val="clear" w:color="auto" w:fill="FFFFFF"/>
          <w:lang w:val="en-US"/>
        </w:rPr>
        <w:t xml:space="preserve"> SQL Server Management Studio 2017</w:t>
      </w:r>
      <w:r w:rsidRPr="00C65385">
        <w:rPr>
          <w:rStyle w:val="apple-converted-space"/>
          <w:rFonts w:cs="Arial"/>
          <w:color w:val="222222"/>
          <w:shd w:val="clear" w:color="auto" w:fill="FFFFFF"/>
          <w:lang w:val="en-US"/>
        </w:rPr>
        <w:t> </w:t>
      </w:r>
      <w:r w:rsidRPr="00C65385">
        <w:rPr>
          <w:rFonts w:cs="Arial"/>
          <w:color w:val="222222"/>
          <w:shd w:val="clear" w:color="auto" w:fill="FFFFFF"/>
          <w:lang w:val="en-US"/>
        </w:rPr>
        <w:t>(</w:t>
      </w:r>
      <w:r w:rsidRPr="00C65385">
        <w:rPr>
          <w:rFonts w:cs="Arial"/>
          <w:b/>
          <w:bCs/>
          <w:color w:val="222222"/>
          <w:shd w:val="clear" w:color="auto" w:fill="FFFFFF"/>
          <w:lang w:val="en-US"/>
        </w:rPr>
        <w:t>SSMS</w:t>
      </w:r>
      <w:r w:rsidRPr="00C65385">
        <w:rPr>
          <w:rFonts w:cs="Arial"/>
          <w:color w:val="222222"/>
          <w:shd w:val="clear" w:color="auto" w:fill="FFFFFF"/>
          <w:lang w:val="en-US"/>
        </w:rPr>
        <w:t xml:space="preserve">) </w:t>
      </w:r>
    </w:p>
    <w:p w14:paraId="47DF0D2E" w14:textId="77777777" w:rsidR="00C65385" w:rsidRPr="00C65385" w:rsidRDefault="009947FE" w:rsidP="00F701D8">
      <w:pPr>
        <w:pStyle w:val="Sinespaciado"/>
        <w:spacing w:before="240" w:after="240" w:line="360" w:lineRule="auto"/>
        <w:jc w:val="both"/>
        <w:rPr>
          <w:rFonts w:ascii="Arial" w:hAnsi="Arial" w:cs="Arial"/>
          <w:sz w:val="24"/>
          <w:szCs w:val="24"/>
          <w:shd w:val="clear" w:color="auto" w:fill="FFFFFF"/>
        </w:rPr>
      </w:pPr>
      <w:r w:rsidRPr="00C65385">
        <w:rPr>
          <w:rFonts w:ascii="Arial" w:hAnsi="Arial" w:cs="Arial"/>
          <w:sz w:val="24"/>
          <w:szCs w:val="24"/>
          <w:shd w:val="clear" w:color="auto" w:fill="FFFFFF"/>
        </w:rPr>
        <w:t>Es</w:t>
      </w:r>
      <w:r w:rsidR="00C65385" w:rsidRPr="00C65385">
        <w:rPr>
          <w:rFonts w:ascii="Arial" w:hAnsi="Arial" w:cs="Arial"/>
          <w:sz w:val="24"/>
          <w:szCs w:val="24"/>
          <w:shd w:val="clear" w:color="auto" w:fill="FFFFFF"/>
        </w:rPr>
        <w:t xml:space="preserve"> un entorno integrado para la gestión de cualquier infraestructura de SQL de SQL Server a través de la base de datos SQL. SSMS proporciona herramientas para configurar, supervisar y gestionar instancias de SQL Server disponible dondequiera que se va a implementar SQL Server. Además, SSMS herramientas para la implantación, supervisión y actualización de los componentes de capa de datos que a medida que las bases de datos utilizadas por las aplicaciones y los almacenes de datos, y para crear consultas y scripts.</w:t>
      </w:r>
    </w:p>
    <w:p w14:paraId="47DF0D2F" w14:textId="77777777" w:rsidR="00C65385" w:rsidRPr="00C65385" w:rsidRDefault="00C65385" w:rsidP="00F701D8">
      <w:pPr>
        <w:pStyle w:val="Sinespaciado"/>
        <w:spacing w:before="240" w:after="240" w:line="360" w:lineRule="auto"/>
        <w:jc w:val="both"/>
        <w:rPr>
          <w:rFonts w:ascii="Arial" w:hAnsi="Arial" w:cs="Arial"/>
          <w:sz w:val="24"/>
          <w:szCs w:val="24"/>
        </w:rPr>
      </w:pPr>
      <w:r w:rsidRPr="00C65385">
        <w:rPr>
          <w:rFonts w:ascii="Arial" w:hAnsi="Arial" w:cs="Arial"/>
          <w:b/>
          <w:bCs/>
          <w:sz w:val="24"/>
          <w:szCs w:val="24"/>
        </w:rPr>
        <w:t>Microsoft SQL Server</w:t>
      </w:r>
      <w:r w:rsidRPr="00C65385">
        <w:rPr>
          <w:rStyle w:val="apple-converted-space"/>
          <w:rFonts w:ascii="Arial" w:hAnsi="Arial" w:cs="Arial"/>
          <w:color w:val="000000" w:themeColor="text1"/>
          <w:sz w:val="24"/>
          <w:szCs w:val="24"/>
        </w:rPr>
        <w:t> </w:t>
      </w:r>
      <w:r w:rsidRPr="00C65385">
        <w:rPr>
          <w:rFonts w:ascii="Arial" w:hAnsi="Arial" w:cs="Arial"/>
          <w:sz w:val="24"/>
          <w:szCs w:val="24"/>
        </w:rPr>
        <w:t>es un sistema de manejo de bases de datos del modelo relacional, desarrollado por la empresa Microsoft.</w:t>
      </w:r>
    </w:p>
    <w:p w14:paraId="47DF0D30" w14:textId="77777777" w:rsidR="00C65385" w:rsidRPr="00C65385" w:rsidRDefault="00C65385" w:rsidP="00F701D8">
      <w:pPr>
        <w:pStyle w:val="Sinespaciado"/>
        <w:spacing w:before="240" w:after="240" w:line="360" w:lineRule="auto"/>
        <w:jc w:val="both"/>
        <w:rPr>
          <w:rFonts w:ascii="Arial" w:hAnsi="Arial" w:cs="Arial"/>
          <w:sz w:val="24"/>
          <w:szCs w:val="24"/>
        </w:rPr>
      </w:pPr>
      <w:r w:rsidRPr="00C65385">
        <w:rPr>
          <w:rFonts w:ascii="Arial" w:hAnsi="Arial" w:cs="Arial"/>
          <w:sz w:val="24"/>
          <w:szCs w:val="24"/>
        </w:rPr>
        <w:t xml:space="preserve">El lenguaje de desarrollo utilizado (por línea de comandos o mediante la interfaz gráfica de Management Studio) es Transact-SQL (TSQL), una implementación del </w:t>
      </w:r>
      <w:r w:rsidRPr="00C65385">
        <w:rPr>
          <w:rFonts w:ascii="Arial" w:hAnsi="Arial" w:cs="Arial"/>
          <w:sz w:val="24"/>
          <w:szCs w:val="24"/>
        </w:rPr>
        <w:lastRenderedPageBreak/>
        <w:t>estándar ANSI del lenguaje SQL, utilizado para manipular y recuperar datos (DML), crear tablas y definir relaciones entre ellas (DDL).</w:t>
      </w:r>
    </w:p>
    <w:p w14:paraId="47DF0D31" w14:textId="77777777" w:rsidR="00C65385" w:rsidRPr="00C65385" w:rsidRDefault="00C65385" w:rsidP="00F701D8">
      <w:pPr>
        <w:pStyle w:val="Sinespaciado"/>
        <w:spacing w:before="240" w:after="240" w:line="360" w:lineRule="auto"/>
        <w:jc w:val="both"/>
        <w:rPr>
          <w:rFonts w:ascii="Arial" w:hAnsi="Arial" w:cs="Arial"/>
          <w:sz w:val="24"/>
          <w:szCs w:val="24"/>
        </w:rPr>
      </w:pPr>
      <w:r w:rsidRPr="00C65385">
        <w:rPr>
          <w:rFonts w:ascii="Arial" w:hAnsi="Arial" w:cs="Arial"/>
          <w:sz w:val="24"/>
          <w:szCs w:val="24"/>
        </w:rPr>
        <w:t>Dentro de los competidores más destacados de SQL Server están: Oracle, MariaDB, MySQL, PostgreSQL. SQL Server solo está disponible para sistemas operativos Windows de Microsoft.</w:t>
      </w:r>
    </w:p>
    <w:p w14:paraId="47DF0D32" w14:textId="77777777" w:rsidR="00C65385" w:rsidRPr="00C65385" w:rsidRDefault="00C65385" w:rsidP="00F701D8">
      <w:pPr>
        <w:pStyle w:val="Sinespaciado"/>
        <w:spacing w:before="240" w:after="240" w:line="360" w:lineRule="auto"/>
        <w:jc w:val="both"/>
        <w:rPr>
          <w:rFonts w:ascii="Arial" w:hAnsi="Arial" w:cs="Arial"/>
          <w:sz w:val="24"/>
          <w:szCs w:val="24"/>
        </w:rPr>
      </w:pPr>
      <w:r w:rsidRPr="00C65385">
        <w:rPr>
          <w:rFonts w:ascii="Arial" w:hAnsi="Arial" w:cs="Arial"/>
          <w:sz w:val="24"/>
          <w:szCs w:val="24"/>
        </w:rPr>
        <w:t>Puede ser configurado para utilizar varias instancias en el mismo servidor físico, la primera instalación lleva generalmente el nombre del servidor, y las siguientes - nombres específicos (con un guion invertido entre el nombre del servidor y el nombre de la instalación).</w:t>
      </w:r>
    </w:p>
    <w:p w14:paraId="47DF0D33" w14:textId="77777777" w:rsidR="00C65385" w:rsidRPr="00C65385" w:rsidRDefault="00C65385" w:rsidP="00F701D8">
      <w:pPr>
        <w:pStyle w:val="NormalWeb"/>
        <w:shd w:val="clear" w:color="auto" w:fill="FFFFFF"/>
        <w:spacing w:before="240" w:beforeAutospacing="0" w:after="240" w:afterAutospacing="0" w:line="360" w:lineRule="auto"/>
        <w:jc w:val="both"/>
        <w:rPr>
          <w:rStyle w:val="apple-converted-space"/>
          <w:rFonts w:ascii="Arial" w:hAnsi="Arial" w:cs="Arial"/>
          <w:color w:val="000000" w:themeColor="text1"/>
        </w:rPr>
      </w:pPr>
      <w:r w:rsidRPr="00C65385">
        <w:rPr>
          <w:rFonts w:ascii="Arial" w:hAnsi="Arial" w:cs="Arial"/>
          <w:b/>
          <w:bCs/>
          <w:color w:val="000000" w:themeColor="text1"/>
        </w:rPr>
        <w:t>2</w:t>
      </w:r>
      <w:r w:rsidR="00B35662">
        <w:rPr>
          <w:rFonts w:ascii="Arial" w:hAnsi="Arial" w:cs="Arial"/>
          <w:b/>
          <w:bCs/>
          <w:color w:val="000000" w:themeColor="text1"/>
        </w:rPr>
        <w:t>.1</w:t>
      </w:r>
      <w:r w:rsidRPr="00C65385">
        <w:rPr>
          <w:rFonts w:ascii="Arial" w:hAnsi="Arial" w:cs="Arial"/>
          <w:b/>
          <w:bCs/>
          <w:color w:val="000000" w:themeColor="text1"/>
        </w:rPr>
        <w:t>.</w:t>
      </w:r>
      <w:r w:rsidR="00B35662">
        <w:rPr>
          <w:rFonts w:ascii="Arial" w:hAnsi="Arial" w:cs="Arial"/>
          <w:b/>
          <w:bCs/>
          <w:color w:val="000000" w:themeColor="text1"/>
        </w:rPr>
        <w:t>3.2</w:t>
      </w:r>
      <w:r w:rsidRPr="00C65385">
        <w:rPr>
          <w:rFonts w:ascii="Arial" w:hAnsi="Arial" w:cs="Arial"/>
          <w:b/>
          <w:bCs/>
          <w:color w:val="000000" w:themeColor="text1"/>
        </w:rPr>
        <w:t xml:space="preserve"> Microsoft Visual Studio 2017</w:t>
      </w:r>
      <w:r w:rsidRPr="00C65385">
        <w:rPr>
          <w:rStyle w:val="apple-converted-space"/>
          <w:rFonts w:ascii="Arial" w:hAnsi="Arial" w:cs="Arial"/>
          <w:color w:val="000000" w:themeColor="text1"/>
        </w:rPr>
        <w:t> </w:t>
      </w:r>
    </w:p>
    <w:p w14:paraId="47DF0D34" w14:textId="77777777" w:rsidR="00C65385" w:rsidRPr="00C65385" w:rsidRDefault="00C65385" w:rsidP="00F701D8">
      <w:pPr>
        <w:pStyle w:val="Sinespaciado"/>
        <w:spacing w:before="240" w:after="240" w:line="360" w:lineRule="auto"/>
        <w:jc w:val="both"/>
        <w:rPr>
          <w:rFonts w:ascii="Arial" w:hAnsi="Arial" w:cs="Arial"/>
          <w:sz w:val="24"/>
          <w:szCs w:val="24"/>
          <w:lang w:val="es-BO" w:eastAsia="es-BO"/>
        </w:rPr>
      </w:pPr>
      <w:r w:rsidRPr="00C65385">
        <w:rPr>
          <w:rFonts w:ascii="Arial" w:hAnsi="Arial" w:cs="Arial"/>
          <w:sz w:val="24"/>
          <w:szCs w:val="24"/>
          <w:lang w:val="es-BO" w:eastAsia="es-BO"/>
        </w:rPr>
        <w:t>Es un conjunto de herramientas y otras tecnologías de desarrollo de software basado en componentes para crear aplicaciones eficaces y de alto rendimiento, permitiendo a los desarrolladores crear sitios y aplicaciones web, así como otros servicios web en cualquier entorno que soporte la plataforma.</w:t>
      </w:r>
    </w:p>
    <w:p w14:paraId="47DF0D35" w14:textId="77777777" w:rsidR="00C65385" w:rsidRPr="00C65385" w:rsidRDefault="00C65385" w:rsidP="00F701D8">
      <w:pPr>
        <w:pStyle w:val="Sinespaciado"/>
        <w:spacing w:before="240" w:after="240" w:line="360" w:lineRule="auto"/>
        <w:jc w:val="both"/>
        <w:rPr>
          <w:rFonts w:ascii="Arial" w:hAnsi="Arial" w:cs="Arial"/>
          <w:color w:val="000000" w:themeColor="text1"/>
          <w:sz w:val="24"/>
          <w:szCs w:val="24"/>
        </w:rPr>
      </w:pPr>
      <w:r w:rsidRPr="00C65385">
        <w:rPr>
          <w:rFonts w:ascii="Arial" w:hAnsi="Arial" w:cs="Arial"/>
          <w:b/>
          <w:bCs/>
          <w:color w:val="222222"/>
          <w:sz w:val="24"/>
          <w:szCs w:val="24"/>
          <w:shd w:val="clear" w:color="auto" w:fill="FFFFFF"/>
        </w:rPr>
        <w:t>Visual Studio</w:t>
      </w:r>
      <w:r w:rsidRPr="00C65385">
        <w:rPr>
          <w:rStyle w:val="apple-converted-space"/>
          <w:rFonts w:ascii="Arial" w:hAnsi="Arial" w:cs="Arial"/>
          <w:color w:val="222222"/>
          <w:sz w:val="24"/>
          <w:szCs w:val="24"/>
          <w:shd w:val="clear" w:color="auto" w:fill="FFFFFF"/>
        </w:rPr>
        <w:t> </w:t>
      </w:r>
      <w:r w:rsidRPr="00C65385">
        <w:rPr>
          <w:rFonts w:ascii="Arial" w:hAnsi="Arial" w:cs="Arial"/>
          <w:sz w:val="24"/>
          <w:szCs w:val="24"/>
          <w:shd w:val="clear" w:color="auto" w:fill="FFFFFF"/>
        </w:rPr>
        <w:t>En palabras más específicas, Visual Studio es un conjunto completo de herramientas de desarrollo para la generación de aplicaciones web ASP.NET, Servicios Web XML, aplicaciones de escritorio y aplicaciones móviles. Visual Basic, Visual C# y Visual C++ utilizan todos los mismos entornos de desarrollo integrado (IDE), que habilita el uso compartido de herramientas y facilita la creación de soluciones en varios lenguajes. Asimismo, dichos lenguajes utilizan las funciones de .NET Framework, las cuales ofrecen acceso a tecnologías clave para simplificar el desarrollo de aplicaciones web ASP y Servicios Web XML.</w:t>
      </w:r>
    </w:p>
    <w:p w14:paraId="47DF0D36" w14:textId="77777777" w:rsidR="00C65385" w:rsidRPr="00C65385" w:rsidRDefault="00B35662" w:rsidP="00F701D8">
      <w:pPr>
        <w:pStyle w:val="NormalWeb"/>
        <w:shd w:val="clear" w:color="auto" w:fill="FFFFFF"/>
        <w:spacing w:before="240" w:beforeAutospacing="0" w:after="240" w:afterAutospacing="0" w:line="360" w:lineRule="auto"/>
        <w:jc w:val="both"/>
        <w:rPr>
          <w:rFonts w:ascii="Arial" w:hAnsi="Arial" w:cs="Arial"/>
          <w:b/>
          <w:color w:val="000000" w:themeColor="text1"/>
        </w:rPr>
      </w:pPr>
      <w:r>
        <w:rPr>
          <w:rFonts w:ascii="Arial" w:hAnsi="Arial" w:cs="Arial"/>
          <w:b/>
          <w:color w:val="000000" w:themeColor="text1"/>
        </w:rPr>
        <w:t>2.1.3.3</w:t>
      </w:r>
      <w:r w:rsidR="00C65385" w:rsidRPr="00C65385">
        <w:rPr>
          <w:rFonts w:ascii="Arial" w:hAnsi="Arial" w:cs="Arial"/>
          <w:b/>
          <w:color w:val="000000" w:themeColor="text1"/>
        </w:rPr>
        <w:t xml:space="preserve"> C SHARP (C#)</w:t>
      </w:r>
    </w:p>
    <w:p w14:paraId="47DF0D37" w14:textId="77777777" w:rsidR="008771E6" w:rsidRDefault="00C65385" w:rsidP="00F701D8">
      <w:pPr>
        <w:pStyle w:val="Sinespaciado"/>
        <w:spacing w:before="240" w:after="240" w:line="360" w:lineRule="auto"/>
        <w:jc w:val="both"/>
        <w:rPr>
          <w:rFonts w:ascii="Arial" w:hAnsi="Arial" w:cs="Arial"/>
          <w:color w:val="000000" w:themeColor="text1"/>
          <w:sz w:val="24"/>
          <w:szCs w:val="24"/>
        </w:rPr>
      </w:pPr>
      <w:r w:rsidRPr="00C65385">
        <w:rPr>
          <w:rFonts w:ascii="Arial" w:hAnsi="Arial" w:cs="Arial"/>
          <w:color w:val="000000" w:themeColor="text1"/>
          <w:sz w:val="24"/>
          <w:szCs w:val="24"/>
        </w:rPr>
        <w:t xml:space="preserve">C# es un lenguaje elegante, con seguridad de tipos y orientado a objetos, que permite a los desarrolladores crear una gran variedad de aplicaciones seguras y sólidas que se ejecutan en .NET Framework .NET. Puede usar C# para crear aplicaciones cliente de Windows, servicios web XML, componentes distribuidos, </w:t>
      </w:r>
      <w:r w:rsidRPr="00C65385">
        <w:rPr>
          <w:rFonts w:ascii="Arial" w:hAnsi="Arial" w:cs="Arial"/>
          <w:color w:val="000000" w:themeColor="text1"/>
          <w:sz w:val="24"/>
          <w:szCs w:val="24"/>
        </w:rPr>
        <w:lastRenderedPageBreak/>
        <w:t>aplicaciones cliente-servidor, aplicaciones de base de datos y muchas, muchas más cosas. Visual C# proporciona un editor de código avanzado, prácticos diseñadores de interfaz de usuario, un depurador integrado y muchas otras herramientas que facilitan el desarrollo de aplicaciones basadas en el lenguaje C# y .NET Framework.</w:t>
      </w:r>
    </w:p>
    <w:p w14:paraId="47DF0D38" w14:textId="77777777" w:rsidR="008771E6" w:rsidRDefault="00C77896" w:rsidP="00F701D8">
      <w:pPr>
        <w:pStyle w:val="Titulo3"/>
        <w:jc w:val="both"/>
      </w:pPr>
      <w:bookmarkStart w:id="85" w:name="_Toc500177546"/>
      <w:r>
        <w:t xml:space="preserve">2.1.4 </w:t>
      </w:r>
      <w:r w:rsidR="008771E6">
        <w:t>PROGRAMACION 3 CAPAS</w:t>
      </w:r>
      <w:bookmarkEnd w:id="85"/>
    </w:p>
    <w:p w14:paraId="47DF0D39" w14:textId="77777777" w:rsidR="008771E6" w:rsidRDefault="008771E6" w:rsidP="00F701D8">
      <w:pPr>
        <w:spacing w:before="240" w:after="240" w:line="360" w:lineRule="auto"/>
        <w:jc w:val="both"/>
      </w:pPr>
      <w:r>
        <w:t xml:space="preserve">Cuando se construye software como producto empresarial o comercial, se llevan a cabo varias técnicas de manera que el desarrollo se haga en forma ordenada y así poder asegurar un avance continuo del proyecto, un producto final de calidad, y además realizar posteriores mejoras sea una tarea más fácil. Existen muchas prácticas de programación, dependiendo del tipo de software que se va a desarrollar y de la disciplina o disciplinas de programación que se utilicen en el desarrollo del producto. Una de las más utilizadas se llama la programación por capas, que consiste en dividir el código fuente según su funcionalidad principal. </w:t>
      </w:r>
    </w:p>
    <w:p w14:paraId="47DF0D3A" w14:textId="77777777" w:rsidR="00F701D8" w:rsidRDefault="008771E6" w:rsidP="00F701D8">
      <w:pPr>
        <w:spacing w:before="240" w:after="240" w:line="360" w:lineRule="auto"/>
        <w:jc w:val="both"/>
      </w:pPr>
      <w:r>
        <w:t xml:space="preserve">La programación para lograr sacarle el mayor provecho a la programación por capas se necesita seguir una serie de pasos complejos los cuales primeramente deben ser definidos para cada proyecto en específico, luego deben ser revisados para asegurarse de que el modelo adoptado cumpla con las normas necesarias para que la aplicación sea del agrado del usuario, y por último debe ser implementado por el grupo de desarrollo encargado para tal fin, los cuales siguiendo el modelo propuesto obtienen una herramienta útil para facilitar la labor de programación dividiendo la aplicación en módulos y capas fáciles de pulir. </w:t>
      </w:r>
    </w:p>
    <w:p w14:paraId="47DF0D3B" w14:textId="77777777" w:rsidR="008771E6" w:rsidRPr="00036A15" w:rsidRDefault="00532412" w:rsidP="00036A15">
      <w:pPr>
        <w:rPr>
          <w:b/>
          <w:sz w:val="28"/>
        </w:rPr>
      </w:pPr>
      <w:r w:rsidRPr="00036A15">
        <w:rPr>
          <w:b/>
          <w:sz w:val="28"/>
        </w:rPr>
        <w:t>2.1.4.1</w:t>
      </w:r>
      <w:r w:rsidR="008771E6" w:rsidRPr="00036A15">
        <w:rPr>
          <w:b/>
          <w:sz w:val="28"/>
        </w:rPr>
        <w:t xml:space="preserve"> Características de la Programación en Capas. </w:t>
      </w:r>
    </w:p>
    <w:p w14:paraId="47DF0D3C" w14:textId="77777777" w:rsidR="00DE4BAD" w:rsidRDefault="008771E6" w:rsidP="00F701D8">
      <w:pPr>
        <w:spacing w:before="240" w:after="240" w:line="360" w:lineRule="auto"/>
        <w:jc w:val="both"/>
      </w:pPr>
      <w:r>
        <w:t xml:space="preserve">La programación por capas es una técnica de ingeniería de software propia de la programación por objetos, éstos se organizan principalmente en 3 capas: la capa de presentación o frontera, la capa de lógica de negocio o control, y la capa de datos. </w:t>
      </w:r>
    </w:p>
    <w:p w14:paraId="47DF0D3D" w14:textId="77777777" w:rsidR="008771E6" w:rsidRDefault="008771E6" w:rsidP="00F701D8">
      <w:pPr>
        <w:spacing w:before="240" w:after="240" w:line="360" w:lineRule="auto"/>
        <w:jc w:val="both"/>
      </w:pPr>
      <w:r>
        <w:t xml:space="preserve">Siguiendo el modelo, el desarrollador se asegura avanzar en la programación del proyecto de una forma ordenada, lo cual beneficia en cuanto a reducción de costos por tiempo, debido a que se podrá avanzar de manera más segura en el desarrollo, </w:t>
      </w:r>
      <w:r>
        <w:lastRenderedPageBreak/>
        <w:t xml:space="preserve">al ser dividida la aplicación general en varios módulos y capas que pueden ser tratados de manera independiente y hasta en forma paralela. </w:t>
      </w:r>
    </w:p>
    <w:p w14:paraId="47DF0D3E" w14:textId="77777777" w:rsidR="008771E6" w:rsidRDefault="008771E6" w:rsidP="00F701D8">
      <w:pPr>
        <w:spacing w:before="240" w:after="240" w:line="360" w:lineRule="auto"/>
        <w:jc w:val="both"/>
      </w:pPr>
      <w:r>
        <w:t xml:space="preserve">Por otra parte, otra característica importante de recalcar es la facilidad para las actualizaciones de la aplicación. En este aspecto, la programación en capas juega un papel de suma importancia ya que sigue un estándar conocido en el ambiente de desarrollo de aplicaciones, lo cual da al programador una guía para hacer mejoras a la aplicación sin que esto sea una tarea tediosa y desgastante, siguiendo el estándar establecido para tal fin y dividiendo las tareas en partes específicas para cada capa del proyecto. </w:t>
      </w:r>
    </w:p>
    <w:p w14:paraId="47DF0D3F" w14:textId="77777777" w:rsidR="008771E6" w:rsidRDefault="008771E6" w:rsidP="00F701D8">
      <w:pPr>
        <w:spacing w:before="240" w:after="240" w:line="360" w:lineRule="auto"/>
        <w:jc w:val="both"/>
      </w:pPr>
      <w:r>
        <w:t xml:space="preserve">Las principales capas que siempre deben estar en este modelo son: </w:t>
      </w:r>
    </w:p>
    <w:p w14:paraId="47DF0D40" w14:textId="77777777" w:rsidR="008771E6" w:rsidRPr="00036A15" w:rsidRDefault="00DE4BAD" w:rsidP="00036A15">
      <w:pPr>
        <w:rPr>
          <w:b/>
          <w:sz w:val="28"/>
        </w:rPr>
      </w:pPr>
      <w:r w:rsidRPr="00036A15">
        <w:rPr>
          <w:b/>
          <w:sz w:val="28"/>
        </w:rPr>
        <w:t>2.1.4.3</w:t>
      </w:r>
      <w:r w:rsidR="008771E6" w:rsidRPr="00036A15">
        <w:rPr>
          <w:b/>
          <w:sz w:val="28"/>
        </w:rPr>
        <w:t xml:space="preserve"> Capa de Presentación o Frontera: </w:t>
      </w:r>
    </w:p>
    <w:p w14:paraId="47DF0D41" w14:textId="77777777" w:rsidR="008771E6" w:rsidRDefault="008771E6" w:rsidP="00F701D8">
      <w:pPr>
        <w:spacing w:before="240" w:after="240" w:line="360" w:lineRule="auto"/>
        <w:jc w:val="both"/>
      </w:pPr>
      <w:r>
        <w:t xml:space="preserve">La presentación del programa ante el usuario, debe manejar interfaces que cumplan con el objetivo principal de este componente, el cual es facilitar al usuario la interacción con la aplicación. Para esto se utilizan patrones predefinidos para cada tipo de aplicación y para cada necesidad del usuario. </w:t>
      </w:r>
    </w:p>
    <w:p w14:paraId="47DF0D42" w14:textId="77777777" w:rsidR="008771E6" w:rsidRDefault="008771E6" w:rsidP="00F701D8">
      <w:pPr>
        <w:spacing w:before="240" w:after="240" w:line="360" w:lineRule="auto"/>
        <w:jc w:val="both"/>
      </w:pPr>
      <w:r>
        <w:t xml:space="preserve">La interfaz debe ser amigable y fácil de utilizar, ya que el usuario final es el que se va a encargar de utilizar el sistema y de dar retroalimentación al equipo de desarrollo en caso de que haya algo que mejorar. </w:t>
      </w:r>
    </w:p>
    <w:p w14:paraId="47DF0D43" w14:textId="77777777" w:rsidR="008771E6" w:rsidRDefault="008771E6" w:rsidP="00F701D8">
      <w:pPr>
        <w:spacing w:before="240" w:after="240" w:line="360" w:lineRule="auto"/>
        <w:jc w:val="both"/>
      </w:pPr>
      <w:r>
        <w:t xml:space="preserve">Las interfaces deben ser consistentes con la información que se requiere, no se deben utilizar más campos de los necesarios, así como la información requerida tiene que ser especificada de manera clara y concisa, no debe haber más que lo necesario en cada formulario y por último, las interfaces deben satisfacer los requerimientos del usuario, por lo cual no se debe excluir información solicitada por el usuario final y no se debe incluir información no solicitada por el mismo. </w:t>
      </w:r>
    </w:p>
    <w:p w14:paraId="47DF0D44" w14:textId="77777777" w:rsidR="00DE4BAD" w:rsidRDefault="008771E6" w:rsidP="00F701D8">
      <w:pPr>
        <w:spacing w:before="240" w:after="240" w:line="360" w:lineRule="auto"/>
        <w:jc w:val="both"/>
      </w:pPr>
      <w:r>
        <w:t xml:space="preserve">Dentro de la parte técnica, la capa de presentación contiene los objetos encargados de comunicar al usuario con el sistema mediante el intercambio de información, capturando y desplegando los datos necesarios para realizar alguna tarea. </w:t>
      </w:r>
    </w:p>
    <w:p w14:paraId="47DF0D45" w14:textId="77777777" w:rsidR="008771E6" w:rsidRDefault="008771E6" w:rsidP="00F701D8">
      <w:pPr>
        <w:spacing w:before="240" w:after="240" w:line="360" w:lineRule="auto"/>
        <w:jc w:val="both"/>
      </w:pPr>
      <w:r>
        <w:lastRenderedPageBreak/>
        <w:t>En esta capa los datos se procesan de manera superficial por ejemplo, para determinar la validez de su formato o para darles algún orden específico. Esta capa se comunica únicamente con la capa de Reglas de Negocio o Control.</w:t>
      </w:r>
    </w:p>
    <w:p w14:paraId="47DF0D46" w14:textId="77777777" w:rsidR="008771E6" w:rsidRPr="00036A15" w:rsidRDefault="008771E6" w:rsidP="00036A15">
      <w:pPr>
        <w:rPr>
          <w:b/>
          <w:sz w:val="28"/>
        </w:rPr>
      </w:pPr>
      <w:r w:rsidRPr="00036A15">
        <w:rPr>
          <w:b/>
          <w:sz w:val="28"/>
        </w:rPr>
        <w:t>2.</w:t>
      </w:r>
      <w:r w:rsidR="00DE4BAD" w:rsidRPr="00036A15">
        <w:rPr>
          <w:b/>
          <w:sz w:val="28"/>
        </w:rPr>
        <w:t>1.4.4</w:t>
      </w:r>
      <w:r w:rsidRPr="00036A15">
        <w:rPr>
          <w:b/>
          <w:sz w:val="28"/>
        </w:rPr>
        <w:t xml:space="preserve"> Capa de Lógica de Negocio o Control: </w:t>
      </w:r>
    </w:p>
    <w:p w14:paraId="47DF0D47" w14:textId="77777777" w:rsidR="008771E6" w:rsidRDefault="008771E6" w:rsidP="00F701D8">
      <w:pPr>
        <w:spacing w:before="240" w:after="240" w:line="360" w:lineRule="auto"/>
        <w:jc w:val="both"/>
      </w:pPr>
      <w:r>
        <w:t xml:space="preserve">Es llamada capa de reglas de negocio porque en esta se definen todas las reglas que se deben cumplir para una correcta ejecución del programa. Es aquí donde se encuentra toda la lógica del programa, así como las estructuras de datos y objetos encargados para la manipulación de los datos existentes, así como el procesamiento de la información ingresada o solicitada por el usuario en la capa de presentación. </w:t>
      </w:r>
    </w:p>
    <w:p w14:paraId="47DF0D48" w14:textId="77777777" w:rsidR="008771E6" w:rsidRDefault="008771E6" w:rsidP="00F701D8">
      <w:pPr>
        <w:spacing w:before="240" w:after="240" w:line="360" w:lineRule="auto"/>
        <w:jc w:val="both"/>
      </w:pPr>
      <w:r>
        <w:t xml:space="preserve">Representa el corazón de la aplicación ya que se comunica con todas las demás capas para poder llevar a cabo las tareas. Por ejemplo, mediante la capa de presentación obtiene la información ingresada por el usuario, y despliega los resultados. </w:t>
      </w:r>
    </w:p>
    <w:p w14:paraId="47DF0D49" w14:textId="77777777" w:rsidR="008771E6" w:rsidRDefault="008771E6" w:rsidP="00F701D8">
      <w:pPr>
        <w:spacing w:before="240" w:after="240" w:line="360" w:lineRule="auto"/>
        <w:jc w:val="both"/>
      </w:pPr>
      <w:r>
        <w:t>Si la aplicación se comunica con otros sistemas que actúan en conjunto, lo hace mediante esta capa. También se comunica con la capa de datos para obtener información existente o ingresar nuevos datos. Recibe los datos que ingresó el usuario del sistema mediante la capa de presentación, luego los procesa y crea objetos según lo que se necesite hacer con estos datos; esta acción se denomina encapsulamiento.</w:t>
      </w:r>
    </w:p>
    <w:p w14:paraId="47DF0D4A" w14:textId="77777777" w:rsidR="008771E6" w:rsidRDefault="008771E6" w:rsidP="00F701D8">
      <w:pPr>
        <w:spacing w:before="240" w:after="240" w:line="360" w:lineRule="auto"/>
        <w:jc w:val="both"/>
      </w:pPr>
      <w:r>
        <w:t xml:space="preserve">Al encapsular los datos, el programa asegura mantener la consistencia de los mismos, así como obtener información precisa de las bases de datos e ingresar en las mismas, solamente la información necesaria, asegurando así no tener datos duplicados ni en las bases de datos, ni en los reportes solicitados por el usuario. </w:t>
      </w:r>
    </w:p>
    <w:p w14:paraId="47DF0D4B" w14:textId="77777777" w:rsidR="008771E6" w:rsidRPr="00036A15" w:rsidRDefault="00DE4BAD" w:rsidP="00036A15">
      <w:pPr>
        <w:rPr>
          <w:b/>
          <w:sz w:val="28"/>
        </w:rPr>
      </w:pPr>
      <w:r w:rsidRPr="00036A15">
        <w:rPr>
          <w:b/>
          <w:sz w:val="28"/>
        </w:rPr>
        <w:t>2.1.4.5</w:t>
      </w:r>
      <w:r w:rsidR="008771E6" w:rsidRPr="00036A15">
        <w:rPr>
          <w:b/>
          <w:sz w:val="28"/>
        </w:rPr>
        <w:t xml:space="preserve"> Capa de Datos: </w:t>
      </w:r>
    </w:p>
    <w:p w14:paraId="47DF0D4C" w14:textId="77777777" w:rsidR="008771E6" w:rsidRDefault="008771E6" w:rsidP="00F701D8">
      <w:pPr>
        <w:spacing w:before="240" w:after="240" w:line="360" w:lineRule="auto"/>
        <w:jc w:val="both"/>
      </w:pPr>
      <w:r>
        <w:t xml:space="preserve">Es la encargada de realizar transacciones con bases de datos y con otros sistemas para obtener o ingresar información al sistema. El manejo de los datos debe realizarse de forma tal que haya consistencia en los mismos, de tal forma los datos </w:t>
      </w:r>
      <w:r>
        <w:lastRenderedPageBreak/>
        <w:t xml:space="preserve">que se ingresan así como los que se extraen de las bases de datos, deben ser consistentes y precisos. </w:t>
      </w:r>
    </w:p>
    <w:p w14:paraId="47DF0D4D" w14:textId="77777777" w:rsidR="008771E6" w:rsidRDefault="008771E6" w:rsidP="00F701D8">
      <w:pPr>
        <w:spacing w:before="240" w:after="240" w:line="360" w:lineRule="auto"/>
        <w:jc w:val="both"/>
      </w:pPr>
      <w:r>
        <w:t xml:space="preserve">Es en esta capa donde se definen las consultas a realizar en la base de datos, tanto las consultas simples como las consultas complejas parla generación de reportes más específicos. </w:t>
      </w:r>
    </w:p>
    <w:p w14:paraId="47DF0D4E" w14:textId="77777777" w:rsidR="008771E6" w:rsidRDefault="008771E6" w:rsidP="00F701D8">
      <w:pPr>
        <w:spacing w:before="240" w:after="240" w:line="360" w:lineRule="auto"/>
        <w:jc w:val="both"/>
      </w:pPr>
      <w:r>
        <w:t xml:space="preserve">Esta capa envía la información directamente a la capa de reglas de negocio para que sea procesada e ingresada en objetos según se necesite, esta acción se denomina encapsulamiento. </w:t>
      </w:r>
    </w:p>
    <w:p w14:paraId="47DF0D4F" w14:textId="77777777" w:rsidR="008771E6" w:rsidRPr="00036A15" w:rsidRDefault="00DE4BAD" w:rsidP="00036A15">
      <w:pPr>
        <w:rPr>
          <w:b/>
          <w:sz w:val="28"/>
        </w:rPr>
      </w:pPr>
      <w:r w:rsidRPr="00036A15">
        <w:rPr>
          <w:b/>
          <w:sz w:val="28"/>
        </w:rPr>
        <w:t>2.1.4.6</w:t>
      </w:r>
      <w:r w:rsidR="008771E6" w:rsidRPr="00036A15">
        <w:rPr>
          <w:b/>
          <w:sz w:val="28"/>
        </w:rPr>
        <w:t xml:space="preserve"> Ventajas y Desventajas </w:t>
      </w:r>
    </w:p>
    <w:p w14:paraId="47DF0D50" w14:textId="77777777" w:rsidR="008771E6" w:rsidRDefault="008771E6" w:rsidP="00F701D8">
      <w:pPr>
        <w:spacing w:before="240" w:after="240" w:line="360" w:lineRule="auto"/>
        <w:jc w:val="both"/>
      </w:pPr>
      <w:r>
        <w:t xml:space="preserve">La programación en capas no es una técnica rígida que debe implementarse solamente de una forma, sino que los desarrolladores de proyectos tienen múltiples maneras de implementarla según las tecnologías y tendencias que se utilicen. </w:t>
      </w:r>
    </w:p>
    <w:p w14:paraId="47DF0D51" w14:textId="77777777" w:rsidR="008771E6" w:rsidRDefault="008771E6" w:rsidP="00F701D8">
      <w:pPr>
        <w:spacing w:before="240" w:after="240" w:line="360" w:lineRule="auto"/>
        <w:jc w:val="both"/>
      </w:pPr>
      <w:r>
        <w:t xml:space="preserve">La satisfacción de los requerimientos del usuario es la base para escoger el modelo de implementación a seguir. La tendencia a utilizar el modelo de programación en capas es grande cuando se trata principalmente de aplicaciones empresariales donde se deben manejar gran cantidad de subsistemas y módulos, así como generar reportes lo suficientemente complejos como para necesitar un orden estricto a la hora de desarrollar el proyecto. </w:t>
      </w:r>
    </w:p>
    <w:p w14:paraId="47DF0D52" w14:textId="77777777" w:rsidR="00DE4BAD" w:rsidRDefault="008771E6" w:rsidP="00F701D8">
      <w:pPr>
        <w:spacing w:before="240" w:after="240" w:line="360" w:lineRule="auto"/>
        <w:jc w:val="both"/>
      </w:pPr>
      <w:r>
        <w:t xml:space="preserve">Dentro del concepto de programación en capas, existen dos términos esenciales para el mejor entendimiento de los conceptos relativos a esta metodología, es aquí donde radica la importancia de la cohesión y el acoplamiento dentro de una aplicación generada mediante este método. </w:t>
      </w:r>
    </w:p>
    <w:p w14:paraId="47DF0D53" w14:textId="77777777" w:rsidR="008771E6" w:rsidRDefault="008771E6" w:rsidP="00F701D8">
      <w:pPr>
        <w:spacing w:before="240" w:after="240" w:line="360" w:lineRule="auto"/>
        <w:jc w:val="both"/>
      </w:pPr>
      <w:r w:rsidRPr="00DE4BAD">
        <w:rPr>
          <w:b/>
        </w:rPr>
        <w:t>Cohesión:</w:t>
      </w:r>
      <w:r>
        <w:t xml:space="preserve"> Este </w:t>
      </w:r>
      <w:r w:rsidR="00DE4BAD">
        <w:t>término</w:t>
      </w:r>
      <w:r>
        <w:t xml:space="preserve"> es utilizado para describir el comportamiento que deben tener los módulos y objetos de un sistema o subsistema, comportamiento que describe la forma en que deben trabajar los objetos y módulos entre </w:t>
      </w:r>
      <w:r w:rsidR="00DE4BAD">
        <w:t>sí</w:t>
      </w:r>
      <w:r>
        <w:t>, con alta cohesión para que trabajando en conjunto los módulos y objetos puedan alcanzar un solo propósito de manera más eficaz y rápida.</w:t>
      </w:r>
    </w:p>
    <w:p w14:paraId="47DF0D54" w14:textId="77777777" w:rsidR="008771E6" w:rsidRDefault="008771E6" w:rsidP="00F701D8">
      <w:pPr>
        <w:spacing w:before="240" w:after="240" w:line="360" w:lineRule="auto"/>
        <w:jc w:val="both"/>
      </w:pPr>
      <w:r>
        <w:lastRenderedPageBreak/>
        <w:t xml:space="preserve">Determina que las operaciones de un objeto deben trabajar en conjunto para alcanzar un propósito común. Es deseable que haya alta cohesión. </w:t>
      </w:r>
    </w:p>
    <w:p w14:paraId="47DF0D55" w14:textId="77777777" w:rsidR="008771E6" w:rsidRDefault="008771E6" w:rsidP="00F701D8">
      <w:pPr>
        <w:spacing w:before="240" w:after="240" w:line="360" w:lineRule="auto"/>
        <w:jc w:val="both"/>
      </w:pPr>
      <w:r w:rsidRPr="00DE4BAD">
        <w:rPr>
          <w:b/>
        </w:rPr>
        <w:t>Acoplamiento:</w:t>
      </w:r>
      <w:r>
        <w:t xml:space="preserve"> Se refiere al grado de dependencia que existe entre los módulos. Este grado de dependencia debe ser considerablemente bajo ya que el trabajo se divide en módulos para que cada uno tenga un funcionamiento específico y puede ser más factible la implementación por separado de cada uno. </w:t>
      </w:r>
    </w:p>
    <w:p w14:paraId="47DF0D56" w14:textId="77777777" w:rsidR="008771E6" w:rsidRDefault="008771E6" w:rsidP="00F701D8">
      <w:pPr>
        <w:spacing w:before="240" w:after="240" w:line="360" w:lineRule="auto"/>
        <w:jc w:val="both"/>
      </w:pPr>
      <w:r>
        <w:t xml:space="preserve">En caso de haber alto acoplamiento entre módulos no se estaría alcanzando el principal objetivo de este modelo, el cual es dividir una tarea grande en varias pequeñas, ya que los módulos actuarían como uno solo al estar altamente acoplados entre sí y se perdería el objetivo primordial de dividir el proyecto. </w:t>
      </w:r>
    </w:p>
    <w:p w14:paraId="47DF0D57" w14:textId="77777777" w:rsidR="00DE4BAD" w:rsidRPr="00036A15" w:rsidRDefault="00DE4BAD" w:rsidP="00036A15">
      <w:pPr>
        <w:rPr>
          <w:b/>
          <w:sz w:val="28"/>
        </w:rPr>
      </w:pPr>
      <w:r w:rsidRPr="00036A15">
        <w:rPr>
          <w:b/>
          <w:sz w:val="28"/>
        </w:rPr>
        <w:t>2.1.4.7</w:t>
      </w:r>
      <w:r w:rsidR="008771E6" w:rsidRPr="00036A15">
        <w:rPr>
          <w:b/>
          <w:sz w:val="28"/>
        </w:rPr>
        <w:t xml:space="preserve"> Ventajas </w:t>
      </w:r>
    </w:p>
    <w:p w14:paraId="47DF0D58" w14:textId="77777777" w:rsidR="008771E6" w:rsidRDefault="008771E6" w:rsidP="00F701D8">
      <w:pPr>
        <w:spacing w:before="240" w:after="240" w:line="360" w:lineRule="auto"/>
        <w:jc w:val="both"/>
      </w:pPr>
      <w:r>
        <w:t>Al implementar este modelo de programación, se asegura un trabajo de forma ordenada y separada, debido a que sigue el principio de “divide y vencer</w:t>
      </w:r>
      <w:r w:rsidR="00DE4BAD">
        <w:t xml:space="preserve">ás”. </w:t>
      </w:r>
      <w:r>
        <w:t xml:space="preserve">Cada capa está dividida según su funcionalidad cuando se quiere modificar el sistema basta con cambiar un objeto o conjunto de objetos de una capa. Esto se llama modularidad. </w:t>
      </w:r>
    </w:p>
    <w:p w14:paraId="47DF0D59" w14:textId="77777777" w:rsidR="00DE4BAD" w:rsidRPr="00036A15" w:rsidRDefault="00DE4BAD" w:rsidP="00036A15">
      <w:pPr>
        <w:rPr>
          <w:b/>
          <w:sz w:val="28"/>
        </w:rPr>
      </w:pPr>
      <w:r w:rsidRPr="00036A15">
        <w:rPr>
          <w:b/>
          <w:sz w:val="28"/>
        </w:rPr>
        <w:t>2.1.4.8</w:t>
      </w:r>
      <w:r w:rsidR="008771E6" w:rsidRPr="00036A15">
        <w:rPr>
          <w:b/>
          <w:sz w:val="28"/>
        </w:rPr>
        <w:t xml:space="preserve"> Desventajas </w:t>
      </w:r>
    </w:p>
    <w:p w14:paraId="47DF0D5A" w14:textId="77777777" w:rsidR="008771E6" w:rsidRDefault="008771E6" w:rsidP="00F701D8">
      <w:pPr>
        <w:spacing w:before="240" w:after="240" w:line="360" w:lineRule="auto"/>
        <w:jc w:val="both"/>
      </w:pPr>
      <w:r>
        <w:t>Cuando se implementa un modelo de programación en capas, se debe llegar a un balance entre el número de capas y subcapas que componen el programa. Este debe ser el necesario y suficiente para realizar un trabajo específico con eficiencia y ser lo más modular posible. De lo contrario se tiene una serie de desventajas como: pérdida de eficiencia, realización de trabajo innecesario o redundante entre capas, gasto de espacio de la aplicación debido a la expansión de las capas, o bien una alta dependencia entre los objetos y capas que contradice el objetivo principal del modelo.</w:t>
      </w:r>
    </w:p>
    <w:p w14:paraId="47DF0D5B" w14:textId="77777777" w:rsidR="00DF1970" w:rsidRDefault="00DF1970" w:rsidP="00F701D8">
      <w:pPr>
        <w:spacing w:before="240" w:after="240" w:line="360" w:lineRule="auto"/>
        <w:jc w:val="both"/>
      </w:pPr>
    </w:p>
    <w:p w14:paraId="47DF0D5C" w14:textId="77777777" w:rsidR="002205AB" w:rsidRDefault="00DE4BAD" w:rsidP="00F701D8">
      <w:pPr>
        <w:pStyle w:val="Titulo3"/>
        <w:jc w:val="both"/>
      </w:pPr>
      <w:bookmarkStart w:id="86" w:name="_Toc500177547"/>
      <w:r>
        <w:lastRenderedPageBreak/>
        <w:t xml:space="preserve">2.1.5 </w:t>
      </w:r>
      <w:r w:rsidR="002205AB">
        <w:t>ESTANDARES DE PROGRAMACION</w:t>
      </w:r>
      <w:bookmarkEnd w:id="86"/>
    </w:p>
    <w:p w14:paraId="47DF0D5D" w14:textId="77777777" w:rsidR="002205AB" w:rsidRPr="002205AB" w:rsidRDefault="002205AB" w:rsidP="00F701D8">
      <w:pPr>
        <w:spacing w:before="240" w:after="240" w:line="360" w:lineRule="auto"/>
        <w:jc w:val="both"/>
        <w:rPr>
          <w:lang w:eastAsia="es-BO"/>
        </w:rPr>
      </w:pPr>
      <w:r w:rsidRPr="002205AB">
        <w:rPr>
          <w:lang w:eastAsia="es-BO"/>
        </w:rPr>
        <w:t>Un estándar de programación es:</w:t>
      </w:r>
    </w:p>
    <w:p w14:paraId="47DF0D5E" w14:textId="77777777" w:rsidR="002205AB" w:rsidRPr="002205AB" w:rsidRDefault="002205AB" w:rsidP="006D7A53">
      <w:pPr>
        <w:pStyle w:val="Prrafodelista"/>
        <w:numPr>
          <w:ilvl w:val="0"/>
          <w:numId w:val="21"/>
        </w:numPr>
        <w:spacing w:before="240" w:after="240" w:line="360" w:lineRule="auto"/>
        <w:jc w:val="both"/>
        <w:rPr>
          <w:lang w:eastAsia="es-BO"/>
        </w:rPr>
      </w:pPr>
      <w:r w:rsidRPr="002205AB">
        <w:rPr>
          <w:lang w:eastAsia="es-BO"/>
        </w:rPr>
        <w:t>Una forma de "normalizar" la programación de forma tal que al trabajar en un proyecto, cualquier persona involucrada en el mismo tenga acceso y comprenda el código.</w:t>
      </w:r>
    </w:p>
    <w:p w14:paraId="47DF0D5F" w14:textId="77777777" w:rsidR="002205AB" w:rsidRPr="002205AB" w:rsidRDefault="002205AB" w:rsidP="00F701D8">
      <w:pPr>
        <w:spacing w:before="240" w:after="240" w:line="360" w:lineRule="auto"/>
        <w:jc w:val="both"/>
        <w:rPr>
          <w:rFonts w:ascii="Times New Roman" w:hAnsi="Times New Roman"/>
          <w:lang w:eastAsia="es-BO"/>
        </w:rPr>
      </w:pPr>
      <w:r w:rsidRPr="002205AB">
        <w:rPr>
          <w:shd w:val="clear" w:color="auto" w:fill="FFFFFF"/>
          <w:lang w:eastAsia="es-BO"/>
        </w:rPr>
        <w:t>Y nos permite:</w:t>
      </w:r>
    </w:p>
    <w:p w14:paraId="47DF0D60" w14:textId="77777777" w:rsidR="002205AB" w:rsidRPr="002205AB" w:rsidRDefault="002205AB" w:rsidP="006D7A53">
      <w:pPr>
        <w:pStyle w:val="Prrafodelista"/>
        <w:numPr>
          <w:ilvl w:val="0"/>
          <w:numId w:val="21"/>
        </w:numPr>
        <w:spacing w:before="240" w:after="240" w:line="360" w:lineRule="auto"/>
        <w:jc w:val="both"/>
        <w:rPr>
          <w:lang w:eastAsia="es-BO"/>
        </w:rPr>
      </w:pPr>
      <w:r w:rsidRPr="002205AB">
        <w:rPr>
          <w:lang w:eastAsia="es-BO"/>
        </w:rPr>
        <w:t>Definir la escritura y organización del código fuente de un programa.</w:t>
      </w:r>
    </w:p>
    <w:p w14:paraId="47DF0D61" w14:textId="77777777" w:rsidR="002205AB" w:rsidRPr="002205AB" w:rsidRDefault="002205AB" w:rsidP="006D7A53">
      <w:pPr>
        <w:pStyle w:val="Prrafodelista"/>
        <w:numPr>
          <w:ilvl w:val="0"/>
          <w:numId w:val="21"/>
        </w:numPr>
        <w:spacing w:before="240" w:after="240" w:line="360" w:lineRule="auto"/>
        <w:jc w:val="both"/>
        <w:rPr>
          <w:lang w:eastAsia="es-BO"/>
        </w:rPr>
      </w:pPr>
      <w:r w:rsidRPr="002205AB">
        <w:rPr>
          <w:lang w:eastAsia="es-BO"/>
        </w:rPr>
        <w:t>Facilita a un programador la modificación de tu propio código fuente aunque no estés trabajando en el equipo.</w:t>
      </w:r>
    </w:p>
    <w:p w14:paraId="47DF0D62" w14:textId="77777777" w:rsidR="002205AB" w:rsidRPr="002205AB" w:rsidRDefault="002205AB" w:rsidP="006D7A53">
      <w:pPr>
        <w:pStyle w:val="Prrafodelista"/>
        <w:numPr>
          <w:ilvl w:val="0"/>
          <w:numId w:val="21"/>
        </w:numPr>
        <w:spacing w:before="240" w:after="240" w:line="360" w:lineRule="auto"/>
        <w:jc w:val="both"/>
        <w:rPr>
          <w:lang w:eastAsia="es-BO"/>
        </w:rPr>
      </w:pPr>
      <w:r w:rsidRPr="002205AB">
        <w:rPr>
          <w:lang w:eastAsia="es-BO"/>
        </w:rPr>
        <w:t>Definir la forma en que deben ser declaradas las variables, las clases, los comentarios</w:t>
      </w:r>
    </w:p>
    <w:p w14:paraId="47DF0D63" w14:textId="77777777" w:rsidR="002205AB" w:rsidRPr="002205AB" w:rsidRDefault="002205AB" w:rsidP="006D7A53">
      <w:pPr>
        <w:pStyle w:val="Prrafodelista"/>
        <w:numPr>
          <w:ilvl w:val="0"/>
          <w:numId w:val="21"/>
        </w:numPr>
        <w:spacing w:before="240" w:after="240" w:line="360" w:lineRule="auto"/>
        <w:jc w:val="both"/>
        <w:rPr>
          <w:lang w:eastAsia="es-BO"/>
        </w:rPr>
      </w:pPr>
      <w:r w:rsidRPr="002205AB">
        <w:rPr>
          <w:lang w:eastAsia="es-BO"/>
        </w:rPr>
        <w:t>Especificar que datos deben incluirse acerca del programador y de los cambios realizados al código fuente, etc.</w:t>
      </w:r>
    </w:p>
    <w:p w14:paraId="47DF0D64" w14:textId="77777777" w:rsidR="002205AB" w:rsidRPr="002205AB" w:rsidRDefault="002205AB" w:rsidP="00F701D8">
      <w:pPr>
        <w:spacing w:before="240" w:after="240" w:line="360" w:lineRule="auto"/>
        <w:jc w:val="both"/>
        <w:rPr>
          <w:lang w:eastAsia="es-BO"/>
        </w:rPr>
      </w:pPr>
      <w:r w:rsidRPr="002205AB">
        <w:rPr>
          <w:lang w:eastAsia="es-BO"/>
        </w:rPr>
        <w:t>Por ejemplo utilizar una determinada nomenclatura para la declaración de variables o de clases dependiendo de su tipo es de gran ayuda porque al leer el nombre de la variable ya sabes con qué tipo de datos estas trabajando y no tienes que buscar la declaración de la variable, todo esto dependiendo siempre del entorno y lenguaje de programación que utilices.</w:t>
      </w:r>
    </w:p>
    <w:p w14:paraId="47DF0D65" w14:textId="77777777" w:rsidR="002205AB" w:rsidRPr="002205AB" w:rsidRDefault="002205AB" w:rsidP="00F701D8">
      <w:pPr>
        <w:spacing w:before="240" w:after="240" w:line="360" w:lineRule="auto"/>
        <w:jc w:val="both"/>
        <w:rPr>
          <w:lang w:eastAsia="es-BO"/>
        </w:rPr>
      </w:pPr>
      <w:r w:rsidRPr="002205AB">
        <w:rPr>
          <w:lang w:eastAsia="es-BO"/>
        </w:rPr>
        <w:t>Hay que tener en cuenta que la entrega de una aplicación a tiempo (en fecha) pero con un pésimo desarrollo de código no es un buen trabajo.</w:t>
      </w:r>
    </w:p>
    <w:p w14:paraId="47DF0D66" w14:textId="77777777" w:rsidR="002205AB" w:rsidRDefault="002205AB" w:rsidP="00F701D8">
      <w:pPr>
        <w:spacing w:before="240" w:after="240" w:line="360" w:lineRule="auto"/>
        <w:jc w:val="both"/>
        <w:rPr>
          <w:lang w:eastAsia="es-BO"/>
        </w:rPr>
      </w:pPr>
      <w:r w:rsidRPr="002205AB">
        <w:rPr>
          <w:lang w:eastAsia="es-BO"/>
        </w:rPr>
        <w:t>Pongámoslo así: supongamos que nos vamos a una librería y deseamos comprar un recetario de cocina, pero estamos algo apurados así que le decimos al empleado del lugar que nos traiga lo más pronto posible (en 5 min.). Luego de un rato llega el empleado nos muestra un libro, vistoso y amigable a simple vista así que confiamos así que lo compramos y nos llevamos a casa.</w:t>
      </w:r>
    </w:p>
    <w:p w14:paraId="47DF0D67" w14:textId="77777777" w:rsidR="00216A5F" w:rsidRPr="002205AB" w:rsidRDefault="00216A5F" w:rsidP="00F701D8">
      <w:pPr>
        <w:spacing w:before="240" w:after="240" w:line="360" w:lineRule="auto"/>
        <w:jc w:val="both"/>
        <w:rPr>
          <w:lang w:eastAsia="es-BO"/>
        </w:rPr>
      </w:pPr>
    </w:p>
    <w:p w14:paraId="47DF0D68" w14:textId="77777777" w:rsidR="002205AB" w:rsidRPr="002205AB" w:rsidRDefault="002205AB" w:rsidP="00F701D8">
      <w:pPr>
        <w:spacing w:before="240" w:after="240" w:line="360" w:lineRule="auto"/>
        <w:jc w:val="both"/>
        <w:rPr>
          <w:lang w:eastAsia="es-BO"/>
        </w:rPr>
      </w:pPr>
      <w:r w:rsidRPr="002205AB">
        <w:rPr>
          <w:lang w:eastAsia="es-BO"/>
        </w:rPr>
        <w:lastRenderedPageBreak/>
        <w:t>Al llegar… ¡Oh sorpresa! Notamos que el recetario es confuso, no da detalles de los pasos, no explica para que sirve tal ingrediente, con este no podemos diferenciar que es lo primero y que es lo segundo, es decir un enredo total. Con ello uno que puede pensar: </w:t>
      </w:r>
    </w:p>
    <w:p w14:paraId="47DF0D69" w14:textId="77777777" w:rsidR="002205AB" w:rsidRPr="002205AB" w:rsidRDefault="002205AB" w:rsidP="006D7A53">
      <w:pPr>
        <w:pStyle w:val="Prrafodelista"/>
        <w:numPr>
          <w:ilvl w:val="0"/>
          <w:numId w:val="22"/>
        </w:numPr>
        <w:spacing w:before="240" w:after="240" w:line="360" w:lineRule="auto"/>
        <w:jc w:val="both"/>
        <w:rPr>
          <w:lang w:eastAsia="es-BO"/>
        </w:rPr>
      </w:pPr>
      <w:r w:rsidRPr="002205AB">
        <w:rPr>
          <w:lang w:eastAsia="es-BO"/>
        </w:rPr>
        <w:t>Ya no iré nunca a esa librería</w:t>
      </w:r>
    </w:p>
    <w:p w14:paraId="47DF0D6A" w14:textId="77777777" w:rsidR="002205AB" w:rsidRPr="002205AB" w:rsidRDefault="002205AB" w:rsidP="006D7A53">
      <w:pPr>
        <w:pStyle w:val="Prrafodelista"/>
        <w:numPr>
          <w:ilvl w:val="0"/>
          <w:numId w:val="22"/>
        </w:numPr>
        <w:spacing w:before="240" w:after="240" w:line="360" w:lineRule="auto"/>
        <w:jc w:val="both"/>
        <w:rPr>
          <w:lang w:eastAsia="es-BO"/>
        </w:rPr>
      </w:pPr>
      <w:r w:rsidRPr="002205AB">
        <w:rPr>
          <w:lang w:eastAsia="es-BO"/>
        </w:rPr>
        <w:t>No confiare de lo que digan los expertos</w:t>
      </w:r>
    </w:p>
    <w:p w14:paraId="47DF0D6B" w14:textId="77777777" w:rsidR="002205AB" w:rsidRPr="002205AB" w:rsidRDefault="002205AB" w:rsidP="00F701D8">
      <w:pPr>
        <w:spacing w:before="240" w:after="240" w:line="360" w:lineRule="auto"/>
        <w:jc w:val="both"/>
        <w:rPr>
          <w:lang w:eastAsia="es-BO"/>
        </w:rPr>
      </w:pPr>
      <w:r w:rsidRPr="002205AB">
        <w:rPr>
          <w:lang w:eastAsia="es-BO"/>
        </w:rPr>
        <w:t>Ahora asociemos:</w:t>
      </w:r>
    </w:p>
    <w:p w14:paraId="47DF0D6C" w14:textId="77777777" w:rsidR="002205AB" w:rsidRPr="002205AB" w:rsidRDefault="002205AB" w:rsidP="006D7A53">
      <w:pPr>
        <w:pStyle w:val="Prrafodelista"/>
        <w:numPr>
          <w:ilvl w:val="0"/>
          <w:numId w:val="23"/>
        </w:numPr>
        <w:spacing w:before="240" w:after="240" w:line="360" w:lineRule="auto"/>
        <w:jc w:val="both"/>
        <w:rPr>
          <w:lang w:eastAsia="es-BO"/>
        </w:rPr>
      </w:pPr>
      <w:r w:rsidRPr="002205AB">
        <w:rPr>
          <w:lang w:eastAsia="es-BO"/>
        </w:rPr>
        <w:t>Librería = empresa</w:t>
      </w:r>
    </w:p>
    <w:p w14:paraId="47DF0D6D" w14:textId="77777777" w:rsidR="002205AB" w:rsidRPr="002205AB" w:rsidRDefault="002205AB" w:rsidP="006D7A53">
      <w:pPr>
        <w:pStyle w:val="Prrafodelista"/>
        <w:numPr>
          <w:ilvl w:val="0"/>
          <w:numId w:val="23"/>
        </w:numPr>
        <w:spacing w:before="240" w:after="240" w:line="360" w:lineRule="auto"/>
        <w:jc w:val="both"/>
        <w:rPr>
          <w:lang w:eastAsia="es-BO"/>
        </w:rPr>
      </w:pPr>
      <w:r w:rsidRPr="002205AB">
        <w:rPr>
          <w:lang w:eastAsia="es-BO"/>
        </w:rPr>
        <w:t>Recetario = aplicación</w:t>
      </w:r>
    </w:p>
    <w:p w14:paraId="47DF0D6E" w14:textId="77777777" w:rsidR="002205AB" w:rsidRPr="002205AB" w:rsidRDefault="002205AB" w:rsidP="006D7A53">
      <w:pPr>
        <w:pStyle w:val="Prrafodelista"/>
        <w:numPr>
          <w:ilvl w:val="0"/>
          <w:numId w:val="23"/>
        </w:numPr>
        <w:spacing w:before="240" w:after="240" w:line="360" w:lineRule="auto"/>
        <w:jc w:val="both"/>
        <w:rPr>
          <w:lang w:eastAsia="es-BO"/>
        </w:rPr>
      </w:pPr>
      <w:r w:rsidRPr="002205AB">
        <w:rPr>
          <w:lang w:eastAsia="es-BO"/>
        </w:rPr>
        <w:t>Ingredientes = algún modulo o componente</w:t>
      </w:r>
    </w:p>
    <w:p w14:paraId="47DF0D6F" w14:textId="77777777" w:rsidR="002205AB" w:rsidRPr="002205AB" w:rsidRDefault="002205AB" w:rsidP="00F701D8">
      <w:pPr>
        <w:spacing w:before="240" w:after="240" w:line="360" w:lineRule="auto"/>
        <w:jc w:val="both"/>
        <w:rPr>
          <w:lang w:eastAsia="es-BO"/>
        </w:rPr>
      </w:pPr>
      <w:r w:rsidRPr="002205AB">
        <w:rPr>
          <w:lang w:eastAsia="es-BO"/>
        </w:rPr>
        <w:t>Por ello es muy, pero muy importante el tener un ORDEN, una FORMA, un ESTILO ya definido, ya que a largo o mediano plazo, tendrás unos inconvenientes tan grandes que no se te será suficiente una amanecida para buscar el problema y/o resolverlo.</w:t>
      </w:r>
    </w:p>
    <w:p w14:paraId="47DF0D70" w14:textId="77777777" w:rsidR="002205AB" w:rsidRPr="002205AB" w:rsidRDefault="002205AB" w:rsidP="00F701D8">
      <w:pPr>
        <w:spacing w:before="240" w:after="240" w:line="360" w:lineRule="auto"/>
        <w:jc w:val="both"/>
        <w:rPr>
          <w:lang w:eastAsia="es-BO"/>
        </w:rPr>
      </w:pPr>
      <w:r w:rsidRPr="002205AB">
        <w:rPr>
          <w:lang w:eastAsia="es-BO"/>
        </w:rPr>
        <w:t>Si no atacamos esto, como empresa, quedaría mal ante un cliente y así se va su credibilidad.</w:t>
      </w:r>
    </w:p>
    <w:p w14:paraId="47DF0D71"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72"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73"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74"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75"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76"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77" w14:textId="77777777" w:rsidR="00216A5F" w:rsidRDefault="00216A5F" w:rsidP="00547CF1">
      <w:pPr>
        <w:pStyle w:val="Sinespaciado"/>
        <w:spacing w:before="240" w:after="240" w:line="360" w:lineRule="auto"/>
        <w:rPr>
          <w:rFonts w:ascii="Arial" w:hAnsi="Arial" w:cs="Arial"/>
          <w:color w:val="000000" w:themeColor="text1"/>
          <w:sz w:val="24"/>
          <w:szCs w:val="24"/>
        </w:rPr>
      </w:pPr>
    </w:p>
    <w:p w14:paraId="47DF0D78" w14:textId="77777777" w:rsidR="00216A5F" w:rsidRDefault="00216A5F" w:rsidP="00547CF1">
      <w:pPr>
        <w:pStyle w:val="Sinespaciado"/>
        <w:spacing w:before="240" w:after="240" w:line="360" w:lineRule="auto"/>
        <w:rPr>
          <w:rFonts w:ascii="Arial" w:hAnsi="Arial" w:cs="Arial"/>
          <w:color w:val="000000" w:themeColor="text1"/>
          <w:sz w:val="24"/>
          <w:szCs w:val="24"/>
        </w:rPr>
      </w:pPr>
    </w:p>
    <w:p w14:paraId="47DF0D79" w14:textId="77777777" w:rsidR="00216A5F" w:rsidRDefault="00216A5F" w:rsidP="00547CF1">
      <w:pPr>
        <w:pStyle w:val="Sinespaciado"/>
        <w:spacing w:before="240" w:after="240" w:line="360" w:lineRule="auto"/>
        <w:rPr>
          <w:rFonts w:ascii="Arial" w:hAnsi="Arial" w:cs="Arial"/>
          <w:color w:val="000000" w:themeColor="text1"/>
          <w:sz w:val="24"/>
          <w:szCs w:val="24"/>
        </w:rPr>
      </w:pPr>
    </w:p>
    <w:p w14:paraId="47DF0D7A" w14:textId="77777777" w:rsidR="00216A5F" w:rsidRDefault="00216A5F" w:rsidP="00547CF1">
      <w:pPr>
        <w:pStyle w:val="Sinespaciado"/>
        <w:spacing w:before="240" w:after="240" w:line="360" w:lineRule="auto"/>
        <w:rPr>
          <w:rFonts w:ascii="Arial" w:hAnsi="Arial" w:cs="Arial"/>
          <w:color w:val="000000" w:themeColor="text1"/>
          <w:sz w:val="24"/>
          <w:szCs w:val="24"/>
        </w:rPr>
      </w:pPr>
    </w:p>
    <w:p w14:paraId="47DF0D7B" w14:textId="77777777" w:rsidR="00216A5F" w:rsidRDefault="00216A5F" w:rsidP="00547CF1">
      <w:pPr>
        <w:pStyle w:val="Sinespaciado"/>
        <w:spacing w:before="240" w:after="240" w:line="360" w:lineRule="auto"/>
        <w:rPr>
          <w:rFonts w:ascii="Arial" w:hAnsi="Arial" w:cs="Arial"/>
          <w:color w:val="000000" w:themeColor="text1"/>
          <w:sz w:val="24"/>
          <w:szCs w:val="24"/>
        </w:rPr>
      </w:pPr>
    </w:p>
    <w:p w14:paraId="47DF0D7C" w14:textId="77777777" w:rsidR="00216A5F" w:rsidRDefault="00216A5F" w:rsidP="00547CF1">
      <w:pPr>
        <w:pStyle w:val="Sinespaciado"/>
        <w:spacing w:before="240" w:after="240" w:line="360" w:lineRule="auto"/>
        <w:rPr>
          <w:rFonts w:ascii="Arial" w:hAnsi="Arial" w:cs="Arial"/>
          <w:color w:val="000000" w:themeColor="text1"/>
          <w:sz w:val="24"/>
          <w:szCs w:val="24"/>
        </w:rPr>
      </w:pPr>
    </w:p>
    <w:p w14:paraId="47DF0D7D" w14:textId="77777777" w:rsidR="00547CF1" w:rsidRDefault="00547CF1" w:rsidP="00547CF1">
      <w:pPr>
        <w:pStyle w:val="Sinespaciado"/>
        <w:spacing w:before="240" w:after="240" w:line="360" w:lineRule="auto"/>
        <w:rPr>
          <w:rFonts w:ascii="Arial" w:hAnsi="Arial" w:cs="Arial"/>
          <w:color w:val="000000" w:themeColor="text1"/>
          <w:sz w:val="24"/>
          <w:szCs w:val="24"/>
        </w:rPr>
      </w:pPr>
      <w:r w:rsidRPr="00547CF1">
        <w:rPr>
          <w:rFonts w:ascii="Arial" w:hAnsi="Arial" w:cs="Arial"/>
          <w:noProof/>
          <w:color w:val="000000" w:themeColor="text1"/>
          <w:sz w:val="24"/>
          <w:szCs w:val="24"/>
          <w:lang w:val="es-BO" w:eastAsia="es-BO"/>
        </w:rPr>
        <mc:AlternateContent>
          <mc:Choice Requires="wps">
            <w:drawing>
              <wp:anchor distT="45720" distB="45720" distL="114300" distR="114300" simplePos="0" relativeHeight="251793408" behindDoc="0" locked="0" layoutInCell="1" allowOverlap="1" wp14:anchorId="47DF1442" wp14:editId="47DF1443">
                <wp:simplePos x="0" y="0"/>
                <wp:positionH relativeFrom="column">
                  <wp:posOffset>4240267</wp:posOffset>
                </wp:positionH>
                <wp:positionV relativeFrom="paragraph">
                  <wp:posOffset>313405</wp:posOffset>
                </wp:positionV>
                <wp:extent cx="1370965" cy="722630"/>
                <wp:effectExtent l="0" t="0" r="0" b="127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72263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4F7" w14:textId="77777777" w:rsidR="00D818BB" w:rsidRPr="00715ED6" w:rsidRDefault="00D818BB" w:rsidP="00547CF1">
                            <w:pPr>
                              <w:rPr>
                                <w:rFonts w:cs="Arial"/>
                                <w:b/>
                                <w:color w:val="193333" w:themeColor="accent5" w:themeShade="80"/>
                                <w:sz w:val="52"/>
                                <w:szCs w:val="52"/>
                              </w:rPr>
                            </w:pPr>
                            <w:r>
                              <w:rPr>
                                <w:rFonts w:cs="Arial"/>
                                <w:b/>
                                <w:color w:val="193333" w:themeColor="accent5" w:themeShade="80"/>
                                <w:sz w:val="52"/>
                                <w:szCs w:val="52"/>
                              </w:rPr>
                              <w:t>Parte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442" id="_x0000_s1039" type="#_x0000_t202" style="position:absolute;margin-left:333.9pt;margin-top:24.7pt;width:107.95pt;height:56.9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" filled="f" stroked="f">
                <v:textbox>
                  <w:txbxContent>
                    <w:p w14:paraId="47DF14F7" w14:textId="77777777" w:rsidR="00D818BB" w:rsidRPr="00715ED6" w:rsidRDefault="00D818BB" w:rsidP="00547CF1">
                      <w:pPr>
                        <w:rPr>
                          <w:rFonts w:cs="Arial"/>
                          <w:b/>
                          <w:color w:val="193333" w:themeColor="accent5" w:themeShade="80"/>
                          <w:sz w:val="52"/>
                          <w:szCs w:val="52"/>
                        </w:rPr>
                      </w:pPr>
                      <w:r>
                        <w:rPr>
                          <w:rFonts w:cs="Arial"/>
                          <w:b/>
                          <w:color w:val="193333" w:themeColor="accent5" w:themeShade="80"/>
                          <w:sz w:val="52"/>
                          <w:szCs w:val="52"/>
                        </w:rPr>
                        <w:t>Parte 3</w:t>
                      </w:r>
                    </w:p>
                  </w:txbxContent>
                </v:textbox>
                <w10:wrap type="square"/>
              </v:shape>
            </w:pict>
          </mc:Fallback>
        </mc:AlternateContent>
      </w:r>
    </w:p>
    <w:p w14:paraId="47DF0D7E"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7F" w14:textId="77777777" w:rsidR="00547CF1" w:rsidRDefault="00547CF1" w:rsidP="00547CF1">
      <w:pPr>
        <w:pStyle w:val="Sinespaciado"/>
        <w:spacing w:before="240" w:after="240" w:line="360" w:lineRule="auto"/>
        <w:rPr>
          <w:rFonts w:ascii="Arial" w:hAnsi="Arial" w:cs="Arial"/>
          <w:color w:val="000000" w:themeColor="text1"/>
          <w:sz w:val="24"/>
          <w:szCs w:val="24"/>
        </w:rPr>
      </w:pPr>
      <w:r w:rsidRPr="00547CF1">
        <w:rPr>
          <w:rFonts w:ascii="Arial" w:hAnsi="Arial" w:cs="Arial"/>
          <w:noProof/>
          <w:color w:val="000000" w:themeColor="text1"/>
          <w:sz w:val="24"/>
          <w:szCs w:val="24"/>
          <w:lang w:val="es-BO" w:eastAsia="es-BO"/>
        </w:rPr>
        <mc:AlternateContent>
          <mc:Choice Requires="wps">
            <w:drawing>
              <wp:anchor distT="45720" distB="45720" distL="114300" distR="114300" simplePos="0" relativeHeight="251792384" behindDoc="0" locked="0" layoutInCell="1" allowOverlap="1" wp14:anchorId="47DF1444" wp14:editId="47DF1445">
                <wp:simplePos x="0" y="0"/>
                <wp:positionH relativeFrom="column">
                  <wp:posOffset>677917</wp:posOffset>
                </wp:positionH>
                <wp:positionV relativeFrom="paragraph">
                  <wp:posOffset>163545</wp:posOffset>
                </wp:positionV>
                <wp:extent cx="4933315" cy="228600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22860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4F8" w14:textId="77777777" w:rsidR="00D818BB" w:rsidRPr="00C068D9" w:rsidRDefault="00D818BB" w:rsidP="00547CF1">
                            <w:pPr>
                              <w:pStyle w:val="Ttulo1"/>
                              <w:rPr>
                                <w14:shadow w14:blurRad="50800" w14:dist="38100" w14:dir="18900000" w14:sx="100000" w14:sy="100000" w14:kx="0" w14:ky="0" w14:algn="bl">
                                  <w14:srgbClr w14:val="000000">
                                    <w14:alpha w14:val="60000"/>
                                  </w14:srgbClr>
                                </w14:shadow>
                              </w:rPr>
                            </w:pPr>
                            <w:bookmarkStart w:id="87" w:name="_Toc500177548"/>
                            <w:r w:rsidRPr="00936B5C">
                              <w:rPr>
                                <w:color w:val="FFFFFF" w:themeColor="background1"/>
                              </w:rPr>
                              <w:t>Parte 2</w:t>
                            </w:r>
                            <w:r w:rsidRPr="00936B5C">
                              <w:rPr>
                                <w:color w:val="auto"/>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CAPTURA DE REQUISITO</w:t>
                            </w:r>
                            <w:bookmarkEnd w:id="8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444" id="_x0000_s1040" type="#_x0000_t202" style="position:absolute;margin-left:53.4pt;margin-top:12.9pt;width:388.45pt;height:180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" filled="f" stroked="f">
                <v:textbox>
                  <w:txbxContent>
                    <w:p w14:paraId="47DF14F8" w14:textId="77777777" w:rsidR="00D818BB" w:rsidRPr="00C068D9" w:rsidRDefault="00D818BB" w:rsidP="00547CF1">
                      <w:pPr>
                        <w:pStyle w:val="Ttulo1"/>
                        <w:rPr>
                          <w14:shadow w14:blurRad="50800" w14:dist="38100" w14:dir="18900000" w14:sx="100000" w14:sy="100000" w14:kx="0" w14:ky="0" w14:algn="bl">
                            <w14:srgbClr w14:val="000000">
                              <w14:alpha w14:val="60000"/>
                            </w14:srgbClr>
                          </w14:shadow>
                        </w:rPr>
                      </w:pPr>
                      <w:bookmarkStart w:id="107" w:name="_Toc500177548"/>
                      <w:r w:rsidRPr="00936B5C">
                        <w:rPr>
                          <w:color w:val="FFFFFF" w:themeColor="background1"/>
                        </w:rPr>
                        <w:t>Parte 2</w:t>
                      </w:r>
                      <w:r w:rsidRPr="00936B5C">
                        <w:rPr>
                          <w:color w:val="auto"/>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CAPTURA DE REQUISITO</w:t>
                      </w:r>
                      <w:bookmarkEnd w:id="107"/>
                    </w:p>
                  </w:txbxContent>
                </v:textbox>
                <w10:wrap type="square"/>
              </v:shape>
            </w:pict>
          </mc:Fallback>
        </mc:AlternateContent>
      </w:r>
    </w:p>
    <w:p w14:paraId="47DF0D80"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81"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82"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83"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84"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85"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86" w14:textId="77777777" w:rsidR="00547CF1" w:rsidRDefault="00547CF1" w:rsidP="00547CF1">
      <w:pPr>
        <w:pStyle w:val="Sinespaciado"/>
        <w:spacing w:before="240" w:after="240" w:line="360" w:lineRule="auto"/>
        <w:rPr>
          <w:rFonts w:ascii="Arial" w:hAnsi="Arial" w:cs="Arial"/>
          <w:color w:val="000000" w:themeColor="text1"/>
          <w:sz w:val="24"/>
          <w:szCs w:val="24"/>
        </w:rPr>
      </w:pPr>
    </w:p>
    <w:p w14:paraId="47DF0D87" w14:textId="77777777" w:rsidR="00B7642E" w:rsidRDefault="00B7642E" w:rsidP="00547CF1">
      <w:pPr>
        <w:pStyle w:val="Sinespaciado"/>
        <w:spacing w:before="240" w:after="240" w:line="360" w:lineRule="auto"/>
        <w:rPr>
          <w:rFonts w:ascii="Arial" w:hAnsi="Arial" w:cs="Arial"/>
          <w:color w:val="000000" w:themeColor="text1"/>
          <w:sz w:val="24"/>
          <w:szCs w:val="24"/>
        </w:rPr>
      </w:pPr>
    </w:p>
    <w:p w14:paraId="47DF0D88" w14:textId="77777777" w:rsidR="00B7642E" w:rsidRDefault="00B7642E" w:rsidP="00547CF1">
      <w:pPr>
        <w:pStyle w:val="Sinespaciado"/>
        <w:spacing w:before="240" w:after="240" w:line="360" w:lineRule="auto"/>
        <w:rPr>
          <w:rFonts w:ascii="Arial" w:hAnsi="Arial" w:cs="Arial"/>
          <w:color w:val="000000" w:themeColor="text1"/>
          <w:sz w:val="24"/>
          <w:szCs w:val="24"/>
        </w:rPr>
      </w:pPr>
    </w:p>
    <w:p w14:paraId="47DF0D89" w14:textId="77777777" w:rsidR="00B7642E" w:rsidRDefault="00B7642E" w:rsidP="00547CF1">
      <w:pPr>
        <w:pStyle w:val="Sinespaciado"/>
        <w:spacing w:before="240" w:after="240" w:line="360" w:lineRule="auto"/>
        <w:rPr>
          <w:rFonts w:ascii="Arial" w:hAnsi="Arial" w:cs="Arial"/>
          <w:color w:val="000000" w:themeColor="text1"/>
          <w:sz w:val="24"/>
          <w:szCs w:val="24"/>
        </w:rPr>
      </w:pPr>
    </w:p>
    <w:p w14:paraId="47DF0D8A" w14:textId="77777777" w:rsidR="00B7642E" w:rsidRDefault="00B7642E" w:rsidP="00547CF1">
      <w:pPr>
        <w:pStyle w:val="Sinespaciado"/>
        <w:spacing w:before="240" w:after="240" w:line="360" w:lineRule="auto"/>
        <w:rPr>
          <w:rFonts w:ascii="Arial" w:hAnsi="Arial" w:cs="Arial"/>
          <w:color w:val="000000" w:themeColor="text1"/>
          <w:sz w:val="24"/>
          <w:szCs w:val="24"/>
        </w:rPr>
      </w:pPr>
    </w:p>
    <w:p w14:paraId="47DF0D8B" w14:textId="77777777" w:rsidR="00B7642E" w:rsidRDefault="00B7642E" w:rsidP="00547CF1">
      <w:pPr>
        <w:pStyle w:val="Sinespaciado"/>
        <w:spacing w:before="240" w:after="240" w:line="360" w:lineRule="auto"/>
        <w:rPr>
          <w:rFonts w:ascii="Arial" w:hAnsi="Arial" w:cs="Arial"/>
          <w:color w:val="000000" w:themeColor="text1"/>
          <w:sz w:val="24"/>
          <w:szCs w:val="24"/>
        </w:rPr>
      </w:pPr>
    </w:p>
    <w:p w14:paraId="47DF0D8C" w14:textId="77777777" w:rsidR="00B7642E" w:rsidRDefault="00B7642E" w:rsidP="00547CF1">
      <w:pPr>
        <w:pStyle w:val="Sinespaciado"/>
        <w:spacing w:before="240" w:after="240" w:line="360" w:lineRule="auto"/>
        <w:rPr>
          <w:rFonts w:ascii="Arial" w:hAnsi="Arial" w:cs="Arial"/>
          <w:color w:val="000000" w:themeColor="text1"/>
          <w:sz w:val="24"/>
          <w:szCs w:val="24"/>
        </w:rPr>
      </w:pPr>
    </w:p>
    <w:p w14:paraId="47DF0D8D" w14:textId="77777777" w:rsidR="002A7FEB" w:rsidRDefault="002A7FEB" w:rsidP="00B7642E">
      <w:pPr>
        <w:spacing w:before="240" w:after="240" w:line="360" w:lineRule="auto"/>
        <w:rPr>
          <w:rFonts w:cs="Arial"/>
          <w:b/>
        </w:rPr>
      </w:pPr>
      <w:r w:rsidRPr="00FE28CE">
        <w:rPr>
          <w:noProof/>
          <w:lang w:eastAsia="es-BO"/>
        </w:rPr>
        <w:lastRenderedPageBreak/>
        <mc:AlternateContent>
          <mc:Choice Requires="wps">
            <w:drawing>
              <wp:anchor distT="0" distB="0" distL="114300" distR="114300" simplePos="0" relativeHeight="251798528" behindDoc="0" locked="0" layoutInCell="1" allowOverlap="1" wp14:anchorId="47DF1446" wp14:editId="47DF1447">
                <wp:simplePos x="0" y="0"/>
                <wp:positionH relativeFrom="column">
                  <wp:posOffset>-318135</wp:posOffset>
                </wp:positionH>
                <wp:positionV relativeFrom="paragraph">
                  <wp:posOffset>-214630</wp:posOffset>
                </wp:positionV>
                <wp:extent cx="6477000" cy="548640"/>
                <wp:effectExtent l="0" t="0" r="0" b="3810"/>
                <wp:wrapNone/>
                <wp:docPr id="1" name="Rectangle 199"/>
                <wp:cNvGraphicFramePr/>
                <a:graphic xmlns:a="http://schemas.openxmlformats.org/drawingml/2006/main">
                  <a:graphicData uri="http://schemas.microsoft.com/office/word/2010/wordprocessingShape">
                    <wps:wsp>
                      <wps:cNvSpPr/>
                      <wps:spPr>
                        <a:xfrm>
                          <a:off x="0" y="0"/>
                          <a:ext cx="647700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F9" w14:textId="77777777" w:rsidR="00D818BB" w:rsidRPr="002A7FEB" w:rsidRDefault="00D818BB" w:rsidP="002A7FEB">
                            <w:pPr>
                              <w:pStyle w:val="Ttulo2"/>
                            </w:pPr>
                            <w:bookmarkStart w:id="88" w:name="_Toc500177549"/>
                            <w:r w:rsidRPr="002A7FEB">
                              <w:t>3.1 INTRODUCCION</w:t>
                            </w:r>
                            <w:bookmarkEnd w:id="8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46" id="_x0000_s1041" style="position:absolute;margin-left:-25.05pt;margin-top:-16.9pt;width:510pt;height:43.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" fillcolor="#4a999d [3204]" stroked="f" strokeweight="2pt">
                <v:textbox>
                  <w:txbxContent>
                    <w:p w14:paraId="47DF14F9" w14:textId="77777777" w:rsidR="00D818BB" w:rsidRPr="002A7FEB" w:rsidRDefault="00D818BB" w:rsidP="002A7FEB">
                      <w:pPr>
                        <w:pStyle w:val="Ttulo2"/>
                      </w:pPr>
                      <w:bookmarkStart w:id="109" w:name="_Toc500177549"/>
                      <w:r w:rsidRPr="002A7FEB">
                        <w:t>3.1 INTRODUCCION</w:t>
                      </w:r>
                      <w:bookmarkEnd w:id="109"/>
                    </w:p>
                  </w:txbxContent>
                </v:textbox>
              </v:rect>
            </w:pict>
          </mc:Fallback>
        </mc:AlternateContent>
      </w:r>
    </w:p>
    <w:p w14:paraId="47DF0D8E" w14:textId="77777777" w:rsidR="002A7FEB" w:rsidRDefault="002A7FEB" w:rsidP="002A7FEB">
      <w:pPr>
        <w:spacing w:before="240" w:after="240" w:line="360" w:lineRule="auto"/>
      </w:pPr>
    </w:p>
    <w:p w14:paraId="47DF0D8F" w14:textId="77777777" w:rsidR="002A7FEB" w:rsidRDefault="00B7642E" w:rsidP="002A7FEB">
      <w:pPr>
        <w:spacing w:before="240" w:after="240" w:line="360" w:lineRule="auto"/>
        <w:jc w:val="both"/>
      </w:pPr>
      <w:r w:rsidRPr="00B7642E">
        <w:t>El primer paso para cumplir el objetivo general del desarrollo del Sistema de Información para la institución ITPIAI, es realizar la captura de requerimientos, según la metodología utilizada (Proceso Unificado de Desarrollo).</w:t>
      </w:r>
    </w:p>
    <w:p w14:paraId="47DF0D90" w14:textId="77777777" w:rsidR="002A7FEB" w:rsidRDefault="002A7FEB" w:rsidP="002A7FEB">
      <w:pPr>
        <w:spacing w:before="240" w:after="240" w:line="360" w:lineRule="auto"/>
      </w:pPr>
      <w:r w:rsidRPr="00C20660">
        <w:rPr>
          <w:b/>
          <w:sz w:val="28"/>
        </w:rPr>
        <w:t>¿Qué son Requerimientos?</w:t>
      </w:r>
      <w:r w:rsidRPr="00C20660">
        <w:rPr>
          <w:sz w:val="28"/>
          <w:shd w:val="clear" w:color="auto" w:fill="FFFFFF"/>
        </w:rPr>
        <w:t> </w:t>
      </w:r>
      <w:r>
        <w:br/>
      </w:r>
      <w:r w:rsidRPr="002A7FEB">
        <w:t>Normalmente, un tema de la Ingeniería de Software tiene diferentes significados. De las muchas definiciones que existen para requerimiento, ha continuación se presenta la definición que apar</w:t>
      </w:r>
      <w:r>
        <w:t>ece en el glosario de la IEEE.</w:t>
      </w:r>
    </w:p>
    <w:p w14:paraId="47DF0D91" w14:textId="77777777" w:rsidR="002A7FEB" w:rsidRDefault="002A7FEB" w:rsidP="002A7FEB">
      <w:pPr>
        <w:spacing w:before="240" w:after="240" w:line="360" w:lineRule="auto"/>
      </w:pPr>
      <w:r w:rsidRPr="002A7FEB">
        <w:br/>
        <w:t xml:space="preserve">(1) Una condición o necesidad de un usuario para resolver un problema o alcanzar un objetivo. </w:t>
      </w:r>
    </w:p>
    <w:p w14:paraId="47DF0D92" w14:textId="77777777" w:rsidR="002A7FEB" w:rsidRDefault="002A7FEB" w:rsidP="002A7FEB">
      <w:pPr>
        <w:spacing w:before="240" w:after="240" w:line="360" w:lineRule="auto"/>
      </w:pPr>
      <w:r w:rsidRPr="002A7FEB">
        <w:t xml:space="preserve">(2) Una condición o capacidad que debe estar presente en un sistema o componentes de sistema para satisfacer un contrato, estándar, especificación u otro documento formal. </w:t>
      </w:r>
    </w:p>
    <w:p w14:paraId="47DF0D93" w14:textId="77777777" w:rsidR="002A7FEB" w:rsidRDefault="002A7FEB" w:rsidP="002A7FEB">
      <w:pPr>
        <w:spacing w:before="240" w:after="240" w:line="360" w:lineRule="auto"/>
      </w:pPr>
      <w:r w:rsidRPr="002A7FEB">
        <w:t>(3) Una representación documentada de una condición o capacidad como en (1) o (2). </w:t>
      </w:r>
    </w:p>
    <w:p w14:paraId="47DF0D94" w14:textId="77777777" w:rsidR="002A7FEB" w:rsidRDefault="002A7FEB" w:rsidP="002A7FEB">
      <w:pPr>
        <w:spacing w:before="240" w:after="240" w:line="360" w:lineRule="auto"/>
      </w:pPr>
      <w:r w:rsidRPr="002A7FEB">
        <w:br/>
        <w:t xml:space="preserve">Los requerimientos puedes dividirse en requerimientos funcionales y requerimientos no funcionales. Los requerimientos funcionales definen las funciones que el sistema será capaz de realizar. Describen las transformaciones que el sistema realiza sobre las </w:t>
      </w:r>
      <w:r w:rsidR="00276166">
        <w:t>entradas para producir salidas.</w:t>
      </w:r>
      <w:r w:rsidRPr="002A7FEB">
        <w:br/>
        <w:t>Los requerimientos no funcionales tienen que ver con características que de una u otra forma puedan limitar el sistema, como por ejemplo, el rendimiento (en tiempo y espacio), interfaces de usuario, fiabilidad (robustez del sistema, disponibilidad de equipo), mantenimiento, seguridad, portabilidad, estándares, etc. </w:t>
      </w:r>
    </w:p>
    <w:p w14:paraId="47DF0D95" w14:textId="77777777" w:rsidR="008672EE" w:rsidRDefault="007C0DA2" w:rsidP="002A7FEB">
      <w:pPr>
        <w:spacing w:before="240" w:after="240" w:line="360" w:lineRule="auto"/>
      </w:pPr>
      <w:r w:rsidRPr="00FE28CE">
        <w:rPr>
          <w:noProof/>
          <w:lang w:eastAsia="es-BO"/>
        </w:rPr>
        <w:lastRenderedPageBreak/>
        <mc:AlternateContent>
          <mc:Choice Requires="wps">
            <w:drawing>
              <wp:anchor distT="0" distB="0" distL="114300" distR="114300" simplePos="0" relativeHeight="251800576" behindDoc="0" locked="0" layoutInCell="1" allowOverlap="1" wp14:anchorId="47DF1448" wp14:editId="47DF1449">
                <wp:simplePos x="0" y="0"/>
                <wp:positionH relativeFrom="column">
                  <wp:posOffset>-285005</wp:posOffset>
                </wp:positionH>
                <wp:positionV relativeFrom="paragraph">
                  <wp:posOffset>6019</wp:posOffset>
                </wp:positionV>
                <wp:extent cx="6305550" cy="492981"/>
                <wp:effectExtent l="0" t="0" r="0" b="2540"/>
                <wp:wrapNone/>
                <wp:docPr id="30" name="Rectangle 199"/>
                <wp:cNvGraphicFramePr/>
                <a:graphic xmlns:a="http://schemas.openxmlformats.org/drawingml/2006/main">
                  <a:graphicData uri="http://schemas.microsoft.com/office/word/2010/wordprocessingShape">
                    <wps:wsp>
                      <wps:cNvSpPr/>
                      <wps:spPr>
                        <a:xfrm>
                          <a:off x="0" y="0"/>
                          <a:ext cx="6305550" cy="49298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FA" w14:textId="77777777" w:rsidR="00D818BB" w:rsidRPr="002A7FEB" w:rsidRDefault="00D818BB" w:rsidP="002A7FEB">
                            <w:pPr>
                              <w:pStyle w:val="Ttulo2"/>
                            </w:pPr>
                            <w:bookmarkStart w:id="89" w:name="_Toc500177550"/>
                            <w:r w:rsidRPr="002A7FEB">
                              <w:t>3</w:t>
                            </w:r>
                            <w:r>
                              <w:t>.2</w:t>
                            </w:r>
                            <w:r w:rsidRPr="002A7FEB">
                              <w:t xml:space="preserve"> </w:t>
                            </w:r>
                            <w:r>
                              <w:t>LISTA DE REQUERIMIENTOS</w:t>
                            </w:r>
                            <w:bookmarkEnd w:id="8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48" id="_x0000_s1042" style="position:absolute;margin-left:-22.45pt;margin-top:.45pt;width:496.5pt;height:38.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" fillcolor="#4a999d [3204]" stroked="f" strokeweight="2pt">
                <v:textbox>
                  <w:txbxContent>
                    <w:p w14:paraId="47DF14FA" w14:textId="77777777" w:rsidR="00D818BB" w:rsidRPr="002A7FEB" w:rsidRDefault="00D818BB" w:rsidP="002A7FEB">
                      <w:pPr>
                        <w:pStyle w:val="Ttulo2"/>
                      </w:pPr>
                      <w:bookmarkStart w:id="111" w:name="_Toc500177550"/>
                      <w:r w:rsidRPr="002A7FEB">
                        <w:t>3</w:t>
                      </w:r>
                      <w:r>
                        <w:t>.2</w:t>
                      </w:r>
                      <w:r w:rsidRPr="002A7FEB">
                        <w:t xml:space="preserve"> </w:t>
                      </w:r>
                      <w:r>
                        <w:t>LISTA DE REQUERIMIENTOS</w:t>
                      </w:r>
                      <w:bookmarkEnd w:id="111"/>
                    </w:p>
                  </w:txbxContent>
                </v:textbox>
              </v:rect>
            </w:pict>
          </mc:Fallback>
        </mc:AlternateContent>
      </w:r>
    </w:p>
    <w:p w14:paraId="47DF0D96" w14:textId="77777777" w:rsidR="007C0DA2" w:rsidRPr="00C55C14" w:rsidRDefault="007C0DA2" w:rsidP="00997BDF">
      <w:pPr>
        <w:spacing w:before="240" w:after="240"/>
        <w:rPr>
          <w:sz w:val="4"/>
          <w:szCs w:val="16"/>
        </w:rPr>
      </w:pPr>
    </w:p>
    <w:tbl>
      <w:tblPr>
        <w:tblStyle w:val="Tabladelista7concolores-nfasis4"/>
        <w:tblW w:w="10206" w:type="dxa"/>
        <w:tblInd w:w="-567" w:type="dxa"/>
        <w:tblLayout w:type="fixed"/>
        <w:tblLook w:val="04A0" w:firstRow="1" w:lastRow="0" w:firstColumn="1" w:lastColumn="0" w:noHBand="0" w:noVBand="1"/>
      </w:tblPr>
      <w:tblGrid>
        <w:gridCol w:w="486"/>
        <w:gridCol w:w="2491"/>
        <w:gridCol w:w="5670"/>
        <w:gridCol w:w="1559"/>
      </w:tblGrid>
      <w:tr w:rsidR="007C0DA2" w:rsidRPr="00BD5FB2" w14:paraId="47DF0D9B" w14:textId="77777777" w:rsidTr="00BA080E">
        <w:trPr>
          <w:cnfStyle w:val="100000000000" w:firstRow="1" w:lastRow="0" w:firstColumn="0" w:lastColumn="0" w:oddVBand="0" w:evenVBand="0" w:oddHBand="0" w:evenHBand="0" w:firstRowFirstColumn="0" w:firstRowLastColumn="0" w:lastRowFirstColumn="0" w:lastRowLastColumn="0"/>
          <w:trHeight w:val="425"/>
        </w:trPr>
        <w:tc>
          <w:tcPr>
            <w:cnfStyle w:val="001000000100" w:firstRow="0" w:lastRow="0" w:firstColumn="1" w:lastColumn="0" w:oddVBand="0" w:evenVBand="0" w:oddHBand="0" w:evenHBand="0" w:firstRowFirstColumn="1" w:firstRowLastColumn="0" w:lastRowFirstColumn="0" w:lastRowLastColumn="0"/>
            <w:tcW w:w="486" w:type="dxa"/>
          </w:tcPr>
          <w:p w14:paraId="47DF0D97" w14:textId="77777777" w:rsidR="007C0DA2" w:rsidRPr="00BD5FB2" w:rsidRDefault="007C0DA2" w:rsidP="00BA3F6D">
            <w:pPr>
              <w:rPr>
                <w:b/>
                <w:i w:val="0"/>
                <w:sz w:val="22"/>
                <w:szCs w:val="22"/>
              </w:rPr>
            </w:pPr>
            <w:r w:rsidRPr="00BD5FB2">
              <w:rPr>
                <w:b/>
                <w:i w:val="0"/>
                <w:sz w:val="22"/>
                <w:szCs w:val="22"/>
              </w:rPr>
              <w:t>N°</w:t>
            </w:r>
          </w:p>
        </w:tc>
        <w:tc>
          <w:tcPr>
            <w:tcW w:w="2491" w:type="dxa"/>
          </w:tcPr>
          <w:p w14:paraId="47DF0D98" w14:textId="77777777" w:rsidR="007C0DA2" w:rsidRPr="00BD5FB2" w:rsidRDefault="007C0DA2" w:rsidP="00BA3F6D">
            <w:pPr>
              <w:cnfStyle w:val="100000000000" w:firstRow="1" w:lastRow="0" w:firstColumn="0" w:lastColumn="0" w:oddVBand="0" w:evenVBand="0" w:oddHBand="0" w:evenHBand="0" w:firstRowFirstColumn="0" w:firstRowLastColumn="0" w:lastRowFirstColumn="0" w:lastRowLastColumn="0"/>
              <w:rPr>
                <w:b/>
                <w:i w:val="0"/>
                <w:sz w:val="22"/>
                <w:szCs w:val="22"/>
              </w:rPr>
            </w:pPr>
            <w:r w:rsidRPr="00BD5FB2">
              <w:rPr>
                <w:b/>
                <w:i w:val="0"/>
                <w:sz w:val="22"/>
                <w:szCs w:val="22"/>
              </w:rPr>
              <w:t>NOMBRE</w:t>
            </w:r>
          </w:p>
        </w:tc>
        <w:tc>
          <w:tcPr>
            <w:tcW w:w="5670" w:type="dxa"/>
          </w:tcPr>
          <w:p w14:paraId="47DF0D99" w14:textId="77777777" w:rsidR="007C0DA2" w:rsidRPr="00BD5FB2" w:rsidRDefault="007C0DA2" w:rsidP="00BA3F6D">
            <w:pPr>
              <w:cnfStyle w:val="100000000000" w:firstRow="1" w:lastRow="0" w:firstColumn="0" w:lastColumn="0" w:oddVBand="0" w:evenVBand="0" w:oddHBand="0" w:evenHBand="0" w:firstRowFirstColumn="0" w:firstRowLastColumn="0" w:lastRowFirstColumn="0" w:lastRowLastColumn="0"/>
              <w:rPr>
                <w:b/>
                <w:i w:val="0"/>
                <w:sz w:val="22"/>
                <w:szCs w:val="22"/>
              </w:rPr>
            </w:pPr>
            <w:r w:rsidRPr="00BD5FB2">
              <w:rPr>
                <w:b/>
                <w:i w:val="0"/>
                <w:sz w:val="22"/>
                <w:szCs w:val="22"/>
              </w:rPr>
              <w:t>DESCRIPCIÓN</w:t>
            </w:r>
          </w:p>
        </w:tc>
        <w:tc>
          <w:tcPr>
            <w:tcW w:w="1559" w:type="dxa"/>
          </w:tcPr>
          <w:p w14:paraId="47DF0D9A" w14:textId="77777777" w:rsidR="007C0DA2" w:rsidRPr="00BD5FB2" w:rsidRDefault="007C0DA2" w:rsidP="00BA3F6D">
            <w:pPr>
              <w:jc w:val="center"/>
              <w:cnfStyle w:val="100000000000" w:firstRow="1" w:lastRow="0" w:firstColumn="0" w:lastColumn="0" w:oddVBand="0" w:evenVBand="0" w:oddHBand="0" w:evenHBand="0" w:firstRowFirstColumn="0" w:firstRowLastColumn="0" w:lastRowFirstColumn="0" w:lastRowLastColumn="0"/>
              <w:rPr>
                <w:b/>
                <w:i w:val="0"/>
                <w:sz w:val="22"/>
                <w:szCs w:val="22"/>
              </w:rPr>
            </w:pPr>
            <w:r w:rsidRPr="00BD5FB2">
              <w:rPr>
                <w:b/>
                <w:i w:val="0"/>
                <w:sz w:val="22"/>
                <w:szCs w:val="22"/>
              </w:rPr>
              <w:t>PRIORIDAD</w:t>
            </w:r>
          </w:p>
        </w:tc>
      </w:tr>
      <w:tr w:rsidR="007C0DA2" w:rsidRPr="00BD5FB2" w14:paraId="47DF0DA0" w14:textId="77777777" w:rsidTr="00BA080E">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486" w:type="dxa"/>
          </w:tcPr>
          <w:p w14:paraId="47DF0D9C" w14:textId="77777777" w:rsidR="007C0DA2" w:rsidRPr="00BD5FB2" w:rsidRDefault="007C0DA2" w:rsidP="007C0DA2">
            <w:pPr>
              <w:spacing w:after="240"/>
              <w:rPr>
                <w:b/>
                <w:sz w:val="22"/>
                <w:szCs w:val="22"/>
              </w:rPr>
            </w:pPr>
            <w:r w:rsidRPr="00BD5FB2">
              <w:rPr>
                <w:b/>
                <w:sz w:val="22"/>
                <w:szCs w:val="22"/>
              </w:rPr>
              <w:t>1</w:t>
            </w:r>
          </w:p>
        </w:tc>
        <w:tc>
          <w:tcPr>
            <w:tcW w:w="2491" w:type="dxa"/>
          </w:tcPr>
          <w:p w14:paraId="47DF0D9D" w14:textId="77777777" w:rsidR="007C0DA2" w:rsidRPr="00BD5FB2" w:rsidRDefault="007C0DA2" w:rsidP="007C0DA2">
            <w:pPr>
              <w:spacing w:after="240"/>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Inicio de sesión</w:t>
            </w:r>
          </w:p>
        </w:tc>
        <w:tc>
          <w:tcPr>
            <w:tcW w:w="5670" w:type="dxa"/>
          </w:tcPr>
          <w:p w14:paraId="47DF0D9E" w14:textId="77777777" w:rsidR="007C0DA2" w:rsidRPr="00BD5FB2" w:rsidRDefault="007C0DA2" w:rsidP="007C0DA2">
            <w:pPr>
              <w:spacing w:after="240"/>
              <w:cnfStyle w:val="000000100000" w:firstRow="0" w:lastRow="0" w:firstColumn="0" w:lastColumn="0" w:oddVBand="0" w:evenVBand="0" w:oddHBand="1" w:evenHBand="0" w:firstRowFirstColumn="0" w:firstRowLastColumn="0" w:lastRowFirstColumn="0" w:lastRowLastColumn="0"/>
              <w:rPr>
                <w:rFonts w:cs="Arial"/>
                <w:sz w:val="22"/>
                <w:szCs w:val="22"/>
              </w:rPr>
            </w:pPr>
            <w:r w:rsidRPr="00BD5FB2">
              <w:rPr>
                <w:rFonts w:cs="Arial"/>
                <w:sz w:val="22"/>
                <w:szCs w:val="22"/>
              </w:rPr>
              <w:t>Iniciar sesión, con un límite de 3 intentos fallidos consecutivos.</w:t>
            </w:r>
          </w:p>
        </w:tc>
        <w:tc>
          <w:tcPr>
            <w:tcW w:w="1559" w:type="dxa"/>
          </w:tcPr>
          <w:p w14:paraId="47DF0D9F" w14:textId="77777777" w:rsidR="007C0DA2" w:rsidRPr="00BD5FB2" w:rsidRDefault="007C0DA2" w:rsidP="007C0DA2">
            <w:pPr>
              <w:spacing w:after="240"/>
              <w:jc w:val="center"/>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Bajo</w:t>
            </w:r>
          </w:p>
        </w:tc>
      </w:tr>
      <w:tr w:rsidR="007C0DA2" w:rsidRPr="00BD5FB2" w14:paraId="47DF0DA5" w14:textId="77777777" w:rsidTr="00BA080E">
        <w:trPr>
          <w:trHeight w:val="621"/>
        </w:trPr>
        <w:tc>
          <w:tcPr>
            <w:cnfStyle w:val="001000000000" w:firstRow="0" w:lastRow="0" w:firstColumn="1" w:lastColumn="0" w:oddVBand="0" w:evenVBand="0" w:oddHBand="0" w:evenHBand="0" w:firstRowFirstColumn="0" w:firstRowLastColumn="0" w:lastRowFirstColumn="0" w:lastRowLastColumn="0"/>
            <w:tcW w:w="486" w:type="dxa"/>
          </w:tcPr>
          <w:p w14:paraId="47DF0DA1" w14:textId="77777777" w:rsidR="007C0DA2" w:rsidRPr="00BD5FB2" w:rsidRDefault="009205C7" w:rsidP="007C0DA2">
            <w:pPr>
              <w:spacing w:after="240"/>
              <w:rPr>
                <w:b/>
                <w:sz w:val="22"/>
                <w:szCs w:val="22"/>
              </w:rPr>
            </w:pPr>
            <w:r w:rsidRPr="00BD5FB2">
              <w:rPr>
                <w:b/>
                <w:sz w:val="22"/>
                <w:szCs w:val="22"/>
              </w:rPr>
              <w:t>2</w:t>
            </w:r>
          </w:p>
        </w:tc>
        <w:tc>
          <w:tcPr>
            <w:tcW w:w="2491" w:type="dxa"/>
          </w:tcPr>
          <w:p w14:paraId="47DF0DA2" w14:textId="77777777" w:rsidR="007C0DA2" w:rsidRPr="00BD5FB2" w:rsidRDefault="007C0DA2" w:rsidP="007C0DA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 xml:space="preserve">Gestionar </w:t>
            </w:r>
            <w:r w:rsidR="00BD5FB2">
              <w:rPr>
                <w:sz w:val="22"/>
                <w:szCs w:val="22"/>
              </w:rPr>
              <w:t xml:space="preserve">Registro de </w:t>
            </w:r>
            <w:r w:rsidRPr="00BD5FB2">
              <w:rPr>
                <w:sz w:val="22"/>
                <w:szCs w:val="22"/>
              </w:rPr>
              <w:t>Estudiante</w:t>
            </w:r>
          </w:p>
        </w:tc>
        <w:tc>
          <w:tcPr>
            <w:tcW w:w="5670" w:type="dxa"/>
          </w:tcPr>
          <w:p w14:paraId="47DF0DA3" w14:textId="77777777" w:rsidR="007C0DA2" w:rsidRPr="00BD5FB2" w:rsidRDefault="00024D8A" w:rsidP="007C0DA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Manipular los datos del estudiante para el sistema</w:t>
            </w:r>
          </w:p>
        </w:tc>
        <w:tc>
          <w:tcPr>
            <w:tcW w:w="1559" w:type="dxa"/>
          </w:tcPr>
          <w:p w14:paraId="47DF0DA4" w14:textId="77777777" w:rsidR="007C0DA2" w:rsidRPr="00BD5FB2" w:rsidRDefault="007C0DA2" w:rsidP="007C0DA2">
            <w:pPr>
              <w:spacing w:after="240"/>
              <w:jc w:val="center"/>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Importante</w:t>
            </w:r>
          </w:p>
        </w:tc>
      </w:tr>
      <w:tr w:rsidR="00594662" w:rsidRPr="00BD5FB2" w14:paraId="47DF0DAA" w14:textId="77777777" w:rsidTr="00BA080E">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486" w:type="dxa"/>
          </w:tcPr>
          <w:p w14:paraId="47DF0DA6" w14:textId="77777777" w:rsidR="00594662" w:rsidRPr="00BD5FB2" w:rsidRDefault="00594662" w:rsidP="00594662">
            <w:pPr>
              <w:spacing w:after="240"/>
              <w:rPr>
                <w:b/>
                <w:sz w:val="22"/>
                <w:szCs w:val="22"/>
              </w:rPr>
            </w:pPr>
            <w:r w:rsidRPr="00BD5FB2">
              <w:rPr>
                <w:b/>
                <w:sz w:val="22"/>
                <w:szCs w:val="22"/>
              </w:rPr>
              <w:t>3</w:t>
            </w:r>
          </w:p>
        </w:tc>
        <w:tc>
          <w:tcPr>
            <w:tcW w:w="2491" w:type="dxa"/>
          </w:tcPr>
          <w:p w14:paraId="47DF0DA7" w14:textId="77777777" w:rsidR="00594662" w:rsidRPr="00BD5FB2" w:rsidRDefault="00594662"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Gestionar Teléfonos</w:t>
            </w:r>
          </w:p>
        </w:tc>
        <w:tc>
          <w:tcPr>
            <w:tcW w:w="5670" w:type="dxa"/>
          </w:tcPr>
          <w:p w14:paraId="47DF0DA8" w14:textId="77777777" w:rsidR="00594662" w:rsidRPr="00BD5FB2" w:rsidRDefault="00594662" w:rsidP="00594662">
            <w:pPr>
              <w:spacing w:after="240"/>
              <w:cnfStyle w:val="000000100000" w:firstRow="0" w:lastRow="0" w:firstColumn="0" w:lastColumn="0" w:oddVBand="0" w:evenVBand="0" w:oddHBand="1" w:evenHBand="0" w:firstRowFirstColumn="0" w:firstRowLastColumn="0" w:lastRowFirstColumn="0" w:lastRowLastColumn="0"/>
              <w:rPr>
                <w:rFonts w:cs="Arial"/>
                <w:sz w:val="22"/>
                <w:szCs w:val="22"/>
              </w:rPr>
            </w:pPr>
            <w:r w:rsidRPr="00BD5FB2">
              <w:rPr>
                <w:rFonts w:cs="Arial"/>
                <w:sz w:val="22"/>
                <w:szCs w:val="22"/>
              </w:rPr>
              <w:t>Se podrán registrar distintos teléfonos para una misma persona</w:t>
            </w:r>
          </w:p>
        </w:tc>
        <w:tc>
          <w:tcPr>
            <w:tcW w:w="1559" w:type="dxa"/>
          </w:tcPr>
          <w:p w14:paraId="47DF0DA9" w14:textId="77777777" w:rsidR="00594662" w:rsidRPr="00BD5FB2" w:rsidRDefault="00594662" w:rsidP="00594662">
            <w:pPr>
              <w:spacing w:after="240"/>
              <w:jc w:val="center"/>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bajo</w:t>
            </w:r>
          </w:p>
        </w:tc>
      </w:tr>
      <w:tr w:rsidR="00594662" w:rsidRPr="00BD5FB2" w14:paraId="47DF0DAF" w14:textId="77777777" w:rsidTr="00BA080E">
        <w:tc>
          <w:tcPr>
            <w:cnfStyle w:val="001000000000" w:firstRow="0" w:lastRow="0" w:firstColumn="1" w:lastColumn="0" w:oddVBand="0" w:evenVBand="0" w:oddHBand="0" w:evenHBand="0" w:firstRowFirstColumn="0" w:firstRowLastColumn="0" w:lastRowFirstColumn="0" w:lastRowLastColumn="0"/>
            <w:tcW w:w="486" w:type="dxa"/>
          </w:tcPr>
          <w:p w14:paraId="47DF0DAB" w14:textId="77777777" w:rsidR="00594662" w:rsidRPr="00BD5FB2" w:rsidRDefault="00594662" w:rsidP="00594662">
            <w:pPr>
              <w:spacing w:after="240"/>
              <w:rPr>
                <w:b/>
                <w:sz w:val="22"/>
                <w:szCs w:val="22"/>
              </w:rPr>
            </w:pPr>
            <w:r w:rsidRPr="00BD5FB2">
              <w:rPr>
                <w:b/>
                <w:sz w:val="22"/>
                <w:szCs w:val="22"/>
              </w:rPr>
              <w:t>4</w:t>
            </w:r>
          </w:p>
        </w:tc>
        <w:tc>
          <w:tcPr>
            <w:tcW w:w="2491" w:type="dxa"/>
          </w:tcPr>
          <w:p w14:paraId="47DF0DAC" w14:textId="77777777" w:rsidR="00594662" w:rsidRPr="00BD5FB2" w:rsidRDefault="00594662"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Gestionar Kardex</w:t>
            </w:r>
          </w:p>
        </w:tc>
        <w:tc>
          <w:tcPr>
            <w:tcW w:w="5670" w:type="dxa"/>
          </w:tcPr>
          <w:p w14:paraId="47DF0DAD" w14:textId="77777777" w:rsidR="00594662" w:rsidRPr="00BD5FB2" w:rsidRDefault="00594662"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Administrar al usuario dependiendo de su carrera</w:t>
            </w:r>
          </w:p>
        </w:tc>
        <w:tc>
          <w:tcPr>
            <w:tcW w:w="1559" w:type="dxa"/>
          </w:tcPr>
          <w:p w14:paraId="47DF0DAE" w14:textId="77777777" w:rsidR="00594662" w:rsidRPr="00BD5FB2" w:rsidRDefault="00594662" w:rsidP="00594662">
            <w:pPr>
              <w:spacing w:after="240"/>
              <w:jc w:val="center"/>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Importante</w:t>
            </w:r>
          </w:p>
        </w:tc>
      </w:tr>
      <w:tr w:rsidR="00594662" w:rsidRPr="00BD5FB2" w14:paraId="47DF0DB4" w14:textId="77777777" w:rsidTr="00BA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 w:type="dxa"/>
          </w:tcPr>
          <w:p w14:paraId="47DF0DB0" w14:textId="77777777" w:rsidR="00594662" w:rsidRPr="00BD5FB2" w:rsidRDefault="00594662" w:rsidP="00594662">
            <w:pPr>
              <w:spacing w:after="240"/>
              <w:rPr>
                <w:b/>
                <w:sz w:val="22"/>
                <w:szCs w:val="22"/>
              </w:rPr>
            </w:pPr>
            <w:r w:rsidRPr="00BD5FB2">
              <w:rPr>
                <w:b/>
                <w:sz w:val="22"/>
                <w:szCs w:val="22"/>
              </w:rPr>
              <w:t>5</w:t>
            </w:r>
          </w:p>
        </w:tc>
        <w:tc>
          <w:tcPr>
            <w:tcW w:w="2491" w:type="dxa"/>
          </w:tcPr>
          <w:p w14:paraId="47DF0DB1" w14:textId="77777777" w:rsidR="00594662" w:rsidRPr="00BD5FB2" w:rsidRDefault="00594662"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 xml:space="preserve">Gestionar </w:t>
            </w:r>
            <w:r w:rsidR="00BD5FB2">
              <w:rPr>
                <w:sz w:val="22"/>
                <w:szCs w:val="22"/>
              </w:rPr>
              <w:t>Registro de</w:t>
            </w:r>
            <w:r w:rsidRPr="00BD5FB2">
              <w:rPr>
                <w:sz w:val="22"/>
                <w:szCs w:val="22"/>
              </w:rPr>
              <w:t xml:space="preserve"> Docentes</w:t>
            </w:r>
          </w:p>
        </w:tc>
        <w:tc>
          <w:tcPr>
            <w:tcW w:w="5670" w:type="dxa"/>
          </w:tcPr>
          <w:p w14:paraId="47DF0DB2" w14:textId="77777777" w:rsidR="00594662" w:rsidRPr="00BD5FB2" w:rsidRDefault="00594662"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Manipular los datos del docente en el sistema</w:t>
            </w:r>
          </w:p>
        </w:tc>
        <w:tc>
          <w:tcPr>
            <w:tcW w:w="1559" w:type="dxa"/>
          </w:tcPr>
          <w:p w14:paraId="47DF0DB3" w14:textId="77777777" w:rsidR="00594662" w:rsidRPr="00BD5FB2" w:rsidRDefault="00594662" w:rsidP="00594662">
            <w:pPr>
              <w:spacing w:after="240"/>
              <w:jc w:val="center"/>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Importante</w:t>
            </w:r>
          </w:p>
        </w:tc>
      </w:tr>
      <w:tr w:rsidR="0010374E" w:rsidRPr="00BD5FB2" w14:paraId="47DF0DB9" w14:textId="77777777" w:rsidTr="00BA080E">
        <w:trPr>
          <w:trHeight w:val="447"/>
        </w:trPr>
        <w:tc>
          <w:tcPr>
            <w:cnfStyle w:val="001000000000" w:firstRow="0" w:lastRow="0" w:firstColumn="1" w:lastColumn="0" w:oddVBand="0" w:evenVBand="0" w:oddHBand="0" w:evenHBand="0" w:firstRowFirstColumn="0" w:firstRowLastColumn="0" w:lastRowFirstColumn="0" w:lastRowLastColumn="0"/>
            <w:tcW w:w="486" w:type="dxa"/>
          </w:tcPr>
          <w:p w14:paraId="47DF0DB5" w14:textId="77777777" w:rsidR="0010374E" w:rsidRPr="00BD5FB2" w:rsidRDefault="0010374E" w:rsidP="00594662">
            <w:pPr>
              <w:spacing w:after="240"/>
              <w:rPr>
                <w:b/>
                <w:sz w:val="22"/>
                <w:szCs w:val="22"/>
              </w:rPr>
            </w:pPr>
            <w:r>
              <w:rPr>
                <w:b/>
                <w:sz w:val="22"/>
                <w:szCs w:val="22"/>
              </w:rPr>
              <w:t>6</w:t>
            </w:r>
          </w:p>
        </w:tc>
        <w:tc>
          <w:tcPr>
            <w:tcW w:w="2491" w:type="dxa"/>
          </w:tcPr>
          <w:p w14:paraId="47DF0DB6" w14:textId="77777777" w:rsidR="0010374E" w:rsidRPr="00BD5FB2" w:rsidRDefault="0010374E"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Gestionar Registro de Secretaria</w:t>
            </w:r>
          </w:p>
        </w:tc>
        <w:tc>
          <w:tcPr>
            <w:tcW w:w="5670" w:type="dxa"/>
          </w:tcPr>
          <w:p w14:paraId="47DF0DB7" w14:textId="77777777" w:rsidR="0010374E" w:rsidRPr="00BD5FB2" w:rsidRDefault="0010374E"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Administrar la información de la secretaria</w:t>
            </w:r>
          </w:p>
        </w:tc>
        <w:tc>
          <w:tcPr>
            <w:tcW w:w="1559" w:type="dxa"/>
          </w:tcPr>
          <w:p w14:paraId="47DF0DB8" w14:textId="77777777" w:rsidR="0010374E" w:rsidRPr="00BD5FB2" w:rsidRDefault="0010374E" w:rsidP="00594662">
            <w:pPr>
              <w:spacing w:after="24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medio</w:t>
            </w:r>
          </w:p>
        </w:tc>
      </w:tr>
      <w:tr w:rsidR="00BA3F6D" w:rsidRPr="00BD5FB2" w14:paraId="47DF0DBE" w14:textId="77777777" w:rsidTr="00BA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 w:type="dxa"/>
          </w:tcPr>
          <w:p w14:paraId="47DF0DBA" w14:textId="77777777" w:rsidR="00BA3F6D" w:rsidRPr="00BD5FB2" w:rsidRDefault="00F0608C" w:rsidP="00594662">
            <w:pPr>
              <w:spacing w:after="240"/>
              <w:rPr>
                <w:b/>
                <w:sz w:val="22"/>
                <w:szCs w:val="22"/>
              </w:rPr>
            </w:pPr>
            <w:r>
              <w:rPr>
                <w:b/>
                <w:sz w:val="22"/>
                <w:szCs w:val="22"/>
              </w:rPr>
              <w:t>7</w:t>
            </w:r>
          </w:p>
        </w:tc>
        <w:tc>
          <w:tcPr>
            <w:tcW w:w="2491" w:type="dxa"/>
          </w:tcPr>
          <w:p w14:paraId="47DF0DBB" w14:textId="77777777" w:rsidR="00BA3F6D" w:rsidRPr="00BD5FB2" w:rsidRDefault="00B12E2F"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Gestionar</w:t>
            </w:r>
            <w:r w:rsidR="00BA3F6D" w:rsidRPr="00BD5FB2">
              <w:rPr>
                <w:sz w:val="22"/>
                <w:szCs w:val="22"/>
              </w:rPr>
              <w:t xml:space="preserve"> Especialidad</w:t>
            </w:r>
          </w:p>
        </w:tc>
        <w:tc>
          <w:tcPr>
            <w:tcW w:w="5670" w:type="dxa"/>
          </w:tcPr>
          <w:p w14:paraId="47DF0DBC" w14:textId="77777777" w:rsidR="00BA3F6D" w:rsidRPr="00BD5FB2" w:rsidRDefault="007C3B6D"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Especialidades</w:t>
            </w:r>
            <w:r w:rsidR="00B12E2F" w:rsidRPr="00BD5FB2">
              <w:rPr>
                <w:sz w:val="22"/>
                <w:szCs w:val="22"/>
              </w:rPr>
              <w:t xml:space="preserve"> o </w:t>
            </w:r>
            <w:r w:rsidR="004A4DED" w:rsidRPr="00BD5FB2">
              <w:rPr>
                <w:sz w:val="22"/>
                <w:szCs w:val="22"/>
              </w:rPr>
              <w:t>conocimientos</w:t>
            </w:r>
            <w:r w:rsidR="00B12E2F" w:rsidRPr="00BD5FB2">
              <w:rPr>
                <w:sz w:val="22"/>
                <w:szCs w:val="22"/>
              </w:rPr>
              <w:t xml:space="preserve"> </w:t>
            </w:r>
            <w:r w:rsidRPr="00BD5FB2">
              <w:rPr>
                <w:sz w:val="22"/>
                <w:szCs w:val="22"/>
              </w:rPr>
              <w:t>de los docentes</w:t>
            </w:r>
          </w:p>
        </w:tc>
        <w:tc>
          <w:tcPr>
            <w:tcW w:w="1559" w:type="dxa"/>
          </w:tcPr>
          <w:p w14:paraId="47DF0DBD" w14:textId="77777777" w:rsidR="00BA3F6D" w:rsidRPr="00BD5FB2" w:rsidRDefault="007C3B6D" w:rsidP="00594662">
            <w:pPr>
              <w:spacing w:after="240"/>
              <w:jc w:val="center"/>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medio</w:t>
            </w:r>
          </w:p>
        </w:tc>
      </w:tr>
      <w:tr w:rsidR="00594662" w:rsidRPr="00BD5FB2" w14:paraId="47DF0DC3" w14:textId="77777777" w:rsidTr="00BA080E">
        <w:tc>
          <w:tcPr>
            <w:cnfStyle w:val="001000000000" w:firstRow="0" w:lastRow="0" w:firstColumn="1" w:lastColumn="0" w:oddVBand="0" w:evenVBand="0" w:oddHBand="0" w:evenHBand="0" w:firstRowFirstColumn="0" w:firstRowLastColumn="0" w:lastRowFirstColumn="0" w:lastRowLastColumn="0"/>
            <w:tcW w:w="486" w:type="dxa"/>
          </w:tcPr>
          <w:p w14:paraId="47DF0DBF" w14:textId="77777777" w:rsidR="00594662" w:rsidRPr="00BD5FB2" w:rsidRDefault="00930622" w:rsidP="00594662">
            <w:pPr>
              <w:spacing w:after="240"/>
              <w:rPr>
                <w:b/>
                <w:sz w:val="22"/>
                <w:szCs w:val="22"/>
              </w:rPr>
            </w:pPr>
            <w:r>
              <w:rPr>
                <w:b/>
                <w:sz w:val="22"/>
                <w:szCs w:val="22"/>
              </w:rPr>
              <w:t>8</w:t>
            </w:r>
          </w:p>
        </w:tc>
        <w:tc>
          <w:tcPr>
            <w:tcW w:w="2491" w:type="dxa"/>
          </w:tcPr>
          <w:p w14:paraId="47DF0DC0" w14:textId="77777777" w:rsidR="00594662" w:rsidRPr="00BD5FB2" w:rsidRDefault="00594662"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Gestionar carrera</w:t>
            </w:r>
          </w:p>
        </w:tc>
        <w:tc>
          <w:tcPr>
            <w:tcW w:w="5670" w:type="dxa"/>
          </w:tcPr>
          <w:p w14:paraId="47DF0DC1" w14:textId="77777777" w:rsidR="00594662" w:rsidRPr="00BD5FB2" w:rsidRDefault="00594662" w:rsidP="00017EAC">
            <w:pPr>
              <w:spacing w:after="240"/>
              <w:cnfStyle w:val="000000000000" w:firstRow="0" w:lastRow="0" w:firstColumn="0" w:lastColumn="0" w:oddVBand="0" w:evenVBand="0" w:oddHBand="0" w:evenHBand="0" w:firstRowFirstColumn="0" w:firstRowLastColumn="0" w:lastRowFirstColumn="0" w:lastRowLastColumn="0"/>
              <w:rPr>
                <w:rFonts w:cs="Arial"/>
                <w:sz w:val="22"/>
                <w:szCs w:val="22"/>
              </w:rPr>
            </w:pPr>
            <w:r w:rsidRPr="00BD5FB2">
              <w:rPr>
                <w:rFonts w:cs="Arial"/>
                <w:sz w:val="22"/>
                <w:szCs w:val="22"/>
              </w:rPr>
              <w:t xml:space="preserve">Registrar, modificar y eliminar las carreras </w:t>
            </w:r>
            <w:r w:rsidR="00017EAC">
              <w:rPr>
                <w:rFonts w:cs="Arial"/>
                <w:sz w:val="22"/>
                <w:szCs w:val="22"/>
              </w:rPr>
              <w:t>d</w:t>
            </w:r>
            <w:r w:rsidRPr="00BD5FB2">
              <w:rPr>
                <w:rFonts w:cs="Arial"/>
                <w:sz w:val="22"/>
                <w:szCs w:val="22"/>
              </w:rPr>
              <w:t>el instituto</w:t>
            </w:r>
          </w:p>
        </w:tc>
        <w:tc>
          <w:tcPr>
            <w:tcW w:w="1559" w:type="dxa"/>
          </w:tcPr>
          <w:p w14:paraId="47DF0DC2" w14:textId="77777777" w:rsidR="00BD5FB2" w:rsidRPr="00BD5FB2" w:rsidRDefault="00594662" w:rsidP="00BD5FB2">
            <w:pPr>
              <w:spacing w:after="240"/>
              <w:jc w:val="center"/>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Importante</w:t>
            </w:r>
          </w:p>
        </w:tc>
      </w:tr>
      <w:tr w:rsidR="00BD5FB2" w:rsidRPr="00BD5FB2" w14:paraId="47DF0DC8" w14:textId="77777777" w:rsidTr="00BA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 w:type="dxa"/>
          </w:tcPr>
          <w:p w14:paraId="47DF0DC4" w14:textId="77777777" w:rsidR="00BD5FB2" w:rsidRPr="00BD5FB2" w:rsidRDefault="00930622" w:rsidP="00594662">
            <w:pPr>
              <w:spacing w:after="240"/>
              <w:rPr>
                <w:b/>
                <w:sz w:val="22"/>
                <w:szCs w:val="22"/>
              </w:rPr>
            </w:pPr>
            <w:r>
              <w:rPr>
                <w:b/>
                <w:sz w:val="22"/>
                <w:szCs w:val="22"/>
              </w:rPr>
              <w:t>9</w:t>
            </w:r>
          </w:p>
        </w:tc>
        <w:tc>
          <w:tcPr>
            <w:tcW w:w="2491" w:type="dxa"/>
          </w:tcPr>
          <w:p w14:paraId="47DF0DC5" w14:textId="77777777" w:rsidR="00BD5FB2" w:rsidRPr="00BD5FB2" w:rsidRDefault="00BD5FB2"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Gestionar Registro de Administrador</w:t>
            </w:r>
          </w:p>
        </w:tc>
        <w:tc>
          <w:tcPr>
            <w:tcW w:w="5670" w:type="dxa"/>
          </w:tcPr>
          <w:p w14:paraId="47DF0DC6" w14:textId="77777777" w:rsidR="00BD5FB2" w:rsidRPr="00BD5FB2" w:rsidRDefault="0096105F" w:rsidP="00594662">
            <w:pPr>
              <w:spacing w:after="24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Manipular los datos que tiene el administrador en el sistema</w:t>
            </w:r>
          </w:p>
        </w:tc>
        <w:tc>
          <w:tcPr>
            <w:tcW w:w="1559" w:type="dxa"/>
          </w:tcPr>
          <w:p w14:paraId="47DF0DC7" w14:textId="77777777" w:rsidR="00BD5FB2" w:rsidRPr="00BD5FB2" w:rsidRDefault="0096105F" w:rsidP="00BD5FB2">
            <w:pPr>
              <w:spacing w:after="24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importante</w:t>
            </w:r>
          </w:p>
        </w:tc>
      </w:tr>
      <w:tr w:rsidR="00594662" w:rsidRPr="00BD5FB2" w14:paraId="47DF0DCD" w14:textId="77777777" w:rsidTr="00BA080E">
        <w:tc>
          <w:tcPr>
            <w:cnfStyle w:val="001000000000" w:firstRow="0" w:lastRow="0" w:firstColumn="1" w:lastColumn="0" w:oddVBand="0" w:evenVBand="0" w:oddHBand="0" w:evenHBand="0" w:firstRowFirstColumn="0" w:firstRowLastColumn="0" w:lastRowFirstColumn="0" w:lastRowLastColumn="0"/>
            <w:tcW w:w="486" w:type="dxa"/>
          </w:tcPr>
          <w:p w14:paraId="47DF0DC9" w14:textId="77777777" w:rsidR="00594662" w:rsidRPr="00BD5FB2" w:rsidRDefault="0010374E" w:rsidP="00594662">
            <w:pPr>
              <w:spacing w:after="240"/>
              <w:rPr>
                <w:b/>
                <w:sz w:val="22"/>
                <w:szCs w:val="22"/>
              </w:rPr>
            </w:pPr>
            <w:r>
              <w:rPr>
                <w:b/>
                <w:sz w:val="22"/>
                <w:szCs w:val="22"/>
              </w:rPr>
              <w:t>1</w:t>
            </w:r>
            <w:r w:rsidR="00930622">
              <w:rPr>
                <w:b/>
                <w:sz w:val="22"/>
                <w:szCs w:val="22"/>
              </w:rPr>
              <w:t>0</w:t>
            </w:r>
          </w:p>
        </w:tc>
        <w:tc>
          <w:tcPr>
            <w:tcW w:w="2491" w:type="dxa"/>
          </w:tcPr>
          <w:p w14:paraId="47DF0DCA" w14:textId="77777777" w:rsidR="00594662" w:rsidRPr="00BD5FB2" w:rsidRDefault="00594662"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Registrar Pago Matricula</w:t>
            </w:r>
          </w:p>
        </w:tc>
        <w:tc>
          <w:tcPr>
            <w:tcW w:w="5670" w:type="dxa"/>
          </w:tcPr>
          <w:p w14:paraId="47DF0DCB" w14:textId="77777777" w:rsidR="00594662" w:rsidRPr="00BD5FB2" w:rsidRDefault="00594662"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Para tener el control de las inscripciones y aportes a la institución.</w:t>
            </w:r>
          </w:p>
        </w:tc>
        <w:tc>
          <w:tcPr>
            <w:tcW w:w="1559" w:type="dxa"/>
          </w:tcPr>
          <w:p w14:paraId="47DF0DCC" w14:textId="77777777" w:rsidR="00594662" w:rsidRPr="00BD5FB2" w:rsidRDefault="00594662" w:rsidP="00594662">
            <w:pPr>
              <w:spacing w:after="240"/>
              <w:jc w:val="center"/>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Importante</w:t>
            </w:r>
          </w:p>
        </w:tc>
      </w:tr>
      <w:tr w:rsidR="009E2EFF" w:rsidRPr="00BD5FB2" w14:paraId="47DF0DD2" w14:textId="77777777" w:rsidTr="00BA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 w:type="dxa"/>
          </w:tcPr>
          <w:p w14:paraId="47DF0DCE" w14:textId="77777777" w:rsidR="009E2EFF" w:rsidRDefault="009E2EFF" w:rsidP="00594662">
            <w:pPr>
              <w:spacing w:after="240"/>
              <w:rPr>
                <w:b/>
                <w:sz w:val="22"/>
                <w:szCs w:val="22"/>
              </w:rPr>
            </w:pPr>
            <w:r>
              <w:rPr>
                <w:b/>
                <w:sz w:val="22"/>
                <w:szCs w:val="22"/>
              </w:rPr>
              <w:t>11</w:t>
            </w:r>
          </w:p>
        </w:tc>
        <w:tc>
          <w:tcPr>
            <w:tcW w:w="2491" w:type="dxa"/>
          </w:tcPr>
          <w:p w14:paraId="47DF0DCF" w14:textId="77777777" w:rsidR="009E2EFF" w:rsidRPr="00BD5FB2" w:rsidRDefault="009E2EFF"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Consultar Inscripción</w:t>
            </w:r>
          </w:p>
        </w:tc>
        <w:tc>
          <w:tcPr>
            <w:tcW w:w="5670" w:type="dxa"/>
          </w:tcPr>
          <w:p w14:paraId="47DF0DD0" w14:textId="77777777" w:rsidR="009E2EFF" w:rsidRPr="00BD5FB2" w:rsidRDefault="009E2EFF"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Obtener los datos de inscripción generados</w:t>
            </w:r>
          </w:p>
        </w:tc>
        <w:tc>
          <w:tcPr>
            <w:tcW w:w="1559" w:type="dxa"/>
          </w:tcPr>
          <w:p w14:paraId="47DF0DD1" w14:textId="77777777" w:rsidR="009E2EFF" w:rsidRPr="00BD5FB2" w:rsidRDefault="009E2EFF" w:rsidP="00594662">
            <w:pPr>
              <w:spacing w:after="24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bajo</w:t>
            </w:r>
          </w:p>
        </w:tc>
      </w:tr>
      <w:tr w:rsidR="00594662" w:rsidRPr="00BD5FB2" w14:paraId="47DF0DD7" w14:textId="77777777" w:rsidTr="00BA080E">
        <w:tc>
          <w:tcPr>
            <w:cnfStyle w:val="001000000000" w:firstRow="0" w:lastRow="0" w:firstColumn="1" w:lastColumn="0" w:oddVBand="0" w:evenVBand="0" w:oddHBand="0" w:evenHBand="0" w:firstRowFirstColumn="0" w:firstRowLastColumn="0" w:lastRowFirstColumn="0" w:lastRowLastColumn="0"/>
            <w:tcW w:w="486" w:type="dxa"/>
          </w:tcPr>
          <w:p w14:paraId="47DF0DD3" w14:textId="77777777" w:rsidR="00594662" w:rsidRPr="00BD5FB2" w:rsidRDefault="007C3B6D" w:rsidP="00594662">
            <w:pPr>
              <w:spacing w:after="240"/>
              <w:rPr>
                <w:b/>
                <w:sz w:val="22"/>
                <w:szCs w:val="22"/>
              </w:rPr>
            </w:pPr>
            <w:r w:rsidRPr="00BD5FB2">
              <w:rPr>
                <w:b/>
                <w:sz w:val="22"/>
                <w:szCs w:val="22"/>
              </w:rPr>
              <w:t>1</w:t>
            </w:r>
            <w:r w:rsidR="009E2EFF">
              <w:rPr>
                <w:b/>
                <w:sz w:val="22"/>
                <w:szCs w:val="22"/>
              </w:rPr>
              <w:t>2</w:t>
            </w:r>
          </w:p>
        </w:tc>
        <w:tc>
          <w:tcPr>
            <w:tcW w:w="2491" w:type="dxa"/>
          </w:tcPr>
          <w:p w14:paraId="47DF0DD4" w14:textId="77777777" w:rsidR="00594662" w:rsidRPr="00BD5FB2" w:rsidRDefault="00594662" w:rsidP="00647DE8">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Registrar</w:t>
            </w:r>
            <w:r w:rsidR="00E8236C">
              <w:rPr>
                <w:sz w:val="22"/>
                <w:szCs w:val="22"/>
              </w:rPr>
              <w:t xml:space="preserve"> Nota</w:t>
            </w:r>
            <w:r w:rsidR="00647DE8">
              <w:rPr>
                <w:sz w:val="22"/>
                <w:szCs w:val="22"/>
              </w:rPr>
              <w:t>s</w:t>
            </w:r>
            <w:r w:rsidR="00E8236C">
              <w:rPr>
                <w:sz w:val="22"/>
                <w:szCs w:val="22"/>
              </w:rPr>
              <w:t xml:space="preserve"> y</w:t>
            </w:r>
            <w:r w:rsidRPr="00BD5FB2">
              <w:rPr>
                <w:sz w:val="22"/>
                <w:szCs w:val="22"/>
              </w:rPr>
              <w:t xml:space="preserve"> Asistencia</w:t>
            </w:r>
          </w:p>
        </w:tc>
        <w:tc>
          <w:tcPr>
            <w:tcW w:w="5670" w:type="dxa"/>
          </w:tcPr>
          <w:p w14:paraId="47DF0DD5" w14:textId="77777777" w:rsidR="00594662" w:rsidRPr="00BD5FB2" w:rsidRDefault="00594662"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El docente registrara la</w:t>
            </w:r>
            <w:r w:rsidR="008A00DA">
              <w:rPr>
                <w:sz w:val="22"/>
                <w:szCs w:val="22"/>
              </w:rPr>
              <w:t xml:space="preserve"> puntuación y</w:t>
            </w:r>
            <w:r w:rsidRPr="00BD5FB2">
              <w:rPr>
                <w:sz w:val="22"/>
                <w:szCs w:val="22"/>
              </w:rPr>
              <w:t xml:space="preserve"> asistencia de los estudiantes</w:t>
            </w:r>
            <w:r w:rsidR="008A00DA">
              <w:rPr>
                <w:sz w:val="22"/>
                <w:szCs w:val="22"/>
              </w:rPr>
              <w:t xml:space="preserve"> en su materia</w:t>
            </w:r>
          </w:p>
        </w:tc>
        <w:tc>
          <w:tcPr>
            <w:tcW w:w="1559" w:type="dxa"/>
          </w:tcPr>
          <w:p w14:paraId="47DF0DD6" w14:textId="77777777" w:rsidR="00594662" w:rsidRPr="00BD5FB2" w:rsidRDefault="00594662" w:rsidP="00594662">
            <w:pPr>
              <w:spacing w:after="240"/>
              <w:jc w:val="center"/>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Importante</w:t>
            </w:r>
          </w:p>
        </w:tc>
      </w:tr>
      <w:tr w:rsidR="00594662" w:rsidRPr="00BD5FB2" w14:paraId="47DF0DDC" w14:textId="77777777" w:rsidTr="00BA080E">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86" w:type="dxa"/>
          </w:tcPr>
          <w:p w14:paraId="47DF0DD8" w14:textId="77777777" w:rsidR="00594662" w:rsidRPr="00BD5FB2" w:rsidRDefault="00594662" w:rsidP="00594662">
            <w:pPr>
              <w:spacing w:after="240"/>
              <w:rPr>
                <w:b/>
                <w:sz w:val="22"/>
                <w:szCs w:val="22"/>
              </w:rPr>
            </w:pPr>
            <w:r w:rsidRPr="00BD5FB2">
              <w:rPr>
                <w:b/>
                <w:sz w:val="22"/>
                <w:szCs w:val="22"/>
              </w:rPr>
              <w:t>1</w:t>
            </w:r>
            <w:r w:rsidR="00D169FD">
              <w:rPr>
                <w:b/>
                <w:sz w:val="22"/>
                <w:szCs w:val="22"/>
              </w:rPr>
              <w:t>3</w:t>
            </w:r>
          </w:p>
        </w:tc>
        <w:tc>
          <w:tcPr>
            <w:tcW w:w="2491" w:type="dxa"/>
          </w:tcPr>
          <w:p w14:paraId="47DF0DD9" w14:textId="77777777" w:rsidR="00594662" w:rsidRPr="00BD5FB2" w:rsidRDefault="00594662"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Gestionar Gestión</w:t>
            </w:r>
          </w:p>
        </w:tc>
        <w:tc>
          <w:tcPr>
            <w:tcW w:w="5670" w:type="dxa"/>
          </w:tcPr>
          <w:p w14:paraId="47DF0DDA" w14:textId="77777777" w:rsidR="00594662" w:rsidRPr="00BD5FB2" w:rsidRDefault="00442AEB" w:rsidP="00442AEB">
            <w:pPr>
              <w:spacing w:after="240"/>
              <w:cnfStyle w:val="000000100000" w:firstRow="0" w:lastRow="0" w:firstColumn="0" w:lastColumn="0" w:oddVBand="0" w:evenVBand="0" w:oddHBand="1" w:evenHBand="0" w:firstRowFirstColumn="0" w:firstRowLastColumn="0" w:lastRowFirstColumn="0" w:lastRowLastColumn="0"/>
              <w:rPr>
                <w:sz w:val="22"/>
                <w:szCs w:val="22"/>
              </w:rPr>
            </w:pPr>
            <w:r>
              <w:rPr>
                <w:rFonts w:cs="Arial"/>
                <w:sz w:val="22"/>
                <w:szCs w:val="22"/>
              </w:rPr>
              <w:t>Registro de</w:t>
            </w:r>
            <w:r w:rsidR="00594662" w:rsidRPr="00BD5FB2">
              <w:rPr>
                <w:rFonts w:cs="Arial"/>
                <w:sz w:val="22"/>
                <w:szCs w:val="22"/>
              </w:rPr>
              <w:t xml:space="preserve"> gestión para habilitar la inscripción</w:t>
            </w:r>
          </w:p>
        </w:tc>
        <w:tc>
          <w:tcPr>
            <w:tcW w:w="1559" w:type="dxa"/>
          </w:tcPr>
          <w:p w14:paraId="47DF0DDB" w14:textId="77777777" w:rsidR="00594662" w:rsidRPr="00BD5FB2" w:rsidRDefault="00594662" w:rsidP="00594662">
            <w:pPr>
              <w:spacing w:after="240"/>
              <w:jc w:val="center"/>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Importante</w:t>
            </w:r>
          </w:p>
        </w:tc>
      </w:tr>
      <w:tr w:rsidR="00594662" w:rsidRPr="00BD5FB2" w14:paraId="47DF0DE1" w14:textId="77777777" w:rsidTr="00BA080E">
        <w:tc>
          <w:tcPr>
            <w:cnfStyle w:val="001000000000" w:firstRow="0" w:lastRow="0" w:firstColumn="1" w:lastColumn="0" w:oddVBand="0" w:evenVBand="0" w:oddHBand="0" w:evenHBand="0" w:firstRowFirstColumn="0" w:firstRowLastColumn="0" w:lastRowFirstColumn="0" w:lastRowLastColumn="0"/>
            <w:tcW w:w="486" w:type="dxa"/>
          </w:tcPr>
          <w:p w14:paraId="47DF0DDD" w14:textId="77777777" w:rsidR="00594662" w:rsidRPr="00BD5FB2" w:rsidRDefault="00594662" w:rsidP="00594662">
            <w:pPr>
              <w:spacing w:after="240"/>
              <w:rPr>
                <w:b/>
                <w:sz w:val="22"/>
                <w:szCs w:val="22"/>
              </w:rPr>
            </w:pPr>
            <w:r w:rsidRPr="00BD5FB2">
              <w:rPr>
                <w:b/>
                <w:sz w:val="22"/>
                <w:szCs w:val="22"/>
              </w:rPr>
              <w:t>1</w:t>
            </w:r>
            <w:r w:rsidR="00D169FD">
              <w:rPr>
                <w:b/>
                <w:sz w:val="22"/>
                <w:szCs w:val="22"/>
              </w:rPr>
              <w:t>4</w:t>
            </w:r>
          </w:p>
        </w:tc>
        <w:tc>
          <w:tcPr>
            <w:tcW w:w="2491" w:type="dxa"/>
          </w:tcPr>
          <w:p w14:paraId="47DF0DDE" w14:textId="77777777" w:rsidR="00594662" w:rsidRPr="00BD5FB2" w:rsidRDefault="00594662"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Administrar Aulas</w:t>
            </w:r>
          </w:p>
        </w:tc>
        <w:tc>
          <w:tcPr>
            <w:tcW w:w="5670" w:type="dxa"/>
          </w:tcPr>
          <w:p w14:paraId="47DF0DDF" w14:textId="77777777" w:rsidR="00594662" w:rsidRPr="00BD5FB2" w:rsidRDefault="00594662"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rFonts w:cs="Arial"/>
                <w:sz w:val="22"/>
                <w:szCs w:val="22"/>
              </w:rPr>
              <w:t>administrar las aulas para y su ubicación</w:t>
            </w:r>
          </w:p>
        </w:tc>
        <w:tc>
          <w:tcPr>
            <w:tcW w:w="1559" w:type="dxa"/>
          </w:tcPr>
          <w:p w14:paraId="47DF0DE0" w14:textId="77777777" w:rsidR="00594662" w:rsidRPr="00BD5FB2" w:rsidRDefault="00594662" w:rsidP="00594662">
            <w:pPr>
              <w:spacing w:after="240"/>
              <w:jc w:val="center"/>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Importante</w:t>
            </w:r>
          </w:p>
        </w:tc>
      </w:tr>
      <w:tr w:rsidR="0010374E" w:rsidRPr="00BD5FB2" w14:paraId="47DF0DE6" w14:textId="77777777" w:rsidTr="00BA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 w:type="dxa"/>
          </w:tcPr>
          <w:p w14:paraId="47DF0DE2" w14:textId="77777777" w:rsidR="00594662" w:rsidRPr="00BD5FB2" w:rsidRDefault="00594662" w:rsidP="00594662">
            <w:pPr>
              <w:spacing w:after="240"/>
              <w:rPr>
                <w:b/>
                <w:sz w:val="22"/>
                <w:szCs w:val="22"/>
              </w:rPr>
            </w:pPr>
            <w:r w:rsidRPr="00BD5FB2">
              <w:rPr>
                <w:b/>
                <w:sz w:val="22"/>
                <w:szCs w:val="22"/>
              </w:rPr>
              <w:t>1</w:t>
            </w:r>
            <w:r w:rsidR="00D169FD">
              <w:rPr>
                <w:b/>
                <w:sz w:val="22"/>
                <w:szCs w:val="22"/>
              </w:rPr>
              <w:t>5</w:t>
            </w:r>
          </w:p>
        </w:tc>
        <w:tc>
          <w:tcPr>
            <w:tcW w:w="2491" w:type="dxa"/>
          </w:tcPr>
          <w:p w14:paraId="47DF0DE3" w14:textId="77777777" w:rsidR="00594662" w:rsidRPr="00BD5FB2" w:rsidRDefault="00594662" w:rsidP="007C2D0D">
            <w:pPr>
              <w:spacing w:after="240"/>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 xml:space="preserve">Administrar </w:t>
            </w:r>
            <w:r w:rsidR="007C2D0D">
              <w:rPr>
                <w:sz w:val="22"/>
                <w:szCs w:val="22"/>
              </w:rPr>
              <w:t>Horario</w:t>
            </w:r>
          </w:p>
        </w:tc>
        <w:tc>
          <w:tcPr>
            <w:tcW w:w="5670" w:type="dxa"/>
          </w:tcPr>
          <w:p w14:paraId="47DF0DE4" w14:textId="77777777" w:rsidR="00594662" w:rsidRPr="00BD5FB2" w:rsidRDefault="00BA080E" w:rsidP="002A133E">
            <w:pPr>
              <w:spacing w:after="240"/>
              <w:cnfStyle w:val="000000100000" w:firstRow="0" w:lastRow="0" w:firstColumn="0" w:lastColumn="0" w:oddVBand="0" w:evenVBand="0" w:oddHBand="1" w:evenHBand="0" w:firstRowFirstColumn="0" w:firstRowLastColumn="0" w:lastRowFirstColumn="0" w:lastRowLastColumn="0"/>
              <w:rPr>
                <w:rFonts w:cs="Arial"/>
                <w:sz w:val="22"/>
                <w:szCs w:val="22"/>
              </w:rPr>
            </w:pPr>
            <w:r w:rsidRPr="00BD5FB2">
              <w:rPr>
                <w:rFonts w:cs="Arial"/>
                <w:sz w:val="22"/>
                <w:szCs w:val="22"/>
              </w:rPr>
              <w:t>Manipulación</w:t>
            </w:r>
            <w:r w:rsidR="00594662" w:rsidRPr="00BD5FB2">
              <w:rPr>
                <w:rFonts w:cs="Arial"/>
                <w:sz w:val="22"/>
                <w:szCs w:val="22"/>
              </w:rPr>
              <w:t xml:space="preserve"> </w:t>
            </w:r>
            <w:r w:rsidR="002A133E" w:rsidRPr="00BD5FB2">
              <w:rPr>
                <w:rFonts w:cs="Arial"/>
                <w:sz w:val="22"/>
                <w:szCs w:val="22"/>
              </w:rPr>
              <w:t>de</w:t>
            </w:r>
            <w:r w:rsidR="00594662" w:rsidRPr="00BD5FB2">
              <w:rPr>
                <w:rFonts w:cs="Arial"/>
                <w:sz w:val="22"/>
                <w:szCs w:val="22"/>
              </w:rPr>
              <w:t xml:space="preserve"> aula, horario</w:t>
            </w:r>
            <w:r w:rsidR="002A133E" w:rsidRPr="00BD5FB2">
              <w:rPr>
                <w:rFonts w:cs="Arial"/>
                <w:sz w:val="22"/>
                <w:szCs w:val="22"/>
              </w:rPr>
              <w:t xml:space="preserve"> y </w:t>
            </w:r>
            <w:r w:rsidR="00594662" w:rsidRPr="00BD5FB2">
              <w:rPr>
                <w:rFonts w:cs="Arial"/>
                <w:sz w:val="22"/>
                <w:szCs w:val="22"/>
              </w:rPr>
              <w:t xml:space="preserve">día </w:t>
            </w:r>
            <w:r w:rsidR="002A133E" w:rsidRPr="00BD5FB2">
              <w:rPr>
                <w:rFonts w:cs="Arial"/>
                <w:sz w:val="22"/>
                <w:szCs w:val="22"/>
              </w:rPr>
              <w:t>por</w:t>
            </w:r>
            <w:r w:rsidR="00594662" w:rsidRPr="00BD5FB2">
              <w:rPr>
                <w:rFonts w:cs="Arial"/>
                <w:sz w:val="22"/>
                <w:szCs w:val="22"/>
              </w:rPr>
              <w:t xml:space="preserve"> periodo</w:t>
            </w:r>
          </w:p>
        </w:tc>
        <w:tc>
          <w:tcPr>
            <w:tcW w:w="1559" w:type="dxa"/>
          </w:tcPr>
          <w:p w14:paraId="47DF0DE5" w14:textId="77777777" w:rsidR="00594662" w:rsidRPr="00BD5FB2" w:rsidRDefault="00594662" w:rsidP="00594662">
            <w:pPr>
              <w:spacing w:after="240"/>
              <w:jc w:val="center"/>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Importante</w:t>
            </w:r>
          </w:p>
        </w:tc>
      </w:tr>
      <w:tr w:rsidR="0010374E" w:rsidRPr="00BD5FB2" w14:paraId="47DF0DEB" w14:textId="77777777" w:rsidTr="00BA080E">
        <w:tc>
          <w:tcPr>
            <w:cnfStyle w:val="001000000000" w:firstRow="0" w:lastRow="0" w:firstColumn="1" w:lastColumn="0" w:oddVBand="0" w:evenVBand="0" w:oddHBand="0" w:evenHBand="0" w:firstRowFirstColumn="0" w:firstRowLastColumn="0" w:lastRowFirstColumn="0" w:lastRowLastColumn="0"/>
            <w:tcW w:w="486" w:type="dxa"/>
          </w:tcPr>
          <w:p w14:paraId="47DF0DE7" w14:textId="77777777" w:rsidR="00594662" w:rsidRPr="00BD5FB2" w:rsidRDefault="00594662" w:rsidP="00594662">
            <w:pPr>
              <w:spacing w:after="240"/>
              <w:rPr>
                <w:b/>
                <w:sz w:val="22"/>
                <w:szCs w:val="22"/>
              </w:rPr>
            </w:pPr>
            <w:r w:rsidRPr="00BD5FB2">
              <w:rPr>
                <w:b/>
                <w:sz w:val="22"/>
                <w:szCs w:val="22"/>
              </w:rPr>
              <w:t>1</w:t>
            </w:r>
            <w:r w:rsidR="00D169FD">
              <w:rPr>
                <w:b/>
                <w:sz w:val="22"/>
                <w:szCs w:val="22"/>
              </w:rPr>
              <w:t>6</w:t>
            </w:r>
          </w:p>
        </w:tc>
        <w:tc>
          <w:tcPr>
            <w:tcW w:w="2491" w:type="dxa"/>
          </w:tcPr>
          <w:p w14:paraId="47DF0DE8" w14:textId="77777777" w:rsidR="00594662" w:rsidRPr="00BD5FB2" w:rsidRDefault="00594662" w:rsidP="00594662">
            <w:pPr>
              <w:spacing w:after="240"/>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Gestionar Materia</w:t>
            </w:r>
          </w:p>
        </w:tc>
        <w:tc>
          <w:tcPr>
            <w:tcW w:w="5670" w:type="dxa"/>
          </w:tcPr>
          <w:p w14:paraId="47DF0DE9" w14:textId="77777777" w:rsidR="00594662" w:rsidRPr="00BD5FB2" w:rsidRDefault="00BA080E" w:rsidP="008150D0">
            <w:pPr>
              <w:spacing w:after="24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Registro</w:t>
            </w:r>
            <w:r w:rsidR="008150D0">
              <w:rPr>
                <w:rFonts w:cs="Arial"/>
                <w:sz w:val="22"/>
                <w:szCs w:val="22"/>
              </w:rPr>
              <w:t>, modificar</w:t>
            </w:r>
            <w:r w:rsidR="00594662" w:rsidRPr="00BD5FB2">
              <w:rPr>
                <w:rFonts w:cs="Arial"/>
                <w:sz w:val="22"/>
                <w:szCs w:val="22"/>
              </w:rPr>
              <w:t xml:space="preserve"> y elim</w:t>
            </w:r>
            <w:r w:rsidR="008150D0">
              <w:rPr>
                <w:rFonts w:cs="Arial"/>
                <w:sz w:val="22"/>
                <w:szCs w:val="22"/>
              </w:rPr>
              <w:t>inar</w:t>
            </w:r>
            <w:r w:rsidR="00594662" w:rsidRPr="00BD5FB2">
              <w:rPr>
                <w:rFonts w:cs="Arial"/>
                <w:sz w:val="22"/>
                <w:szCs w:val="22"/>
              </w:rPr>
              <w:t xml:space="preserve"> </w:t>
            </w:r>
            <w:r w:rsidR="008150D0">
              <w:rPr>
                <w:rFonts w:cs="Arial"/>
                <w:sz w:val="22"/>
                <w:szCs w:val="22"/>
              </w:rPr>
              <w:t xml:space="preserve">datos de </w:t>
            </w:r>
            <w:r w:rsidR="00594662" w:rsidRPr="00BD5FB2">
              <w:rPr>
                <w:rFonts w:cs="Arial"/>
                <w:sz w:val="22"/>
                <w:szCs w:val="22"/>
              </w:rPr>
              <w:t>materias.</w:t>
            </w:r>
          </w:p>
        </w:tc>
        <w:tc>
          <w:tcPr>
            <w:tcW w:w="1559" w:type="dxa"/>
          </w:tcPr>
          <w:p w14:paraId="47DF0DEA" w14:textId="77777777" w:rsidR="00594662" w:rsidRPr="00BD5FB2" w:rsidRDefault="00594662" w:rsidP="00594662">
            <w:pPr>
              <w:spacing w:after="240"/>
              <w:jc w:val="center"/>
              <w:cnfStyle w:val="000000000000" w:firstRow="0" w:lastRow="0" w:firstColumn="0" w:lastColumn="0" w:oddVBand="0" w:evenVBand="0" w:oddHBand="0" w:evenHBand="0" w:firstRowFirstColumn="0" w:firstRowLastColumn="0" w:lastRowFirstColumn="0" w:lastRowLastColumn="0"/>
              <w:rPr>
                <w:sz w:val="22"/>
                <w:szCs w:val="22"/>
              </w:rPr>
            </w:pPr>
            <w:r w:rsidRPr="00BD5FB2">
              <w:rPr>
                <w:sz w:val="22"/>
                <w:szCs w:val="22"/>
              </w:rPr>
              <w:t>importante</w:t>
            </w:r>
          </w:p>
        </w:tc>
      </w:tr>
      <w:tr w:rsidR="0010374E" w:rsidRPr="00BD5FB2" w14:paraId="47DF0DF0" w14:textId="77777777" w:rsidTr="00BA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 w:type="dxa"/>
          </w:tcPr>
          <w:p w14:paraId="47DF0DEC" w14:textId="77777777" w:rsidR="00594662" w:rsidRPr="00BD5FB2" w:rsidRDefault="00D169FD" w:rsidP="00594662">
            <w:pPr>
              <w:spacing w:after="240"/>
              <w:rPr>
                <w:b/>
                <w:sz w:val="22"/>
                <w:szCs w:val="22"/>
              </w:rPr>
            </w:pPr>
            <w:r>
              <w:rPr>
                <w:b/>
                <w:sz w:val="22"/>
                <w:szCs w:val="22"/>
              </w:rPr>
              <w:t>17</w:t>
            </w:r>
          </w:p>
        </w:tc>
        <w:tc>
          <w:tcPr>
            <w:tcW w:w="2491" w:type="dxa"/>
          </w:tcPr>
          <w:p w14:paraId="47DF0DED" w14:textId="77777777" w:rsidR="00594662" w:rsidRPr="00BD5FB2" w:rsidRDefault="00594662" w:rsidP="00594662">
            <w:pPr>
              <w:spacing w:after="240"/>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 xml:space="preserve">Gestionar </w:t>
            </w:r>
            <w:r w:rsidR="00DB03F2" w:rsidRPr="00BD5FB2">
              <w:rPr>
                <w:sz w:val="22"/>
                <w:szCs w:val="22"/>
              </w:rPr>
              <w:t>Currícula</w:t>
            </w:r>
          </w:p>
        </w:tc>
        <w:tc>
          <w:tcPr>
            <w:tcW w:w="5670" w:type="dxa"/>
          </w:tcPr>
          <w:p w14:paraId="47DF0DEE" w14:textId="77777777" w:rsidR="00594662" w:rsidRPr="00BD5FB2" w:rsidRDefault="00594662" w:rsidP="00594662">
            <w:pPr>
              <w:spacing w:after="240"/>
              <w:cnfStyle w:val="000000100000" w:firstRow="0" w:lastRow="0" w:firstColumn="0" w:lastColumn="0" w:oddVBand="0" w:evenVBand="0" w:oddHBand="1" w:evenHBand="0" w:firstRowFirstColumn="0" w:firstRowLastColumn="0" w:lastRowFirstColumn="0" w:lastRowLastColumn="0"/>
              <w:rPr>
                <w:rFonts w:cs="Arial"/>
                <w:sz w:val="22"/>
                <w:szCs w:val="22"/>
              </w:rPr>
            </w:pPr>
            <w:r w:rsidRPr="00BD5FB2">
              <w:rPr>
                <w:rFonts w:cs="Arial"/>
                <w:sz w:val="22"/>
                <w:szCs w:val="22"/>
              </w:rPr>
              <w:t>Administrador de las materias por niveles para las gestiones</w:t>
            </w:r>
          </w:p>
        </w:tc>
        <w:tc>
          <w:tcPr>
            <w:tcW w:w="1559" w:type="dxa"/>
          </w:tcPr>
          <w:p w14:paraId="47DF0DEF" w14:textId="77777777" w:rsidR="00594662" w:rsidRPr="00BD5FB2" w:rsidRDefault="00594662" w:rsidP="00594662">
            <w:pPr>
              <w:spacing w:after="240"/>
              <w:jc w:val="center"/>
              <w:cnfStyle w:val="000000100000" w:firstRow="0" w:lastRow="0" w:firstColumn="0" w:lastColumn="0" w:oddVBand="0" w:evenVBand="0" w:oddHBand="1" w:evenHBand="0" w:firstRowFirstColumn="0" w:firstRowLastColumn="0" w:lastRowFirstColumn="0" w:lastRowLastColumn="0"/>
              <w:rPr>
                <w:sz w:val="22"/>
                <w:szCs w:val="22"/>
              </w:rPr>
            </w:pPr>
            <w:r w:rsidRPr="00BD5FB2">
              <w:rPr>
                <w:sz w:val="22"/>
                <w:szCs w:val="22"/>
              </w:rPr>
              <w:t>importante</w:t>
            </w:r>
          </w:p>
        </w:tc>
      </w:tr>
    </w:tbl>
    <w:p w14:paraId="47DF0DF1" w14:textId="77777777" w:rsidR="00E8236C" w:rsidRDefault="00E8236C" w:rsidP="00B7642E">
      <w:pPr>
        <w:spacing w:before="240" w:after="240" w:line="360" w:lineRule="auto"/>
        <w:rPr>
          <w:rFonts w:ascii="Times New Roman" w:hAnsi="Times New Roman"/>
          <w:b/>
          <w:sz w:val="28"/>
          <w:szCs w:val="28"/>
        </w:rPr>
      </w:pPr>
    </w:p>
    <w:p w14:paraId="47DF0DF2" w14:textId="77777777" w:rsidR="0015394D" w:rsidRDefault="0002751D" w:rsidP="00B7642E">
      <w:pPr>
        <w:spacing w:before="240" w:after="240" w:line="360" w:lineRule="auto"/>
        <w:rPr>
          <w:rFonts w:ascii="Times New Roman" w:hAnsi="Times New Roman"/>
          <w:b/>
          <w:sz w:val="28"/>
          <w:szCs w:val="28"/>
        </w:rPr>
      </w:pPr>
      <w:r w:rsidRPr="00FE28CE">
        <w:rPr>
          <w:noProof/>
          <w:lang w:eastAsia="es-BO"/>
        </w:rPr>
        <w:lastRenderedPageBreak/>
        <mc:AlternateContent>
          <mc:Choice Requires="wps">
            <w:drawing>
              <wp:anchor distT="0" distB="0" distL="114300" distR="114300" simplePos="0" relativeHeight="251802624" behindDoc="0" locked="0" layoutInCell="1" allowOverlap="1" wp14:anchorId="47DF144A" wp14:editId="47DF144B">
                <wp:simplePos x="0" y="0"/>
                <wp:positionH relativeFrom="column">
                  <wp:posOffset>-193675</wp:posOffset>
                </wp:positionH>
                <wp:positionV relativeFrom="paragraph">
                  <wp:posOffset>-214630</wp:posOffset>
                </wp:positionV>
                <wp:extent cx="6305550" cy="548640"/>
                <wp:effectExtent l="0" t="0" r="0" b="3810"/>
                <wp:wrapNone/>
                <wp:docPr id="31"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FB" w14:textId="77777777" w:rsidR="00D818BB" w:rsidRPr="0002751D" w:rsidRDefault="00D818BB" w:rsidP="0002751D">
                            <w:pPr>
                              <w:pStyle w:val="Ttulo2"/>
                            </w:pPr>
                            <w:bookmarkStart w:id="90" w:name="_Toc500177551"/>
                            <w:r w:rsidRPr="0002751D">
                              <w:t>3.3 MODELO DE NEGOCIO</w:t>
                            </w:r>
                            <w:bookmarkEnd w:id="9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4A" id="_x0000_s1043" style="position:absolute;margin-left:-15.25pt;margin-top:-16.9pt;width:496.5pt;height:43.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" fillcolor="#4a999d [3204]" stroked="f" strokeweight="2pt">
                <v:textbox>
                  <w:txbxContent>
                    <w:p w14:paraId="47DF14FB" w14:textId="77777777" w:rsidR="00D818BB" w:rsidRPr="0002751D" w:rsidRDefault="00D818BB" w:rsidP="0002751D">
                      <w:pPr>
                        <w:pStyle w:val="Ttulo2"/>
                      </w:pPr>
                      <w:bookmarkStart w:id="113" w:name="_Toc500177551"/>
                      <w:r w:rsidRPr="0002751D">
                        <w:t>3.3 MODELO DE NEGOCIO</w:t>
                      </w:r>
                      <w:bookmarkEnd w:id="113"/>
                    </w:p>
                  </w:txbxContent>
                </v:textbox>
              </v:rect>
            </w:pict>
          </mc:Fallback>
        </mc:AlternateContent>
      </w:r>
    </w:p>
    <w:p w14:paraId="47DF0DF3" w14:textId="77777777" w:rsidR="00B7642E" w:rsidRDefault="00B7642E" w:rsidP="00DE2DCE">
      <w:pPr>
        <w:spacing w:before="240" w:after="240" w:line="360" w:lineRule="auto"/>
        <w:jc w:val="both"/>
      </w:pPr>
      <w:r w:rsidRPr="002E6531">
        <w:t>En el modelo de negocio se describen los procesos de negocio de la empresa, a través de un diagrama de actividades para comprender el contexto del sistema.</w:t>
      </w:r>
    </w:p>
    <w:p w14:paraId="47DF0DF4" w14:textId="77777777" w:rsidR="004F33A1" w:rsidRPr="004F33A1" w:rsidRDefault="004F33A1" w:rsidP="004F33A1">
      <w:pPr>
        <w:pStyle w:val="Titulo3"/>
      </w:pPr>
      <w:bookmarkStart w:id="91" w:name="_Toc500177552"/>
      <w:r w:rsidRPr="004F33A1">
        <w:t>3.3.1 DIAGRAMA DE ACTIVIDAD</w:t>
      </w:r>
      <w:bookmarkEnd w:id="91"/>
    </w:p>
    <w:p w14:paraId="47DF0DF5" w14:textId="77777777" w:rsidR="004F33A1" w:rsidRDefault="004F33A1" w:rsidP="004F33A1">
      <w:pPr>
        <w:pStyle w:val="Estilo1"/>
      </w:pPr>
      <w:r>
        <w:t xml:space="preserve"> </w:t>
      </w:r>
      <w:bookmarkStart w:id="92" w:name="_Toc500177553"/>
      <w:r>
        <w:t>Realizar Inscripción</w:t>
      </w:r>
      <w:bookmarkEnd w:id="92"/>
    </w:p>
    <w:p w14:paraId="47DF0DF6" w14:textId="77777777" w:rsidR="0002751D" w:rsidRDefault="000D3107" w:rsidP="0002751D">
      <w:pPr>
        <w:spacing w:before="240" w:after="240" w:line="360" w:lineRule="auto"/>
      </w:pPr>
      <w:r w:rsidRPr="000D3107">
        <w:rPr>
          <w:noProof/>
          <w:lang w:eastAsia="es-BO"/>
        </w:rPr>
        <w:drawing>
          <wp:inline distT="0" distB="0" distL="0" distR="0" wp14:anchorId="47DF144C" wp14:editId="47DF144D">
            <wp:extent cx="5611512" cy="5438899"/>
            <wp:effectExtent l="0" t="0" r="8255"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6881" cy="5444103"/>
                    </a:xfrm>
                    <a:prstGeom prst="rect">
                      <a:avLst/>
                    </a:prstGeom>
                    <a:noFill/>
                    <a:ln>
                      <a:noFill/>
                    </a:ln>
                  </pic:spPr>
                </pic:pic>
              </a:graphicData>
            </a:graphic>
          </wp:inline>
        </w:drawing>
      </w:r>
    </w:p>
    <w:p w14:paraId="47DF0DF7" w14:textId="77777777" w:rsidR="004F33A1" w:rsidRDefault="004F33A1" w:rsidP="0002751D">
      <w:pPr>
        <w:spacing w:before="240" w:after="240" w:line="360" w:lineRule="auto"/>
      </w:pPr>
    </w:p>
    <w:p w14:paraId="47DF0DF8" w14:textId="77777777" w:rsidR="000D3107" w:rsidRDefault="000D3107" w:rsidP="0002751D">
      <w:pPr>
        <w:spacing w:before="240" w:after="240" w:line="360" w:lineRule="auto"/>
      </w:pPr>
    </w:p>
    <w:p w14:paraId="47DF0DF9" w14:textId="77777777" w:rsidR="007C1DD7" w:rsidRDefault="007C1DD7" w:rsidP="0082038D">
      <w:pPr>
        <w:pStyle w:val="Estilo1"/>
      </w:pPr>
      <w:bookmarkStart w:id="93" w:name="_Toc500177554"/>
      <w:r>
        <w:lastRenderedPageBreak/>
        <w:t>Planificar Curso</w:t>
      </w:r>
      <w:bookmarkEnd w:id="93"/>
    </w:p>
    <w:p w14:paraId="47DF0DFA" w14:textId="77777777" w:rsidR="007C1DD7" w:rsidRDefault="007C1DD7" w:rsidP="00B7642E">
      <w:pPr>
        <w:spacing w:before="240" w:after="240" w:line="360" w:lineRule="auto"/>
        <w:rPr>
          <w:rFonts w:ascii="Times New Roman" w:hAnsi="Times New Roman"/>
          <w:b/>
          <w:sz w:val="28"/>
          <w:szCs w:val="28"/>
        </w:rPr>
      </w:pPr>
    </w:p>
    <w:p w14:paraId="47DF0DFB" w14:textId="77777777" w:rsidR="00AE4058" w:rsidRDefault="006B2243" w:rsidP="00B7642E">
      <w:pPr>
        <w:spacing w:before="240" w:after="240" w:line="360" w:lineRule="auto"/>
        <w:rPr>
          <w:rFonts w:ascii="Times New Roman" w:hAnsi="Times New Roman"/>
          <w:b/>
          <w:sz w:val="28"/>
          <w:szCs w:val="28"/>
        </w:rPr>
      </w:pPr>
      <w:r w:rsidRPr="007C1DD7">
        <w:rPr>
          <w:rFonts w:ascii="Times New Roman" w:hAnsi="Times New Roman"/>
          <w:b/>
          <w:noProof/>
          <w:sz w:val="28"/>
          <w:szCs w:val="28"/>
          <w:lang w:eastAsia="es-BO"/>
        </w:rPr>
        <w:drawing>
          <wp:inline distT="0" distB="0" distL="0" distR="0" wp14:anchorId="47DF144E" wp14:editId="47DF144F">
            <wp:extent cx="4408098" cy="5815881"/>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9735" cy="5818041"/>
                    </a:xfrm>
                    <a:prstGeom prst="rect">
                      <a:avLst/>
                    </a:prstGeom>
                    <a:noFill/>
                    <a:ln>
                      <a:noFill/>
                    </a:ln>
                  </pic:spPr>
                </pic:pic>
              </a:graphicData>
            </a:graphic>
          </wp:inline>
        </w:drawing>
      </w:r>
    </w:p>
    <w:p w14:paraId="47DF0DFC" w14:textId="77777777" w:rsidR="007C1DD7" w:rsidRDefault="007C1DD7" w:rsidP="00B7642E">
      <w:pPr>
        <w:spacing w:before="240" w:after="240" w:line="360" w:lineRule="auto"/>
        <w:rPr>
          <w:rFonts w:ascii="Times New Roman" w:hAnsi="Times New Roman"/>
          <w:b/>
          <w:sz w:val="28"/>
          <w:szCs w:val="28"/>
        </w:rPr>
      </w:pPr>
    </w:p>
    <w:p w14:paraId="47DF0DFD" w14:textId="77777777" w:rsidR="007C1DD7" w:rsidRDefault="007C1DD7" w:rsidP="00B7642E">
      <w:pPr>
        <w:spacing w:before="240" w:after="240" w:line="360" w:lineRule="auto"/>
        <w:rPr>
          <w:rFonts w:ascii="Times New Roman" w:hAnsi="Times New Roman"/>
          <w:b/>
          <w:sz w:val="28"/>
          <w:szCs w:val="28"/>
        </w:rPr>
      </w:pPr>
    </w:p>
    <w:p w14:paraId="47DF0DFE" w14:textId="77777777" w:rsidR="007C1DD7" w:rsidRDefault="007C1DD7" w:rsidP="00B7642E">
      <w:pPr>
        <w:spacing w:before="240" w:after="240" w:line="360" w:lineRule="auto"/>
        <w:rPr>
          <w:rFonts w:ascii="Times New Roman" w:hAnsi="Times New Roman"/>
          <w:b/>
          <w:sz w:val="28"/>
          <w:szCs w:val="28"/>
        </w:rPr>
      </w:pPr>
    </w:p>
    <w:p w14:paraId="47DF0DFF" w14:textId="77777777" w:rsidR="007C1DD7" w:rsidRDefault="0082038D" w:rsidP="0082038D">
      <w:pPr>
        <w:pStyle w:val="Estilo1"/>
      </w:pPr>
      <w:bookmarkStart w:id="94" w:name="_Toc500177555"/>
      <w:r>
        <w:lastRenderedPageBreak/>
        <w:t xml:space="preserve">Crear </w:t>
      </w:r>
      <w:r w:rsidR="00FC5C03">
        <w:t>currícula</w:t>
      </w:r>
      <w:r>
        <w:t xml:space="preserve"> o malla académica de la materia</w:t>
      </w:r>
      <w:bookmarkEnd w:id="94"/>
    </w:p>
    <w:p w14:paraId="47DF0E00" w14:textId="77777777" w:rsidR="0082038D" w:rsidRDefault="0082038D" w:rsidP="0069510E"/>
    <w:p w14:paraId="47DF0E01" w14:textId="77777777" w:rsidR="0082038D" w:rsidRDefault="0082038D" w:rsidP="0069510E"/>
    <w:p w14:paraId="47DF0E02" w14:textId="77777777" w:rsidR="007C1DD7" w:rsidRDefault="00572C8D" w:rsidP="0069510E">
      <w:pPr>
        <w:rPr>
          <w:rFonts w:ascii="Times New Roman" w:hAnsi="Times New Roman"/>
          <w:b/>
          <w:sz w:val="28"/>
          <w:szCs w:val="28"/>
        </w:rPr>
      </w:pPr>
      <w:r w:rsidRPr="00572C8D">
        <w:rPr>
          <w:rFonts w:ascii="Times New Roman" w:hAnsi="Times New Roman"/>
          <w:b/>
          <w:noProof/>
          <w:sz w:val="28"/>
          <w:szCs w:val="28"/>
          <w:lang w:eastAsia="es-BO"/>
        </w:rPr>
        <w:drawing>
          <wp:inline distT="0" distB="0" distL="0" distR="0" wp14:anchorId="47DF1450" wp14:editId="47DF1451">
            <wp:extent cx="5180047" cy="6714698"/>
            <wp:effectExtent l="0" t="0" r="1905"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2320" cy="6717645"/>
                    </a:xfrm>
                    <a:prstGeom prst="rect">
                      <a:avLst/>
                    </a:prstGeom>
                    <a:noFill/>
                    <a:ln>
                      <a:noFill/>
                    </a:ln>
                  </pic:spPr>
                </pic:pic>
              </a:graphicData>
            </a:graphic>
          </wp:inline>
        </w:drawing>
      </w:r>
    </w:p>
    <w:p w14:paraId="47DF0E03" w14:textId="77777777" w:rsidR="00BD1342" w:rsidRDefault="00BD1342" w:rsidP="0069510E">
      <w:pPr>
        <w:rPr>
          <w:rFonts w:ascii="Times New Roman" w:hAnsi="Times New Roman"/>
          <w:b/>
          <w:sz w:val="28"/>
          <w:szCs w:val="28"/>
        </w:rPr>
      </w:pPr>
    </w:p>
    <w:p w14:paraId="47DF0E04" w14:textId="77777777" w:rsidR="00BD1342" w:rsidRDefault="00BD1342" w:rsidP="0069510E">
      <w:pPr>
        <w:rPr>
          <w:rFonts w:ascii="Times New Roman" w:hAnsi="Times New Roman"/>
          <w:b/>
          <w:sz w:val="28"/>
          <w:szCs w:val="28"/>
        </w:rPr>
      </w:pPr>
    </w:p>
    <w:p w14:paraId="47DF0E05" w14:textId="77777777" w:rsidR="00DB141B" w:rsidRDefault="00DB141B" w:rsidP="0069510E">
      <w:pPr>
        <w:rPr>
          <w:rFonts w:ascii="Times New Roman" w:hAnsi="Times New Roman"/>
          <w:b/>
          <w:sz w:val="28"/>
          <w:szCs w:val="28"/>
        </w:rPr>
      </w:pPr>
    </w:p>
    <w:p w14:paraId="47DF0E06" w14:textId="77777777" w:rsidR="003A15FC" w:rsidRDefault="003A15FC" w:rsidP="0069510E">
      <w:pPr>
        <w:rPr>
          <w:rFonts w:ascii="Times New Roman" w:hAnsi="Times New Roman"/>
          <w:b/>
          <w:sz w:val="28"/>
          <w:szCs w:val="28"/>
        </w:rPr>
      </w:pPr>
    </w:p>
    <w:bookmarkStart w:id="95" w:name="_Toc499365638"/>
    <w:p w14:paraId="47DF0E07" w14:textId="77777777" w:rsidR="00DB141B" w:rsidRDefault="00935264" w:rsidP="00AE4058">
      <w:r w:rsidRPr="00FE28CE">
        <w:rPr>
          <w:noProof/>
          <w:lang w:eastAsia="es-BO"/>
        </w:rPr>
        <w:lastRenderedPageBreak/>
        <mc:AlternateContent>
          <mc:Choice Requires="wps">
            <w:drawing>
              <wp:anchor distT="0" distB="0" distL="114300" distR="114300" simplePos="0" relativeHeight="251804672" behindDoc="0" locked="0" layoutInCell="1" allowOverlap="1" wp14:anchorId="47DF1452" wp14:editId="47DF1453">
                <wp:simplePos x="0" y="0"/>
                <wp:positionH relativeFrom="column">
                  <wp:posOffset>-193675</wp:posOffset>
                </wp:positionH>
                <wp:positionV relativeFrom="paragraph">
                  <wp:posOffset>-214630</wp:posOffset>
                </wp:positionV>
                <wp:extent cx="6305550" cy="548640"/>
                <wp:effectExtent l="0" t="0" r="0" b="3810"/>
                <wp:wrapNone/>
                <wp:docPr id="454"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FC" w14:textId="77777777" w:rsidR="00D818BB" w:rsidRPr="0002751D" w:rsidRDefault="00D818BB" w:rsidP="00935264">
                            <w:pPr>
                              <w:pStyle w:val="Ttulo2"/>
                            </w:pPr>
                            <w:bookmarkStart w:id="96" w:name="_Toc500177556"/>
                            <w:r w:rsidRPr="002E6531">
                              <w:t>3.4. MODELO DE CASO DE USO</w:t>
                            </w:r>
                            <w:bookmarkEnd w:id="9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52" id="_x0000_s1044" style="position:absolute;margin-left:-15.25pt;margin-top:-16.9pt;width:496.5pt;height:43.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" fillcolor="#4a999d [3204]" stroked="f" strokeweight="2pt">
                <v:textbox>
                  <w:txbxContent>
                    <w:p w14:paraId="47DF14FC" w14:textId="77777777" w:rsidR="00D818BB" w:rsidRPr="0002751D" w:rsidRDefault="00D818BB" w:rsidP="00935264">
                      <w:pPr>
                        <w:pStyle w:val="Ttulo2"/>
                      </w:pPr>
                      <w:bookmarkStart w:id="120" w:name="_Toc500177556"/>
                      <w:r w:rsidRPr="002E6531">
                        <w:t>3.4. MODELO DE CASO DE USO</w:t>
                      </w:r>
                      <w:bookmarkEnd w:id="120"/>
                    </w:p>
                  </w:txbxContent>
                </v:textbox>
              </v:rect>
            </w:pict>
          </mc:Fallback>
        </mc:AlternateContent>
      </w:r>
      <w:bookmarkEnd w:id="95"/>
    </w:p>
    <w:p w14:paraId="47DF0E08" w14:textId="77777777" w:rsidR="00AE4058" w:rsidRDefault="00AE4058" w:rsidP="00AE4058"/>
    <w:p w14:paraId="47DF0E09" w14:textId="77777777" w:rsidR="00AE4058" w:rsidRDefault="00AE4058" w:rsidP="00AE4058"/>
    <w:p w14:paraId="47DF0E0A" w14:textId="77777777" w:rsidR="00CA5A95" w:rsidRPr="00CA5A95" w:rsidRDefault="00B7642E" w:rsidP="00E40C5A">
      <w:pPr>
        <w:pStyle w:val="Titulo3"/>
      </w:pPr>
      <w:bookmarkStart w:id="97" w:name="_Toc500177557"/>
      <w:r w:rsidRPr="00CA5A95">
        <w:t>3.4.1. ACTORES</w:t>
      </w:r>
      <w:r w:rsidR="00CA5A95" w:rsidRPr="00CA5A95">
        <w:t xml:space="preserve"> Y LISTA DE CASOS DE USO</w:t>
      </w:r>
      <w:r w:rsidRPr="00CA5A95">
        <w:t>:</w:t>
      </w:r>
      <w:bookmarkEnd w:id="97"/>
    </w:p>
    <w:p w14:paraId="47DF0E0B" w14:textId="77777777" w:rsidR="00B7642E" w:rsidRPr="00CA5A95" w:rsidRDefault="00B7642E" w:rsidP="00CA5A95">
      <w:pPr>
        <w:spacing w:before="240" w:after="240" w:line="360" w:lineRule="auto"/>
        <w:rPr>
          <w:rFonts w:eastAsiaTheme="majorEastAsia" w:cstheme="majorBidi"/>
          <w:b/>
          <w:color w:val="000000" w:themeColor="text1"/>
        </w:rPr>
      </w:pPr>
      <w:r w:rsidRPr="002E6531">
        <w:rPr>
          <w:b/>
        </w:rPr>
        <w:t xml:space="preserve"> </w:t>
      </w:r>
      <w:r w:rsidRPr="002E6531">
        <w:t>Se identifican los siguientes actores.</w:t>
      </w:r>
    </w:p>
    <w:p w14:paraId="47DF0E0C" w14:textId="77777777" w:rsidR="00B7642E" w:rsidRPr="002E6531" w:rsidRDefault="00B7642E" w:rsidP="00D03B52">
      <w:pPr>
        <w:spacing w:before="240" w:after="240" w:line="360" w:lineRule="auto"/>
        <w:rPr>
          <w:b/>
        </w:rPr>
      </w:pPr>
      <w:r w:rsidRPr="002E6531">
        <w:rPr>
          <w:b/>
        </w:rPr>
        <w:t xml:space="preserve">1. Estudiante. </w:t>
      </w:r>
      <w:r w:rsidRPr="002E6531">
        <w:t xml:space="preserve">Es la persona, institución a la cual se brindará el registro correspondiente.   </w:t>
      </w:r>
    </w:p>
    <w:p w14:paraId="47DF0E0D" w14:textId="77777777" w:rsidR="00B7642E" w:rsidRPr="002E6531" w:rsidRDefault="00B7642E" w:rsidP="00D03B52">
      <w:pPr>
        <w:spacing w:before="240" w:after="240" w:line="360" w:lineRule="auto"/>
      </w:pPr>
      <w:r w:rsidRPr="002E6531">
        <w:rPr>
          <w:b/>
        </w:rPr>
        <w:t>2. Docente.</w:t>
      </w:r>
      <w:r w:rsidRPr="002E6531">
        <w:t xml:space="preserve"> Es la persona, institución a la cual se brindará el registro correspondiente y se facilitará el acceso al sistema para el llenado de notas a sus estudiantes.</w:t>
      </w:r>
    </w:p>
    <w:p w14:paraId="47DF0E0E" w14:textId="77777777" w:rsidR="00B7642E" w:rsidRPr="002E6531" w:rsidRDefault="00B7642E" w:rsidP="00D03B52">
      <w:pPr>
        <w:spacing w:before="240" w:after="240" w:line="360" w:lineRule="auto"/>
        <w:rPr>
          <w:b/>
        </w:rPr>
      </w:pPr>
      <w:r w:rsidRPr="002E6531">
        <w:rPr>
          <w:b/>
        </w:rPr>
        <w:t xml:space="preserve">3. Secretaria. </w:t>
      </w:r>
      <w:r w:rsidRPr="002E6531">
        <w:t xml:space="preserve">Esta encargada de realizar todos los registros y verificación de datos de los estudiantes. </w:t>
      </w:r>
    </w:p>
    <w:p w14:paraId="47DF0E0F" w14:textId="77777777" w:rsidR="00B7642E" w:rsidRDefault="00B7642E" w:rsidP="00D03B52">
      <w:pPr>
        <w:spacing w:before="240" w:after="240" w:line="360" w:lineRule="auto"/>
      </w:pPr>
      <w:r w:rsidRPr="002E6531">
        <w:rPr>
          <w:b/>
        </w:rPr>
        <w:t xml:space="preserve">4. </w:t>
      </w:r>
      <w:r w:rsidR="00D03B52">
        <w:rPr>
          <w:b/>
        </w:rPr>
        <w:t>Administrador</w:t>
      </w:r>
      <w:r w:rsidRPr="002E6531">
        <w:rPr>
          <w:b/>
        </w:rPr>
        <w:t xml:space="preserve">.  </w:t>
      </w:r>
      <w:r w:rsidR="00D03B52" w:rsidRPr="002E6531">
        <w:t>Este</w:t>
      </w:r>
      <w:r w:rsidRPr="002E6531">
        <w:t xml:space="preserve"> encargado de asignar el perfil de usuario a la secretaria y docente, así también puede realizar devoluciones de dinero y verificar datos de los estudiantes. </w:t>
      </w:r>
    </w:p>
    <w:p w14:paraId="47DF0E10" w14:textId="77777777" w:rsidR="00CA5A95" w:rsidRDefault="00D03B52" w:rsidP="00D03B52">
      <w:pPr>
        <w:spacing w:before="240" w:after="240" w:line="360" w:lineRule="auto"/>
      </w:pPr>
      <w:r w:rsidRPr="00D03B52">
        <w:rPr>
          <w:noProof/>
          <w:lang w:eastAsia="es-BO"/>
        </w:rPr>
        <w:drawing>
          <wp:inline distT="0" distB="0" distL="0" distR="0" wp14:anchorId="47DF1454" wp14:editId="47DF1455">
            <wp:extent cx="5362432" cy="3138985"/>
            <wp:effectExtent l="0" t="0" r="0" b="444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5094" cy="3146397"/>
                    </a:xfrm>
                    <a:prstGeom prst="rect">
                      <a:avLst/>
                    </a:prstGeom>
                    <a:noFill/>
                    <a:ln>
                      <a:noFill/>
                    </a:ln>
                  </pic:spPr>
                </pic:pic>
              </a:graphicData>
            </a:graphic>
          </wp:inline>
        </w:drawing>
      </w:r>
    </w:p>
    <w:p w14:paraId="47DF0E11" w14:textId="77777777" w:rsidR="00B7642E" w:rsidRPr="00E40C5A" w:rsidRDefault="00B7642E" w:rsidP="00E40C5A">
      <w:pPr>
        <w:pStyle w:val="Titulo3"/>
      </w:pPr>
      <w:bookmarkStart w:id="98" w:name="_Toc500177558"/>
      <w:r w:rsidRPr="00E40C5A">
        <w:lastRenderedPageBreak/>
        <w:t>3.4.2. CASO DE USO: (Descripción De Caso Uso)</w:t>
      </w:r>
      <w:bookmarkEnd w:id="98"/>
    </w:p>
    <w:p w14:paraId="47DF0E12" w14:textId="77777777" w:rsidR="00B7642E" w:rsidRDefault="00B7642E" w:rsidP="00CA5A95">
      <w:pPr>
        <w:spacing w:before="240" w:after="240" w:line="360" w:lineRule="auto"/>
      </w:pPr>
      <w:r w:rsidRPr="002E6531">
        <w:t xml:space="preserve">Caso de </w:t>
      </w:r>
      <w:r w:rsidR="00D03B52" w:rsidRPr="002E6531">
        <w:t>usos identificados</w:t>
      </w:r>
      <w:r w:rsidRPr="002E6531">
        <w:t xml:space="preserve"> en la etapa de requisitos se describe a continuación:</w:t>
      </w:r>
    </w:p>
    <w:p w14:paraId="47DF0E13" w14:textId="77777777" w:rsidR="00932BCB" w:rsidRPr="005A020F" w:rsidRDefault="00F345CC" w:rsidP="005A020F">
      <w:pPr>
        <w:rPr>
          <w:b/>
        </w:rPr>
      </w:pPr>
      <w:r w:rsidRPr="005A020F">
        <w:rPr>
          <w:b/>
        </w:rPr>
        <w:t>CU1 INICIO</w:t>
      </w:r>
      <w:r w:rsidR="00A377C0" w:rsidRPr="005A020F">
        <w:rPr>
          <w:b/>
        </w:rPr>
        <w:t xml:space="preserve"> </w:t>
      </w:r>
      <w:r w:rsidRPr="005A020F">
        <w:rPr>
          <w:b/>
        </w:rPr>
        <w:t xml:space="preserve">DE </w:t>
      </w:r>
      <w:r w:rsidR="00A377C0" w:rsidRPr="005A020F">
        <w:rPr>
          <w:b/>
        </w:rPr>
        <w:t>SESION</w:t>
      </w:r>
    </w:p>
    <w:p w14:paraId="47DF0E14" w14:textId="77777777" w:rsidR="00A377C0" w:rsidRDefault="002A16C6" w:rsidP="001D45BB">
      <w:pPr>
        <w:spacing w:before="240" w:after="240" w:line="360" w:lineRule="auto"/>
        <w:jc w:val="center"/>
      </w:pPr>
      <w:r w:rsidRPr="002A16C6">
        <w:rPr>
          <w:noProof/>
          <w:lang w:eastAsia="es-BO"/>
        </w:rPr>
        <w:drawing>
          <wp:inline distT="0" distB="0" distL="0" distR="0" wp14:anchorId="47DF1456" wp14:editId="47DF1457">
            <wp:extent cx="4313816" cy="26142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4117" cy="2614477"/>
                    </a:xfrm>
                    <a:prstGeom prst="rect">
                      <a:avLst/>
                    </a:prstGeom>
                    <a:noFill/>
                    <a:ln>
                      <a:noFill/>
                    </a:ln>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A377C0" w:rsidRPr="002A4714" w14:paraId="47DF0E17" w14:textId="77777777" w:rsidTr="00407DAB">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E15" w14:textId="77777777" w:rsidR="00A377C0" w:rsidRPr="002A4714" w:rsidRDefault="00A377C0" w:rsidP="00F0608C">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E16" w14:textId="77777777" w:rsidR="00A377C0" w:rsidRPr="002A4714" w:rsidRDefault="00A377C0" w:rsidP="00A377C0">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INICIO DE SESION</w:t>
            </w:r>
          </w:p>
        </w:tc>
      </w:tr>
      <w:tr w:rsidR="00A377C0" w:rsidRPr="00F66CFA" w14:paraId="47DF0E1A" w14:textId="77777777" w:rsidTr="00407DA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E18" w14:textId="77777777" w:rsidR="00A377C0" w:rsidRPr="002A4714" w:rsidRDefault="00A377C0" w:rsidP="00F0608C">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E19" w14:textId="77777777" w:rsidR="00A377C0" w:rsidRPr="005E40E7" w:rsidRDefault="00A377C0" w:rsidP="00A377C0">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Permitir acceso a los usuarios</w:t>
            </w:r>
          </w:p>
        </w:tc>
      </w:tr>
      <w:tr w:rsidR="00A377C0" w:rsidRPr="00296E15" w14:paraId="47DF0E1D" w14:textId="77777777" w:rsidTr="00407DAB">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1B" w14:textId="77777777" w:rsidR="00A377C0" w:rsidRPr="002A4714" w:rsidRDefault="00A377C0" w:rsidP="00F0608C">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1C" w14:textId="77777777" w:rsidR="00A377C0" w:rsidRPr="002A4714" w:rsidRDefault="002A16C6" w:rsidP="00F0608C">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Poder permitir el acceso y colocarlo en el formulario que le corresponde para su tipo de usuario</w:t>
            </w:r>
          </w:p>
        </w:tc>
      </w:tr>
      <w:tr w:rsidR="00A377C0" w:rsidRPr="002A4714" w14:paraId="47DF0E20" w14:textId="77777777" w:rsidTr="00407DA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1E" w14:textId="77777777" w:rsidR="00A377C0" w:rsidRPr="002A4714" w:rsidRDefault="00A377C0" w:rsidP="00F0608C">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1F" w14:textId="77777777" w:rsidR="00A377C0" w:rsidRPr="002A4714" w:rsidRDefault="002A16C6" w:rsidP="00F0608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usuario</w:t>
            </w:r>
          </w:p>
        </w:tc>
      </w:tr>
      <w:tr w:rsidR="00A377C0" w:rsidRPr="002A4714" w14:paraId="47DF0E23" w14:textId="77777777" w:rsidTr="00407DAB">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21" w14:textId="77777777" w:rsidR="00A377C0" w:rsidRPr="002A4714" w:rsidRDefault="00A377C0" w:rsidP="00F0608C">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22" w14:textId="77777777" w:rsidR="00A377C0" w:rsidRPr="002A4714" w:rsidRDefault="002A16C6" w:rsidP="00F0608C">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usuario</w:t>
            </w:r>
          </w:p>
        </w:tc>
      </w:tr>
      <w:tr w:rsidR="00A377C0" w:rsidRPr="002A4714" w14:paraId="47DF0E26" w14:textId="77777777" w:rsidTr="00407DA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24" w14:textId="77777777" w:rsidR="00A377C0" w:rsidRPr="002A4714" w:rsidRDefault="00A377C0" w:rsidP="00F0608C">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25" w14:textId="77777777" w:rsidR="00A377C0" w:rsidRPr="002A4714" w:rsidRDefault="001F37BF" w:rsidP="00F0608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Estar registrado en el sistema</w:t>
            </w:r>
          </w:p>
        </w:tc>
      </w:tr>
      <w:tr w:rsidR="00A377C0" w:rsidRPr="00F66CFA" w14:paraId="47DF0E32" w14:textId="77777777" w:rsidTr="00407DAB">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27" w14:textId="77777777" w:rsidR="00A377C0" w:rsidRPr="002A4714" w:rsidRDefault="00A377C0" w:rsidP="00F0608C">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28" w14:textId="77777777" w:rsidR="00A377C0" w:rsidRDefault="001F37BF" w:rsidP="001F37BF">
            <w:pPr>
              <w:pStyle w:val="Prrafodelista"/>
              <w:numPr>
                <w:ilvl w:val="0"/>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Acceder</w:t>
            </w:r>
          </w:p>
          <w:p w14:paraId="47DF0E29" w14:textId="77777777" w:rsidR="001F37BF" w:rsidRDefault="001F37BF" w:rsidP="001F37BF">
            <w:pPr>
              <w:pStyle w:val="Prrafodelista"/>
              <w:numPr>
                <w:ilvl w:val="1"/>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Ingresar usuario y contraseña</w:t>
            </w:r>
          </w:p>
          <w:p w14:paraId="47DF0E2A" w14:textId="77777777" w:rsidR="001F37BF" w:rsidRDefault="001F37BF" w:rsidP="001F37BF">
            <w:pPr>
              <w:pStyle w:val="Prrafodelista"/>
              <w:numPr>
                <w:ilvl w:val="1"/>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Iniciar sesión</w:t>
            </w:r>
          </w:p>
          <w:p w14:paraId="47DF0E2B" w14:textId="77777777" w:rsidR="001F37BF" w:rsidRDefault="001F37BF" w:rsidP="001F37BF">
            <w:pPr>
              <w:pStyle w:val="Prrafodelista"/>
              <w:numPr>
                <w:ilvl w:val="1"/>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512948">
              <w:rPr>
                <w:rFonts w:cs="Arial"/>
                <w:b/>
              </w:rPr>
              <w:t>Si existe usuario</w:t>
            </w:r>
            <w:r w:rsidR="00F972A2">
              <w:rPr>
                <w:rFonts w:cs="Arial"/>
                <w:b/>
              </w:rPr>
              <w:t xml:space="preserve"> y está activo</w:t>
            </w:r>
          </w:p>
          <w:p w14:paraId="47DF0E2C" w14:textId="77777777" w:rsidR="00407DAB" w:rsidRPr="00512948" w:rsidRDefault="00407DAB" w:rsidP="00512948">
            <w:pPr>
              <w:pStyle w:val="Prrafodelista"/>
              <w:numPr>
                <w:ilvl w:val="2"/>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512948">
              <w:rPr>
                <w:rFonts w:cs="Arial"/>
                <w:b/>
              </w:rPr>
              <w:t>Si contraseña correcta</w:t>
            </w:r>
            <w:r w:rsidR="00512948">
              <w:rPr>
                <w:rFonts w:cs="Arial"/>
              </w:rPr>
              <w:t>, a</w:t>
            </w:r>
            <w:r w:rsidRPr="00512948">
              <w:rPr>
                <w:rFonts w:cs="Arial"/>
              </w:rPr>
              <w:t>cceder al formulario correspondiente al tipo de usuario</w:t>
            </w:r>
          </w:p>
          <w:p w14:paraId="47DF0E2D" w14:textId="77777777" w:rsidR="00F972A2" w:rsidRPr="00F972A2" w:rsidRDefault="00512948" w:rsidP="00F972A2">
            <w:pPr>
              <w:pStyle w:val="Prrafodelista"/>
              <w:numPr>
                <w:ilvl w:val="2"/>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512948">
              <w:rPr>
                <w:rFonts w:cs="Arial"/>
                <w:b/>
              </w:rPr>
              <w:t xml:space="preserve">Si </w:t>
            </w:r>
            <w:r>
              <w:rPr>
                <w:rFonts w:cs="Arial"/>
                <w:b/>
              </w:rPr>
              <w:t>contraseña incorrecta</w:t>
            </w:r>
            <w:r>
              <w:rPr>
                <w:rFonts w:cs="Arial"/>
              </w:rPr>
              <w:t xml:space="preserve">, aumentar contador de fallos de usuario </w:t>
            </w:r>
          </w:p>
          <w:p w14:paraId="47DF0E2E" w14:textId="77777777" w:rsidR="001F37BF" w:rsidRDefault="001F37BF" w:rsidP="001F37BF">
            <w:pPr>
              <w:pStyle w:val="Prrafodelista"/>
              <w:numPr>
                <w:ilvl w:val="1"/>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512948">
              <w:rPr>
                <w:rFonts w:cs="Arial"/>
                <w:b/>
              </w:rPr>
              <w:t>Si no</w:t>
            </w:r>
          </w:p>
          <w:p w14:paraId="47DF0E2F" w14:textId="77777777" w:rsidR="00F972A2" w:rsidRPr="00F972A2" w:rsidRDefault="00F972A2" w:rsidP="00F972A2">
            <w:pPr>
              <w:pStyle w:val="Prrafodelista"/>
              <w:numPr>
                <w:ilvl w:val="2"/>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Denegar acceso</w:t>
            </w:r>
          </w:p>
          <w:p w14:paraId="47DF0E30" w14:textId="77777777" w:rsidR="001F37BF" w:rsidRDefault="00F972A2" w:rsidP="001F37BF">
            <w:pPr>
              <w:pStyle w:val="Prrafodelista"/>
              <w:numPr>
                <w:ilvl w:val="0"/>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S</w:t>
            </w:r>
            <w:r w:rsidR="001F37BF">
              <w:rPr>
                <w:rFonts w:cs="Arial"/>
              </w:rPr>
              <w:t>alir</w:t>
            </w:r>
          </w:p>
          <w:p w14:paraId="47DF0E31" w14:textId="77777777" w:rsidR="00F972A2" w:rsidRPr="001F37BF" w:rsidRDefault="00F972A2" w:rsidP="00F972A2">
            <w:pPr>
              <w:pStyle w:val="Prrafodelista"/>
              <w:numPr>
                <w:ilvl w:val="1"/>
                <w:numId w:val="26"/>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Cerrar inicio de </w:t>
            </w:r>
            <w:r w:rsidR="00DB6440">
              <w:rPr>
                <w:rFonts w:cs="Arial"/>
              </w:rPr>
              <w:t>sesión</w:t>
            </w:r>
          </w:p>
        </w:tc>
      </w:tr>
      <w:tr w:rsidR="00A377C0" w:rsidRPr="002A4714" w14:paraId="47DF0E35" w14:textId="77777777" w:rsidTr="00407DA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33" w14:textId="77777777" w:rsidR="00A377C0" w:rsidRPr="002A4714" w:rsidRDefault="00F345CC" w:rsidP="00F0608C">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34" w14:textId="77777777" w:rsidR="00A377C0" w:rsidRPr="002A4714" w:rsidRDefault="001B3FC6" w:rsidP="00F0608C">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 del inicio de sesión del usuario en la bitácora</w:t>
            </w:r>
          </w:p>
        </w:tc>
      </w:tr>
    </w:tbl>
    <w:p w14:paraId="47DF0E36" w14:textId="77777777" w:rsidR="00A377C0" w:rsidRDefault="00A377C0" w:rsidP="00CA5A95">
      <w:pPr>
        <w:spacing w:before="240" w:after="240" w:line="360" w:lineRule="auto"/>
      </w:pPr>
    </w:p>
    <w:p w14:paraId="47DF0E37" w14:textId="77777777" w:rsidR="00BD4BE2" w:rsidRPr="005A020F" w:rsidRDefault="00594662" w:rsidP="005A020F">
      <w:pPr>
        <w:rPr>
          <w:b/>
        </w:rPr>
      </w:pPr>
      <w:r w:rsidRPr="005A020F">
        <w:rPr>
          <w:b/>
        </w:rPr>
        <w:lastRenderedPageBreak/>
        <w:t>CU2 GESTIONAR ESTUDIANTE</w:t>
      </w:r>
    </w:p>
    <w:p w14:paraId="47DF0E38" w14:textId="77777777" w:rsidR="00BD4BE2" w:rsidRDefault="005476DC" w:rsidP="001D45BB">
      <w:pPr>
        <w:spacing w:line="360" w:lineRule="auto"/>
        <w:jc w:val="center"/>
        <w:rPr>
          <w:rFonts w:cs="Arial"/>
          <w:b/>
        </w:rPr>
      </w:pPr>
      <w:r w:rsidRPr="005476DC">
        <w:rPr>
          <w:rFonts w:cs="Arial"/>
          <w:b/>
          <w:noProof/>
          <w:lang w:eastAsia="es-BO"/>
        </w:rPr>
        <w:drawing>
          <wp:inline distT="0" distB="0" distL="0" distR="0" wp14:anchorId="47DF1458" wp14:editId="47DF1459">
            <wp:extent cx="5715000" cy="16954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615" cy="1695632"/>
                    </a:xfrm>
                    <a:prstGeom prst="rect">
                      <a:avLst/>
                    </a:prstGeom>
                    <a:noFill/>
                    <a:ln>
                      <a:noFill/>
                    </a:ln>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BD1342" w:rsidRPr="002A4714" w14:paraId="47DF0E3B" w14:textId="77777777" w:rsidTr="00F0608C">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E39" w14:textId="77777777" w:rsidR="00BD1342" w:rsidRPr="002A4714" w:rsidRDefault="00BD1342" w:rsidP="00F0608C">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E3A" w14:textId="77777777" w:rsidR="00BD1342" w:rsidRPr="002A4714" w:rsidRDefault="00BD1342" w:rsidP="008A5539">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sidR="008A5539">
              <w:rPr>
                <w:rFonts w:cs="Arial"/>
              </w:rPr>
              <w:t>Gestionar</w:t>
            </w:r>
            <w:r w:rsidR="00E03FEB">
              <w:rPr>
                <w:rFonts w:cs="Arial"/>
              </w:rPr>
              <w:t xml:space="preserve"> Registro de</w:t>
            </w:r>
            <w:r w:rsidR="008A5539">
              <w:rPr>
                <w:rFonts w:cs="Arial"/>
              </w:rPr>
              <w:t xml:space="preserve"> Estudiante</w:t>
            </w:r>
          </w:p>
        </w:tc>
      </w:tr>
      <w:tr w:rsidR="00BD1342" w:rsidRPr="00F66CFA" w14:paraId="47DF0E3E" w14:textId="77777777" w:rsidTr="00F0608C">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E3C" w14:textId="77777777" w:rsidR="00BD1342" w:rsidRPr="002A4714" w:rsidRDefault="00BD1342" w:rsidP="00F0608C">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E3D" w14:textId="77777777" w:rsidR="00BD1342" w:rsidRPr="008A5539" w:rsidRDefault="008A5539" w:rsidP="008A5539">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Manipular el registro de estudiantes</w:t>
            </w:r>
          </w:p>
        </w:tc>
      </w:tr>
      <w:tr w:rsidR="00BD1342" w:rsidRPr="00296E15" w14:paraId="47DF0E41" w14:textId="77777777" w:rsidTr="00F0608C">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3F" w14:textId="77777777" w:rsidR="00BD1342" w:rsidRPr="002A4714" w:rsidRDefault="00BD1342" w:rsidP="00F0608C">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40" w14:textId="77777777" w:rsidR="00BD1342" w:rsidRPr="002A4714" w:rsidRDefault="008A5539" w:rsidP="00F0608C">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Se registrara, modificara, eliminara los datos del estudiante, además de la gestión de kardex y teléfonos de contacto</w:t>
            </w:r>
          </w:p>
        </w:tc>
      </w:tr>
      <w:tr w:rsidR="00BD1342" w:rsidRPr="002A4714" w14:paraId="47DF0E44" w14:textId="77777777" w:rsidTr="00F0608C">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42" w14:textId="77777777" w:rsidR="00BD1342" w:rsidRPr="002A4714" w:rsidRDefault="00BD1342" w:rsidP="00F0608C">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43" w14:textId="77777777" w:rsidR="00BD1342" w:rsidRPr="002A4714" w:rsidRDefault="006D6557" w:rsidP="00F0608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 secretaria</w:t>
            </w:r>
          </w:p>
        </w:tc>
      </w:tr>
      <w:tr w:rsidR="00BD1342" w:rsidRPr="002A4714" w14:paraId="47DF0E47" w14:textId="77777777" w:rsidTr="00F0608C">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45" w14:textId="77777777" w:rsidR="00BD1342" w:rsidRPr="002A4714" w:rsidRDefault="00BD1342" w:rsidP="00F0608C">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46" w14:textId="77777777" w:rsidR="00BD1342" w:rsidRPr="002A4714" w:rsidRDefault="00BD1342" w:rsidP="00F0608C">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usuario</w:t>
            </w:r>
          </w:p>
        </w:tc>
      </w:tr>
      <w:tr w:rsidR="00BD1342" w:rsidRPr="002A4714" w14:paraId="47DF0E4A" w14:textId="77777777" w:rsidTr="00F0608C">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48" w14:textId="77777777" w:rsidR="00BD1342" w:rsidRPr="002A4714" w:rsidRDefault="00BD1342" w:rsidP="00F0608C">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49" w14:textId="77777777" w:rsidR="00BD1342" w:rsidRPr="002A4714" w:rsidRDefault="00966B22" w:rsidP="00F0608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Ser administrador o secretaria</w:t>
            </w:r>
          </w:p>
        </w:tc>
      </w:tr>
      <w:tr w:rsidR="00BD1342" w:rsidRPr="00F66CFA" w14:paraId="47DF0E61" w14:textId="77777777" w:rsidTr="00F0608C">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4B" w14:textId="77777777" w:rsidR="00BD1342" w:rsidRPr="002A4714" w:rsidRDefault="00BD1342" w:rsidP="00F0608C">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4C" w14:textId="77777777" w:rsidR="00BD1342" w:rsidRPr="00BC1484" w:rsidRDefault="006D6557" w:rsidP="006D6557">
            <w:pPr>
              <w:pStyle w:val="Prrafodelista"/>
              <w:numPr>
                <w:ilvl w:val="0"/>
                <w:numId w:val="27"/>
              </w:numPr>
              <w:cnfStyle w:val="000000000000" w:firstRow="0" w:lastRow="0" w:firstColumn="0" w:lastColumn="0" w:oddVBand="0" w:evenVBand="0" w:oddHBand="0" w:evenHBand="0" w:firstRowFirstColumn="0" w:firstRowLastColumn="0" w:lastRowFirstColumn="0" w:lastRowLastColumn="0"/>
              <w:rPr>
                <w:b/>
              </w:rPr>
            </w:pPr>
            <w:r w:rsidRPr="00BC1484">
              <w:rPr>
                <w:b/>
              </w:rPr>
              <w:t>Registrar</w:t>
            </w:r>
          </w:p>
          <w:p w14:paraId="47DF0E4D" w14:textId="77777777" w:rsidR="00D1570A" w:rsidRPr="00BC4A77" w:rsidRDefault="006D6557" w:rsidP="00BC4A77">
            <w:pPr>
              <w:pStyle w:val="Prrafodelista"/>
              <w:numPr>
                <w:ilvl w:val="1"/>
                <w:numId w:val="27"/>
              </w:numPr>
              <w:cnfStyle w:val="000000000000" w:firstRow="0" w:lastRow="0" w:firstColumn="0" w:lastColumn="0" w:oddVBand="0" w:evenVBand="0" w:oddHBand="0" w:evenHBand="0" w:firstRowFirstColumn="0" w:firstRowLastColumn="0" w:lastRowFirstColumn="0" w:lastRowLastColumn="0"/>
            </w:pPr>
            <w:r>
              <w:t>Ingresar los datos: numero Carnet, nombre de usuario, contraseña, nombre completo, apellidos, sexo, dirección, email, nacionalidad, fecha nacimiento</w:t>
            </w:r>
          </w:p>
          <w:p w14:paraId="47DF0E4E" w14:textId="77777777" w:rsidR="00BC4A77" w:rsidRDefault="00BC4A77" w:rsidP="006D6557">
            <w:pPr>
              <w:pStyle w:val="Prrafodelista"/>
              <w:numPr>
                <w:ilvl w:val="1"/>
                <w:numId w:val="27"/>
              </w:numPr>
              <w:cnfStyle w:val="000000000000" w:firstRow="0" w:lastRow="0" w:firstColumn="0" w:lastColumn="0" w:oddVBand="0" w:evenVBand="0" w:oddHBand="0" w:evenHBand="0" w:firstRowFirstColumn="0" w:firstRowLastColumn="0" w:lastRowFirstColumn="0" w:lastRowLastColumn="0"/>
              <w:rPr>
                <w:b/>
              </w:rPr>
            </w:pPr>
            <w:r w:rsidRPr="00BC4A77">
              <w:rPr>
                <w:b/>
              </w:rPr>
              <w:t>Extends CU3</w:t>
            </w:r>
          </w:p>
          <w:p w14:paraId="47DF0E4F" w14:textId="77777777" w:rsidR="00151762" w:rsidRPr="00BC4A77" w:rsidRDefault="00151762" w:rsidP="006D6557">
            <w:pPr>
              <w:pStyle w:val="Prrafodelista"/>
              <w:numPr>
                <w:ilvl w:val="1"/>
                <w:numId w:val="27"/>
              </w:numPr>
              <w:cnfStyle w:val="000000000000" w:firstRow="0" w:lastRow="0" w:firstColumn="0" w:lastColumn="0" w:oddVBand="0" w:evenVBand="0" w:oddHBand="0" w:evenHBand="0" w:firstRowFirstColumn="0" w:firstRowLastColumn="0" w:lastRowFirstColumn="0" w:lastRowLastColumn="0"/>
              <w:rPr>
                <w:b/>
              </w:rPr>
            </w:pPr>
            <w:r>
              <w:rPr>
                <w:b/>
              </w:rPr>
              <w:t>Extends CU4</w:t>
            </w:r>
          </w:p>
          <w:p w14:paraId="47DF0E50" w14:textId="77777777" w:rsidR="00BC4A77" w:rsidRDefault="00BC4A77" w:rsidP="00BC4A77">
            <w:pPr>
              <w:pStyle w:val="Prrafodelista"/>
              <w:numPr>
                <w:ilvl w:val="1"/>
                <w:numId w:val="27"/>
              </w:numPr>
              <w:cnfStyle w:val="000000000000" w:firstRow="0" w:lastRow="0" w:firstColumn="0" w:lastColumn="0" w:oddVBand="0" w:evenVBand="0" w:oddHBand="0" w:evenHBand="0" w:firstRowFirstColumn="0" w:firstRowLastColumn="0" w:lastRowFirstColumn="0" w:lastRowLastColumn="0"/>
            </w:pPr>
            <w:r>
              <w:t>Registrar al usuario, los datos personales y al estudiante</w:t>
            </w:r>
          </w:p>
          <w:p w14:paraId="47DF0E51" w14:textId="77777777" w:rsidR="00BC4A77" w:rsidRDefault="00BC4A77" w:rsidP="00BC4A77">
            <w:pPr>
              <w:pStyle w:val="Prrafodelista"/>
              <w:numPr>
                <w:ilvl w:val="2"/>
                <w:numId w:val="27"/>
              </w:numPr>
              <w:cnfStyle w:val="000000000000" w:firstRow="0" w:lastRow="0" w:firstColumn="0" w:lastColumn="0" w:oddVBand="0" w:evenVBand="0" w:oddHBand="0" w:evenHBand="0" w:firstRowFirstColumn="0" w:firstRowLastColumn="0" w:lastRowFirstColumn="0" w:lastRowLastColumn="0"/>
            </w:pPr>
            <w:r>
              <w:t>Si registro de datos personales correcto, registrar teléfonos y asociarlos a la persona.</w:t>
            </w:r>
          </w:p>
          <w:p w14:paraId="47DF0E52" w14:textId="77777777" w:rsidR="009E6396" w:rsidRPr="00BC4A77" w:rsidRDefault="009E6396" w:rsidP="009E6396">
            <w:pPr>
              <w:pStyle w:val="Prrafodelista"/>
              <w:numPr>
                <w:ilvl w:val="1"/>
                <w:numId w:val="27"/>
              </w:numPr>
              <w:cnfStyle w:val="000000000000" w:firstRow="0" w:lastRow="0" w:firstColumn="0" w:lastColumn="0" w:oddVBand="0" w:evenVBand="0" w:oddHBand="0" w:evenHBand="0" w:firstRowFirstColumn="0" w:firstRowLastColumn="0" w:lastRowFirstColumn="0" w:lastRowLastColumn="0"/>
            </w:pPr>
            <w:r>
              <w:t>Cargar el registro al formulario</w:t>
            </w:r>
          </w:p>
          <w:p w14:paraId="47DF0E53" w14:textId="77777777" w:rsidR="00BD1342" w:rsidRPr="00BC1484" w:rsidRDefault="006D6557" w:rsidP="006D6557">
            <w:pPr>
              <w:pStyle w:val="Prrafodelista"/>
              <w:numPr>
                <w:ilvl w:val="0"/>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BC1484">
              <w:rPr>
                <w:rFonts w:cs="Arial"/>
                <w:b/>
              </w:rPr>
              <w:t>Modificar</w:t>
            </w:r>
          </w:p>
          <w:p w14:paraId="47DF0E54" w14:textId="77777777" w:rsidR="00C8427A" w:rsidRDefault="00C8427A" w:rsidP="00C8427A">
            <w:pPr>
              <w:pStyle w:val="Prrafodelista"/>
              <w:numPr>
                <w:ilvl w:val="1"/>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Ingresar ci o código itpiai</w:t>
            </w:r>
          </w:p>
          <w:p w14:paraId="47DF0E55" w14:textId="77777777" w:rsidR="00C8427A" w:rsidRDefault="00C8427A" w:rsidP="00C8427A">
            <w:pPr>
              <w:pStyle w:val="Prrafodelista"/>
              <w:numPr>
                <w:ilvl w:val="1"/>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Buscar estudiante</w:t>
            </w:r>
          </w:p>
          <w:p w14:paraId="47DF0E56" w14:textId="77777777" w:rsidR="00C8427A" w:rsidRPr="00BC1484" w:rsidRDefault="00C8427A" w:rsidP="00C8427A">
            <w:pPr>
              <w:pStyle w:val="Prrafodelista"/>
              <w:numPr>
                <w:ilvl w:val="1"/>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BC1484">
              <w:rPr>
                <w:rFonts w:cs="Arial"/>
                <w:b/>
              </w:rPr>
              <w:t>Si existe</w:t>
            </w:r>
          </w:p>
          <w:p w14:paraId="47DF0E57" w14:textId="77777777" w:rsidR="00842668" w:rsidRDefault="00842668" w:rsidP="00C8427A">
            <w:pPr>
              <w:pStyle w:val="Prrafodelista"/>
              <w:numPr>
                <w:ilvl w:val="2"/>
                <w:numId w:val="27"/>
              </w:numPr>
              <w:tabs>
                <w:tab w:val="left" w:pos="426"/>
              </w:tabs>
              <w:ind w:left="1309"/>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Modificar </w:t>
            </w:r>
            <w:r w:rsidR="00C8427A">
              <w:rPr>
                <w:rFonts w:cs="Arial"/>
              </w:rPr>
              <w:t>los datos del estudiante</w:t>
            </w:r>
          </w:p>
          <w:p w14:paraId="47DF0E58" w14:textId="77777777" w:rsidR="00C8427A" w:rsidRDefault="00C8427A" w:rsidP="00C8427A">
            <w:pPr>
              <w:pStyle w:val="Prrafodelista"/>
              <w:numPr>
                <w:ilvl w:val="2"/>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C8427A">
              <w:rPr>
                <w:rFonts w:cs="Arial"/>
                <w:b/>
              </w:rPr>
              <w:t>Extends CU3</w:t>
            </w:r>
          </w:p>
          <w:p w14:paraId="47DF0E59" w14:textId="77777777" w:rsidR="00151762" w:rsidRDefault="00151762" w:rsidP="00C8427A">
            <w:pPr>
              <w:pStyle w:val="Prrafodelista"/>
              <w:numPr>
                <w:ilvl w:val="2"/>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b/>
              </w:rPr>
              <w:t>Extends CU4</w:t>
            </w:r>
          </w:p>
          <w:p w14:paraId="47DF0E5A" w14:textId="77777777" w:rsidR="00C8427A" w:rsidRPr="00C8427A" w:rsidRDefault="00C8427A" w:rsidP="00C8427A">
            <w:pPr>
              <w:pStyle w:val="Prrafodelista"/>
              <w:numPr>
                <w:ilvl w:val="2"/>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Registrar los cambios</w:t>
            </w:r>
          </w:p>
          <w:p w14:paraId="47DF0E5B" w14:textId="77777777" w:rsidR="006D6557" w:rsidRPr="00BC1484" w:rsidRDefault="006D6557" w:rsidP="006D6557">
            <w:pPr>
              <w:pStyle w:val="Prrafodelista"/>
              <w:numPr>
                <w:ilvl w:val="0"/>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BC1484">
              <w:rPr>
                <w:rFonts w:cs="Arial"/>
                <w:b/>
              </w:rPr>
              <w:t>Eliminar</w:t>
            </w:r>
          </w:p>
          <w:p w14:paraId="47DF0E5C" w14:textId="77777777" w:rsidR="00C8427A" w:rsidRDefault="00C8427A" w:rsidP="00C8427A">
            <w:pPr>
              <w:pStyle w:val="Prrafodelista"/>
              <w:numPr>
                <w:ilvl w:val="1"/>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Ingresar ci o código itpiai</w:t>
            </w:r>
          </w:p>
          <w:p w14:paraId="47DF0E5D" w14:textId="77777777" w:rsidR="00C8427A" w:rsidRDefault="00C8427A" w:rsidP="00C8427A">
            <w:pPr>
              <w:pStyle w:val="Prrafodelista"/>
              <w:numPr>
                <w:ilvl w:val="1"/>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Buscar estudiante</w:t>
            </w:r>
          </w:p>
          <w:p w14:paraId="47DF0E5E" w14:textId="77777777" w:rsidR="00C8427A" w:rsidRPr="00BC1484" w:rsidRDefault="00C8427A" w:rsidP="00C8427A">
            <w:pPr>
              <w:pStyle w:val="Prrafodelista"/>
              <w:numPr>
                <w:ilvl w:val="1"/>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BC1484">
              <w:rPr>
                <w:rFonts w:cs="Arial"/>
                <w:b/>
              </w:rPr>
              <w:t>Si existe</w:t>
            </w:r>
          </w:p>
          <w:p w14:paraId="47DF0E5F" w14:textId="77777777" w:rsidR="00C8427A" w:rsidRDefault="00C8427A" w:rsidP="00C8427A">
            <w:pPr>
              <w:pStyle w:val="Prrafodelista"/>
              <w:numPr>
                <w:ilvl w:val="2"/>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Eliminar registro</w:t>
            </w:r>
          </w:p>
          <w:p w14:paraId="47DF0E60" w14:textId="77777777" w:rsidR="00275A4A" w:rsidRPr="00275A4A" w:rsidRDefault="00275A4A" w:rsidP="00275A4A">
            <w:pPr>
              <w:pStyle w:val="Prrafodelista"/>
              <w:numPr>
                <w:ilvl w:val="0"/>
                <w:numId w:val="27"/>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275A4A">
              <w:rPr>
                <w:rFonts w:cs="Arial"/>
                <w:b/>
              </w:rPr>
              <w:t>Desbloquear</w:t>
            </w:r>
          </w:p>
        </w:tc>
      </w:tr>
      <w:tr w:rsidR="00BD1342" w:rsidRPr="002A4714" w14:paraId="47DF0E64" w14:textId="77777777" w:rsidTr="00F0608C">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62" w14:textId="77777777" w:rsidR="00BD1342" w:rsidRPr="002A4714" w:rsidRDefault="00BD1342" w:rsidP="00F0608C">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63" w14:textId="77777777" w:rsidR="00BD1342" w:rsidRPr="002A4714" w:rsidRDefault="00BD1342" w:rsidP="00F0608C">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 del inicio de sesión del usuario en la bitácora</w:t>
            </w:r>
          </w:p>
        </w:tc>
      </w:tr>
    </w:tbl>
    <w:p w14:paraId="47DF0E65" w14:textId="77777777" w:rsidR="00353F53" w:rsidRDefault="00353F53" w:rsidP="00565CE1">
      <w:pPr>
        <w:pStyle w:val="Estilo1"/>
      </w:pPr>
    </w:p>
    <w:p w14:paraId="47DF0E66" w14:textId="77777777" w:rsidR="00565CE1" w:rsidRPr="005A020F" w:rsidRDefault="00B039AF" w:rsidP="005A020F">
      <w:pPr>
        <w:rPr>
          <w:b/>
        </w:rPr>
      </w:pPr>
      <w:r w:rsidRPr="005A020F">
        <w:rPr>
          <w:b/>
        </w:rPr>
        <w:lastRenderedPageBreak/>
        <w:t>CU3 GESTIONAR TELEFONOS</w:t>
      </w:r>
    </w:p>
    <w:p w14:paraId="47DF0E67" w14:textId="77777777" w:rsidR="00BC5511" w:rsidRDefault="00F13802" w:rsidP="00F13802">
      <w:pPr>
        <w:spacing w:line="360" w:lineRule="auto"/>
        <w:jc w:val="center"/>
        <w:rPr>
          <w:rFonts w:cs="Arial"/>
          <w:b/>
        </w:rPr>
      </w:pPr>
      <w:r w:rsidRPr="00F13802">
        <w:rPr>
          <w:rFonts w:cs="Arial"/>
          <w:b/>
          <w:noProof/>
          <w:lang w:eastAsia="es-BO"/>
        </w:rPr>
        <w:drawing>
          <wp:inline distT="0" distB="0" distL="0" distR="0" wp14:anchorId="47DF145A" wp14:editId="47DF145B">
            <wp:extent cx="3041289" cy="1153087"/>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a:extLst>
                        <a:ext uri="{28A0092B-C50C-407E-A947-70E740481C1C}">
                          <a14:useLocalDpi xmlns:a14="http://schemas.microsoft.com/office/drawing/2010/main" val="0"/>
                        </a:ext>
                      </a:extLst>
                    </a:blip>
                    <a:srcRect l="2827" t="14467" r="2583" b="8145"/>
                    <a:stretch/>
                  </pic:blipFill>
                  <pic:spPr bwMode="auto">
                    <a:xfrm>
                      <a:off x="0" y="0"/>
                      <a:ext cx="3107808" cy="117830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F13802" w:rsidRPr="002A4714" w14:paraId="47DF0E6A" w14:textId="77777777" w:rsidTr="00F0608C">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E68" w14:textId="77777777" w:rsidR="00F13802" w:rsidRPr="002A4714" w:rsidRDefault="00F13802" w:rsidP="00F0608C">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E69" w14:textId="77777777" w:rsidR="00F13802" w:rsidRPr="002A4714" w:rsidRDefault="00F13802" w:rsidP="00F13802">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Gestionar  Teléfonos</w:t>
            </w:r>
          </w:p>
        </w:tc>
      </w:tr>
      <w:tr w:rsidR="00F13802" w:rsidRPr="00F66CFA" w14:paraId="47DF0E6D" w14:textId="77777777" w:rsidTr="00F0608C">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E6B" w14:textId="77777777" w:rsidR="00F13802" w:rsidRPr="002A4714" w:rsidRDefault="00F13802" w:rsidP="00F0608C">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E6C" w14:textId="77777777" w:rsidR="00F13802" w:rsidRPr="008A5539" w:rsidRDefault="00F13802" w:rsidP="00F0608C">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Administrar teléfonos por persona</w:t>
            </w:r>
          </w:p>
        </w:tc>
      </w:tr>
      <w:tr w:rsidR="00F13802" w:rsidRPr="00296E15" w14:paraId="47DF0E70" w14:textId="77777777" w:rsidTr="00F0608C">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6E" w14:textId="77777777" w:rsidR="00F13802" w:rsidRPr="002A4714" w:rsidRDefault="00F13802" w:rsidP="00F0608C">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6F" w14:textId="77777777" w:rsidR="00F13802" w:rsidRPr="002A4714" w:rsidRDefault="00F13802" w:rsidP="007B1FD0">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Se podrá agregar o borrar teléfonos </w:t>
            </w:r>
            <w:r w:rsidR="007B1FD0">
              <w:rPr>
                <w:rFonts w:cs="Arial"/>
              </w:rPr>
              <w:t>a</w:t>
            </w:r>
            <w:r>
              <w:rPr>
                <w:rFonts w:cs="Arial"/>
              </w:rPr>
              <w:t xml:space="preserve"> personas registradas</w:t>
            </w:r>
          </w:p>
        </w:tc>
      </w:tr>
      <w:tr w:rsidR="00F13802" w:rsidRPr="002A4714" w14:paraId="47DF0E73" w14:textId="77777777" w:rsidTr="00F0608C">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71" w14:textId="77777777" w:rsidR="00F13802" w:rsidRPr="002A4714" w:rsidRDefault="00F13802" w:rsidP="00F0608C">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72" w14:textId="77777777" w:rsidR="00F13802" w:rsidRPr="002A4714" w:rsidRDefault="00F13802" w:rsidP="00F0608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 secretaria</w:t>
            </w:r>
          </w:p>
        </w:tc>
      </w:tr>
      <w:tr w:rsidR="00F13802" w:rsidRPr="002A4714" w14:paraId="47DF0E76" w14:textId="77777777" w:rsidTr="00F0608C">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74" w14:textId="77777777" w:rsidR="00F13802" w:rsidRPr="002A4714" w:rsidRDefault="00F13802" w:rsidP="00F0608C">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75" w14:textId="77777777" w:rsidR="00F13802" w:rsidRPr="002A4714" w:rsidRDefault="00F13802" w:rsidP="00F0608C">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usuario</w:t>
            </w:r>
          </w:p>
        </w:tc>
      </w:tr>
      <w:tr w:rsidR="00F13802" w:rsidRPr="002A4714" w14:paraId="47DF0E79" w14:textId="77777777" w:rsidTr="00F0608C">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77" w14:textId="77777777" w:rsidR="00F13802" w:rsidRPr="002A4714" w:rsidRDefault="00F13802" w:rsidP="00F0608C">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78" w14:textId="77777777" w:rsidR="00F13802" w:rsidRPr="002A4714" w:rsidRDefault="00F13802" w:rsidP="00F0608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Ser administrador o secretaria</w:t>
            </w:r>
          </w:p>
        </w:tc>
      </w:tr>
      <w:tr w:rsidR="00F13802" w:rsidRPr="00F66CFA" w14:paraId="47DF0E83" w14:textId="77777777" w:rsidTr="00F0608C">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7A" w14:textId="77777777" w:rsidR="00F13802" w:rsidRPr="002A4714" w:rsidRDefault="00F13802" w:rsidP="00F0608C">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7B" w14:textId="77777777" w:rsidR="004265BC" w:rsidRPr="004265BC" w:rsidRDefault="004265BC" w:rsidP="004265BC">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b/>
              </w:rPr>
            </w:pPr>
            <w:r>
              <w:rPr>
                <w:b/>
              </w:rPr>
              <w:t>Cargar teléfonos de la persona actual</w:t>
            </w:r>
          </w:p>
          <w:p w14:paraId="47DF0E7C" w14:textId="77777777" w:rsidR="00F13802" w:rsidRPr="00E46BC6" w:rsidRDefault="00E46BC6" w:rsidP="00E46BC6">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b/>
              </w:rPr>
            </w:pPr>
            <w:r w:rsidRPr="00E46BC6">
              <w:rPr>
                <w:b/>
              </w:rPr>
              <w:t>Agregar</w:t>
            </w:r>
          </w:p>
          <w:p w14:paraId="47DF0E7D" w14:textId="77777777" w:rsidR="00F13802" w:rsidRPr="00E46BC6" w:rsidRDefault="00E46BC6" w:rsidP="00E46BC6">
            <w:pPr>
              <w:pStyle w:val="Prrafodelista"/>
              <w:numPr>
                <w:ilvl w:val="1"/>
                <w:numId w:val="28"/>
              </w:numPr>
              <w:cnfStyle w:val="000000000000" w:firstRow="0" w:lastRow="0" w:firstColumn="0" w:lastColumn="0" w:oddVBand="0" w:evenVBand="0" w:oddHBand="0" w:evenHBand="0" w:firstRowFirstColumn="0" w:firstRowLastColumn="0" w:lastRowFirstColumn="0" w:lastRowLastColumn="0"/>
            </w:pPr>
            <w:r>
              <w:t>Introducir numero</w:t>
            </w:r>
          </w:p>
          <w:p w14:paraId="47DF0E7E" w14:textId="77777777" w:rsidR="00F13802" w:rsidRDefault="00E46BC6" w:rsidP="00E46BC6">
            <w:pPr>
              <w:pStyle w:val="Prrafodelista"/>
              <w:numPr>
                <w:ilvl w:val="1"/>
                <w:numId w:val="28"/>
              </w:numPr>
              <w:cnfStyle w:val="000000000000" w:firstRow="0" w:lastRow="0" w:firstColumn="0" w:lastColumn="0" w:oddVBand="0" w:evenVBand="0" w:oddHBand="0" w:evenHBand="0" w:firstRowFirstColumn="0" w:firstRowLastColumn="0" w:lastRowFirstColumn="0" w:lastRowLastColumn="0"/>
            </w:pPr>
            <w:r>
              <w:t>Ligar a la persona que corresponde el teléfono</w:t>
            </w:r>
          </w:p>
          <w:p w14:paraId="47DF0E7F" w14:textId="77777777" w:rsidR="00E46BC6" w:rsidRPr="00E46BC6" w:rsidRDefault="00E46BC6" w:rsidP="00E46BC6">
            <w:pPr>
              <w:pStyle w:val="Prrafodelista"/>
              <w:numPr>
                <w:ilvl w:val="1"/>
                <w:numId w:val="28"/>
              </w:numPr>
              <w:cnfStyle w:val="000000000000" w:firstRow="0" w:lastRow="0" w:firstColumn="0" w:lastColumn="0" w:oddVBand="0" w:evenVBand="0" w:oddHBand="0" w:evenHBand="0" w:firstRowFirstColumn="0" w:firstRowLastColumn="0" w:lastRowFirstColumn="0" w:lastRowLastColumn="0"/>
            </w:pPr>
            <w:r>
              <w:t xml:space="preserve">Registrar el </w:t>
            </w:r>
            <w:r w:rsidR="00CC43F4">
              <w:t>teléfono</w:t>
            </w:r>
          </w:p>
          <w:p w14:paraId="47DF0E80" w14:textId="77777777" w:rsidR="00F13802" w:rsidRPr="00E46BC6" w:rsidRDefault="00E46BC6" w:rsidP="00E46BC6">
            <w:pPr>
              <w:pStyle w:val="Prrafodelista"/>
              <w:numPr>
                <w:ilvl w:val="0"/>
                <w:numId w:val="28"/>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b/>
              </w:rPr>
              <w:t>Borrar</w:t>
            </w:r>
          </w:p>
          <w:p w14:paraId="47DF0E81" w14:textId="77777777" w:rsidR="00F13802" w:rsidRDefault="00E46BC6" w:rsidP="00E46BC6">
            <w:pPr>
              <w:pStyle w:val="Prrafodelista"/>
              <w:numPr>
                <w:ilvl w:val="1"/>
                <w:numId w:val="28"/>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Seleccionar teléfono</w:t>
            </w:r>
          </w:p>
          <w:p w14:paraId="47DF0E82" w14:textId="77777777" w:rsidR="00E46BC6" w:rsidRPr="00E46BC6" w:rsidRDefault="00E46BC6" w:rsidP="00E46BC6">
            <w:pPr>
              <w:pStyle w:val="Prrafodelista"/>
              <w:numPr>
                <w:ilvl w:val="1"/>
                <w:numId w:val="28"/>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Borrar registro</w:t>
            </w:r>
            <w:r w:rsidR="00CC43F4">
              <w:rPr>
                <w:rFonts w:cs="Arial"/>
              </w:rPr>
              <w:t xml:space="preserve"> del teléfono</w:t>
            </w:r>
          </w:p>
        </w:tc>
      </w:tr>
      <w:tr w:rsidR="00F13802" w:rsidRPr="002A4714" w14:paraId="47DF0E86" w14:textId="77777777" w:rsidTr="00F0608C">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84" w14:textId="77777777" w:rsidR="00F13802" w:rsidRPr="002A4714" w:rsidRDefault="00F13802" w:rsidP="00F0608C">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85" w14:textId="77777777" w:rsidR="00F13802" w:rsidRPr="002A4714" w:rsidRDefault="003414F9" w:rsidP="00F0608C">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 agregado o eliminado en el sistema</w:t>
            </w:r>
          </w:p>
        </w:tc>
      </w:tr>
    </w:tbl>
    <w:p w14:paraId="47DF0E87" w14:textId="77777777" w:rsidR="005A020F" w:rsidRDefault="005A020F" w:rsidP="005A020F">
      <w:pPr>
        <w:rPr>
          <w:b/>
        </w:rPr>
      </w:pPr>
    </w:p>
    <w:p w14:paraId="47DF0E88" w14:textId="77777777" w:rsidR="004816B9" w:rsidRPr="005A020F" w:rsidRDefault="004816B9" w:rsidP="005A020F">
      <w:pPr>
        <w:rPr>
          <w:rFonts w:cs="Arial"/>
          <w:b/>
        </w:rPr>
      </w:pPr>
      <w:r w:rsidRPr="005A020F">
        <w:rPr>
          <w:b/>
        </w:rPr>
        <w:t>CU4 GESTIONAR KARDEX</w:t>
      </w:r>
    </w:p>
    <w:p w14:paraId="47DF0E89" w14:textId="77777777" w:rsidR="004816B9" w:rsidRDefault="005476DC" w:rsidP="00BC5511">
      <w:pPr>
        <w:spacing w:line="360" w:lineRule="auto"/>
        <w:rPr>
          <w:rFonts w:cs="Arial"/>
          <w:b/>
        </w:rPr>
      </w:pPr>
      <w:r w:rsidRPr="005476DC">
        <w:rPr>
          <w:rFonts w:cs="Arial"/>
          <w:b/>
          <w:noProof/>
          <w:lang w:eastAsia="es-BO"/>
        </w:rPr>
        <w:drawing>
          <wp:inline distT="0" distB="0" distL="0" distR="0" wp14:anchorId="47DF145C" wp14:editId="47DF145D">
            <wp:extent cx="5667375" cy="1352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a:extLst>
                        <a:ext uri="{28A0092B-C50C-407E-A947-70E740481C1C}">
                          <a14:useLocalDpi xmlns:a14="http://schemas.microsoft.com/office/drawing/2010/main" val="0"/>
                        </a:ext>
                      </a:extLst>
                    </a:blip>
                    <a:srcRect l="1019" t="13292" r="1210" b="6319"/>
                    <a:stretch/>
                  </pic:blipFill>
                  <pic:spPr bwMode="auto">
                    <a:xfrm>
                      <a:off x="0" y="0"/>
                      <a:ext cx="5672304" cy="135372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lista3-nfasis51"/>
        <w:tblpPr w:leftFromText="141" w:rightFromText="141" w:vertAnchor="text" w:horzAnchor="margin" w:tblpY="15"/>
        <w:tblW w:w="9055" w:type="dxa"/>
        <w:tblLook w:val="04A0" w:firstRow="1" w:lastRow="0" w:firstColumn="1" w:lastColumn="0" w:noHBand="0" w:noVBand="1"/>
      </w:tblPr>
      <w:tblGrid>
        <w:gridCol w:w="1970"/>
        <w:gridCol w:w="7085"/>
      </w:tblGrid>
      <w:tr w:rsidR="005476DC" w:rsidRPr="002A4714" w14:paraId="47DF0E8C" w14:textId="77777777" w:rsidTr="005476DC">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E8A" w14:textId="77777777" w:rsidR="005476DC" w:rsidRPr="002A4714" w:rsidRDefault="005476DC" w:rsidP="005476DC">
            <w:pPr>
              <w:pStyle w:val="Prrafodelista"/>
              <w:tabs>
                <w:tab w:val="left" w:pos="426"/>
              </w:tabs>
              <w:spacing w:after="100" w:afterAutospacing="1"/>
              <w:ind w:left="0" w:firstLine="19"/>
              <w:rPr>
                <w:rFonts w:cs="Arial"/>
                <w:b w:val="0"/>
              </w:rPr>
            </w:pPr>
            <w:r w:rsidRPr="002A4714">
              <w:rPr>
                <w:rFonts w:cs="Arial"/>
              </w:rPr>
              <w:t>Caso de uso</w:t>
            </w:r>
          </w:p>
        </w:tc>
        <w:tc>
          <w:tcPr>
            <w:tcW w:w="7085"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E8B" w14:textId="77777777" w:rsidR="005476DC" w:rsidRPr="002A4714" w:rsidRDefault="005476DC" w:rsidP="005476DC">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Gestionar  Kardex</w:t>
            </w:r>
          </w:p>
        </w:tc>
      </w:tr>
      <w:tr w:rsidR="005476DC" w:rsidRPr="00F66CFA" w14:paraId="47DF0E8F" w14:textId="77777777" w:rsidTr="005476D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970" w:type="dxa"/>
            <w:tcBorders>
              <w:left w:val="single" w:sz="12" w:space="0" w:color="4A999D" w:themeColor="accent1"/>
              <w:bottom w:val="single" w:sz="12" w:space="0" w:color="4A999D" w:themeColor="accent1"/>
              <w:right w:val="single" w:sz="12" w:space="0" w:color="4A999D" w:themeColor="accent1"/>
            </w:tcBorders>
            <w:hideMark/>
          </w:tcPr>
          <w:p w14:paraId="47DF0E8D" w14:textId="77777777" w:rsidR="005476DC" w:rsidRPr="002A4714" w:rsidRDefault="005476DC" w:rsidP="005476DC">
            <w:pPr>
              <w:pStyle w:val="Prrafodelista"/>
              <w:tabs>
                <w:tab w:val="left" w:pos="426"/>
              </w:tabs>
              <w:spacing w:after="100" w:afterAutospacing="1"/>
              <w:ind w:left="0" w:firstLine="19"/>
              <w:rPr>
                <w:rFonts w:cs="Arial"/>
                <w:b w:val="0"/>
              </w:rPr>
            </w:pPr>
            <w:r w:rsidRPr="002A4714">
              <w:rPr>
                <w:rFonts w:cs="Arial"/>
              </w:rPr>
              <w:t>Propósito</w:t>
            </w:r>
          </w:p>
        </w:tc>
        <w:tc>
          <w:tcPr>
            <w:tcW w:w="7085" w:type="dxa"/>
            <w:tcBorders>
              <w:left w:val="single" w:sz="12" w:space="0" w:color="4A999D" w:themeColor="accent1"/>
              <w:bottom w:val="single" w:sz="12" w:space="0" w:color="4A999D" w:themeColor="accent1"/>
              <w:right w:val="single" w:sz="12" w:space="0" w:color="4A999D" w:themeColor="accent1"/>
            </w:tcBorders>
            <w:hideMark/>
          </w:tcPr>
          <w:p w14:paraId="47DF0E8E" w14:textId="77777777" w:rsidR="005476DC" w:rsidRPr="008A5539" w:rsidRDefault="005476DC" w:rsidP="005476DC">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Manipular el kardex del estudiante</w:t>
            </w:r>
          </w:p>
        </w:tc>
      </w:tr>
      <w:tr w:rsidR="005476DC" w:rsidRPr="00296E15" w14:paraId="47DF0E92" w14:textId="77777777" w:rsidTr="005476DC">
        <w:trPr>
          <w:trHeight w:val="253"/>
        </w:trPr>
        <w:tc>
          <w:tcPr>
            <w:cnfStyle w:val="001000000000" w:firstRow="0" w:lastRow="0" w:firstColumn="1" w:lastColumn="0" w:oddVBand="0" w:evenVBand="0" w:oddHBand="0" w:evenHBand="0" w:firstRowFirstColumn="0" w:firstRowLastColumn="0" w:lastRowFirstColumn="0" w:lastRowLastColumn="0"/>
            <w:tcW w:w="1970"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90" w14:textId="77777777" w:rsidR="005476DC" w:rsidRPr="002A4714" w:rsidRDefault="005476DC" w:rsidP="005476DC">
            <w:pPr>
              <w:pStyle w:val="Prrafodelista"/>
              <w:tabs>
                <w:tab w:val="left" w:pos="426"/>
              </w:tabs>
              <w:spacing w:after="100" w:afterAutospacing="1"/>
              <w:ind w:left="0" w:firstLine="19"/>
              <w:rPr>
                <w:rFonts w:cs="Arial"/>
                <w:b w:val="0"/>
              </w:rPr>
            </w:pPr>
            <w:r w:rsidRPr="002A4714">
              <w:rPr>
                <w:rFonts w:cs="Arial"/>
              </w:rPr>
              <w:t>Descripción</w:t>
            </w:r>
          </w:p>
        </w:tc>
        <w:tc>
          <w:tcPr>
            <w:tcW w:w="7085"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91" w14:textId="77777777" w:rsidR="005476DC" w:rsidRPr="002A4714" w:rsidRDefault="005476DC" w:rsidP="005476DC">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Se guardaran los datos del kardex y no se podrá eliminar</w:t>
            </w:r>
          </w:p>
        </w:tc>
      </w:tr>
      <w:tr w:rsidR="005476DC" w:rsidRPr="002A4714" w14:paraId="47DF0E95" w14:textId="77777777" w:rsidTr="005476D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70"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93" w14:textId="77777777" w:rsidR="005476DC" w:rsidRPr="002A4714" w:rsidRDefault="005476DC" w:rsidP="005476DC">
            <w:pPr>
              <w:pStyle w:val="Prrafodelista"/>
              <w:tabs>
                <w:tab w:val="left" w:pos="426"/>
              </w:tabs>
              <w:spacing w:after="100" w:afterAutospacing="1"/>
              <w:ind w:left="0" w:firstLine="19"/>
              <w:rPr>
                <w:rFonts w:cs="Arial"/>
                <w:b w:val="0"/>
              </w:rPr>
            </w:pPr>
            <w:r w:rsidRPr="002A4714">
              <w:rPr>
                <w:rFonts w:cs="Arial"/>
              </w:rPr>
              <w:t>Actores</w:t>
            </w:r>
          </w:p>
        </w:tc>
        <w:tc>
          <w:tcPr>
            <w:tcW w:w="7085"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94" w14:textId="77777777" w:rsidR="005476DC" w:rsidRPr="002A4714" w:rsidRDefault="005476DC" w:rsidP="005476D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 secretaria</w:t>
            </w:r>
          </w:p>
        </w:tc>
      </w:tr>
      <w:tr w:rsidR="005476DC" w:rsidRPr="002A4714" w14:paraId="47DF0E98" w14:textId="77777777" w:rsidTr="005476DC">
        <w:trPr>
          <w:trHeight w:val="253"/>
        </w:trPr>
        <w:tc>
          <w:tcPr>
            <w:cnfStyle w:val="001000000000" w:firstRow="0" w:lastRow="0" w:firstColumn="1" w:lastColumn="0" w:oddVBand="0" w:evenVBand="0" w:oddHBand="0" w:evenHBand="0" w:firstRowFirstColumn="0" w:firstRowLastColumn="0" w:lastRowFirstColumn="0" w:lastRowLastColumn="0"/>
            <w:tcW w:w="1970"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96" w14:textId="77777777" w:rsidR="005476DC" w:rsidRPr="002A4714" w:rsidRDefault="005476DC" w:rsidP="005476DC">
            <w:pPr>
              <w:pStyle w:val="Prrafodelista"/>
              <w:tabs>
                <w:tab w:val="left" w:pos="426"/>
              </w:tabs>
              <w:spacing w:after="100" w:afterAutospacing="1"/>
              <w:ind w:left="0" w:firstLine="19"/>
              <w:rPr>
                <w:rFonts w:cs="Arial"/>
                <w:b w:val="0"/>
              </w:rPr>
            </w:pPr>
            <w:r w:rsidRPr="002A4714">
              <w:rPr>
                <w:rFonts w:cs="Arial"/>
              </w:rPr>
              <w:t>Actor iniciador</w:t>
            </w:r>
          </w:p>
        </w:tc>
        <w:tc>
          <w:tcPr>
            <w:tcW w:w="7085"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97" w14:textId="77777777" w:rsidR="005476DC" w:rsidRPr="002A4714" w:rsidRDefault="005476DC" w:rsidP="005476DC">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usuario</w:t>
            </w:r>
          </w:p>
        </w:tc>
      </w:tr>
      <w:tr w:rsidR="005476DC" w:rsidRPr="002A4714" w14:paraId="47DF0E9B" w14:textId="77777777" w:rsidTr="005476D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970"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99" w14:textId="77777777" w:rsidR="005476DC" w:rsidRPr="002A4714" w:rsidRDefault="005476DC" w:rsidP="005476DC">
            <w:pPr>
              <w:pStyle w:val="Prrafodelista"/>
              <w:tabs>
                <w:tab w:val="left" w:pos="426"/>
              </w:tabs>
              <w:spacing w:after="100" w:afterAutospacing="1"/>
              <w:ind w:left="0" w:firstLine="19"/>
              <w:rPr>
                <w:rFonts w:cs="Arial"/>
                <w:b w:val="0"/>
              </w:rPr>
            </w:pPr>
            <w:r w:rsidRPr="002A4714">
              <w:rPr>
                <w:rFonts w:cs="Arial"/>
              </w:rPr>
              <w:t>Precondición</w:t>
            </w:r>
          </w:p>
        </w:tc>
        <w:tc>
          <w:tcPr>
            <w:tcW w:w="7085"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9A" w14:textId="77777777" w:rsidR="005476DC" w:rsidRPr="00923D27" w:rsidRDefault="005476DC" w:rsidP="005476DC">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tener registro de usuario</w:t>
            </w:r>
          </w:p>
        </w:tc>
      </w:tr>
      <w:tr w:rsidR="005476DC" w:rsidRPr="00F66CFA" w14:paraId="47DF0EA1" w14:textId="77777777" w:rsidTr="005476DC">
        <w:trPr>
          <w:trHeight w:val="260"/>
        </w:trPr>
        <w:tc>
          <w:tcPr>
            <w:cnfStyle w:val="001000000000" w:firstRow="0" w:lastRow="0" w:firstColumn="1" w:lastColumn="0" w:oddVBand="0" w:evenVBand="0" w:oddHBand="0" w:evenHBand="0" w:firstRowFirstColumn="0" w:firstRowLastColumn="0" w:lastRowFirstColumn="0" w:lastRowLastColumn="0"/>
            <w:tcW w:w="1970"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9C" w14:textId="77777777" w:rsidR="005476DC" w:rsidRPr="002A4714" w:rsidRDefault="005476DC" w:rsidP="005476DC">
            <w:pPr>
              <w:pStyle w:val="Prrafodelista"/>
              <w:tabs>
                <w:tab w:val="left" w:pos="426"/>
              </w:tabs>
              <w:spacing w:after="100" w:afterAutospacing="1"/>
              <w:ind w:left="0" w:firstLine="19"/>
              <w:rPr>
                <w:rFonts w:cs="Arial"/>
                <w:b w:val="0"/>
              </w:rPr>
            </w:pPr>
            <w:r w:rsidRPr="002A4714">
              <w:rPr>
                <w:rFonts w:cs="Arial"/>
              </w:rPr>
              <w:t>Proceso</w:t>
            </w:r>
          </w:p>
        </w:tc>
        <w:tc>
          <w:tcPr>
            <w:tcW w:w="7085"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9D" w14:textId="77777777" w:rsidR="005476DC" w:rsidRDefault="005476DC" w:rsidP="005476DC">
            <w:pPr>
              <w:pStyle w:val="Prrafodelista"/>
              <w:numPr>
                <w:ilvl w:val="0"/>
                <w:numId w:val="29"/>
              </w:numPr>
              <w:cnfStyle w:val="000000000000" w:firstRow="0" w:lastRow="0" w:firstColumn="0" w:lastColumn="0" w:oddVBand="0" w:evenVBand="0" w:oddHBand="0" w:evenHBand="0" w:firstRowFirstColumn="0" w:firstRowLastColumn="0" w:lastRowFirstColumn="0" w:lastRowLastColumn="0"/>
            </w:pPr>
            <w:r w:rsidRPr="00923D27">
              <w:t>Cargar datos del kardex</w:t>
            </w:r>
          </w:p>
          <w:p w14:paraId="47DF0E9E" w14:textId="77777777" w:rsidR="005476DC" w:rsidRPr="00923D27" w:rsidRDefault="005476DC" w:rsidP="005476DC">
            <w:pPr>
              <w:pStyle w:val="Prrafodelista"/>
              <w:numPr>
                <w:ilvl w:val="0"/>
                <w:numId w:val="29"/>
              </w:numPr>
              <w:cnfStyle w:val="000000000000" w:firstRow="0" w:lastRow="0" w:firstColumn="0" w:lastColumn="0" w:oddVBand="0" w:evenVBand="0" w:oddHBand="0" w:evenHBand="0" w:firstRowFirstColumn="0" w:firstRowLastColumn="0" w:lastRowFirstColumn="0" w:lastRowLastColumn="0"/>
            </w:pPr>
            <w:r>
              <w:t>Cargar lista de carreras activas</w:t>
            </w:r>
          </w:p>
          <w:p w14:paraId="47DF0E9F" w14:textId="77777777" w:rsidR="005476DC" w:rsidRPr="00923D27" w:rsidRDefault="005476DC" w:rsidP="005476DC">
            <w:pPr>
              <w:pStyle w:val="Prrafodelista"/>
              <w:numPr>
                <w:ilvl w:val="0"/>
                <w:numId w:val="29"/>
              </w:numPr>
              <w:cnfStyle w:val="000000000000" w:firstRow="0" w:lastRow="0" w:firstColumn="0" w:lastColumn="0" w:oddVBand="0" w:evenVBand="0" w:oddHBand="0" w:evenHBand="0" w:firstRowFirstColumn="0" w:firstRowLastColumn="0" w:lastRowFirstColumn="0" w:lastRowLastColumn="0"/>
              <w:rPr>
                <w:b/>
              </w:rPr>
            </w:pPr>
            <w:r w:rsidRPr="00923D27">
              <w:t xml:space="preserve">Modificar datos </w:t>
            </w:r>
            <w:r>
              <w:t>del kardex</w:t>
            </w:r>
          </w:p>
          <w:p w14:paraId="47DF0EA0" w14:textId="77777777" w:rsidR="005476DC" w:rsidRPr="00923D27" w:rsidRDefault="005476DC" w:rsidP="005476DC">
            <w:pPr>
              <w:pStyle w:val="Prrafodelista"/>
              <w:numPr>
                <w:ilvl w:val="0"/>
                <w:numId w:val="29"/>
              </w:numPr>
              <w:cnfStyle w:val="000000000000" w:firstRow="0" w:lastRow="0" w:firstColumn="0" w:lastColumn="0" w:oddVBand="0" w:evenVBand="0" w:oddHBand="0" w:evenHBand="0" w:firstRowFirstColumn="0" w:firstRowLastColumn="0" w:lastRowFirstColumn="0" w:lastRowLastColumn="0"/>
              <w:rPr>
                <w:b/>
              </w:rPr>
            </w:pPr>
            <w:r>
              <w:t>Registrar cambios</w:t>
            </w:r>
          </w:p>
        </w:tc>
      </w:tr>
      <w:tr w:rsidR="005476DC" w:rsidRPr="002A4714" w14:paraId="47DF0EA4" w14:textId="77777777" w:rsidTr="005476D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970"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A2" w14:textId="77777777" w:rsidR="005476DC" w:rsidRPr="002A4714" w:rsidRDefault="005476DC" w:rsidP="005476DC">
            <w:pPr>
              <w:pStyle w:val="Prrafodelista"/>
              <w:tabs>
                <w:tab w:val="left" w:pos="426"/>
              </w:tabs>
              <w:spacing w:after="100" w:afterAutospacing="1"/>
              <w:ind w:left="0" w:firstLine="19"/>
              <w:rPr>
                <w:rFonts w:cs="Arial"/>
                <w:b w:val="0"/>
              </w:rPr>
            </w:pPr>
            <w:r w:rsidRPr="002A4714">
              <w:rPr>
                <w:rFonts w:cs="Arial"/>
              </w:rPr>
              <w:t>Pos condición</w:t>
            </w:r>
          </w:p>
        </w:tc>
        <w:tc>
          <w:tcPr>
            <w:tcW w:w="7085"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A3" w14:textId="77777777" w:rsidR="005476DC" w:rsidRPr="002A4714" w:rsidRDefault="005476DC" w:rsidP="005476DC">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Actualización de los datos del kardex</w:t>
            </w:r>
          </w:p>
        </w:tc>
      </w:tr>
    </w:tbl>
    <w:p w14:paraId="47DF0EA5" w14:textId="77777777" w:rsidR="005A020F" w:rsidRDefault="005A020F" w:rsidP="005A020F">
      <w:pPr>
        <w:rPr>
          <w:b/>
        </w:rPr>
      </w:pPr>
    </w:p>
    <w:p w14:paraId="47DF0EA6" w14:textId="77777777" w:rsidR="004816B9" w:rsidRPr="005A020F" w:rsidRDefault="00B8082E" w:rsidP="005A020F">
      <w:pPr>
        <w:rPr>
          <w:b/>
        </w:rPr>
      </w:pPr>
      <w:r w:rsidRPr="005A020F">
        <w:rPr>
          <w:b/>
        </w:rPr>
        <w:lastRenderedPageBreak/>
        <w:t>CU5 GESTIONAR DOCENTE</w:t>
      </w:r>
    </w:p>
    <w:p w14:paraId="47DF0EA7" w14:textId="77777777" w:rsidR="004816B9" w:rsidRDefault="00C8303B" w:rsidP="001D45BB">
      <w:pPr>
        <w:spacing w:line="360" w:lineRule="auto"/>
        <w:jc w:val="center"/>
        <w:rPr>
          <w:rFonts w:cs="Arial"/>
          <w:b/>
        </w:rPr>
      </w:pPr>
      <w:r w:rsidRPr="00C8303B">
        <w:rPr>
          <w:rFonts w:cs="Arial"/>
          <w:b/>
          <w:noProof/>
          <w:lang w:eastAsia="es-BO"/>
        </w:rPr>
        <w:drawing>
          <wp:inline distT="0" distB="0" distL="0" distR="0" wp14:anchorId="47DF145E" wp14:editId="47DF145F">
            <wp:extent cx="5710555" cy="1725283"/>
            <wp:effectExtent l="0" t="0" r="4445" b="889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7661" cy="1727430"/>
                    </a:xfrm>
                    <a:prstGeom prst="rect">
                      <a:avLst/>
                    </a:prstGeom>
                    <a:noFill/>
                    <a:ln>
                      <a:noFill/>
                    </a:ln>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B96E4C" w:rsidRPr="002A4714" w14:paraId="47DF0EAA" w14:textId="77777777" w:rsidTr="001D45BB">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EA8" w14:textId="77777777" w:rsidR="00B96E4C" w:rsidRPr="002A4714" w:rsidRDefault="00B96E4C" w:rsidP="00F0608C">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EA9" w14:textId="77777777" w:rsidR="00B96E4C" w:rsidRPr="002A4714" w:rsidRDefault="00B96E4C" w:rsidP="00F0608C">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 xml:space="preserve">Gestionar </w:t>
            </w:r>
            <w:r w:rsidR="001775C0">
              <w:rPr>
                <w:rFonts w:cs="Arial"/>
              </w:rPr>
              <w:t xml:space="preserve">Registro de </w:t>
            </w:r>
            <w:r>
              <w:rPr>
                <w:rFonts w:cs="Arial"/>
              </w:rPr>
              <w:t>Docente</w:t>
            </w:r>
          </w:p>
        </w:tc>
      </w:tr>
      <w:tr w:rsidR="00B96E4C" w:rsidRPr="00F66CFA" w14:paraId="47DF0EAD" w14:textId="77777777" w:rsidTr="001D45B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EAB" w14:textId="77777777" w:rsidR="00B96E4C" w:rsidRPr="002A4714" w:rsidRDefault="00B96E4C" w:rsidP="00F0608C">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EAC" w14:textId="77777777" w:rsidR="00B96E4C" w:rsidRPr="008A5539" w:rsidRDefault="00B96E4C" w:rsidP="00275A4A">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Manipular el registro de </w:t>
            </w:r>
            <w:r w:rsidR="00275A4A">
              <w:rPr>
                <w:rFonts w:cs="Arial"/>
              </w:rPr>
              <w:t>los docentes</w:t>
            </w:r>
          </w:p>
        </w:tc>
      </w:tr>
      <w:tr w:rsidR="00B96E4C" w:rsidRPr="00296E15" w14:paraId="47DF0EB0" w14:textId="77777777" w:rsidTr="001D45BB">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AE" w14:textId="77777777" w:rsidR="00B96E4C" w:rsidRPr="002A4714" w:rsidRDefault="00B96E4C" w:rsidP="00F0608C">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AF" w14:textId="77777777" w:rsidR="00B96E4C" w:rsidRPr="002A4714" w:rsidRDefault="00B96E4C" w:rsidP="00275A4A">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Se registrara, modificara, eliminara los datos del </w:t>
            </w:r>
            <w:r w:rsidR="00275A4A">
              <w:rPr>
                <w:rFonts w:cs="Arial"/>
              </w:rPr>
              <w:t>docente</w:t>
            </w:r>
            <w:r>
              <w:rPr>
                <w:rFonts w:cs="Arial"/>
              </w:rPr>
              <w:t xml:space="preserve">, además de la gestión </w:t>
            </w:r>
            <w:r w:rsidR="00275A4A">
              <w:rPr>
                <w:rFonts w:cs="Arial"/>
              </w:rPr>
              <w:t xml:space="preserve">de especialidades </w:t>
            </w:r>
            <w:r>
              <w:rPr>
                <w:rFonts w:cs="Arial"/>
              </w:rPr>
              <w:t>y teléfonos de contacto</w:t>
            </w:r>
          </w:p>
        </w:tc>
      </w:tr>
      <w:tr w:rsidR="00B96E4C" w:rsidRPr="002A4714" w14:paraId="47DF0EB3" w14:textId="77777777" w:rsidTr="001D45B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B1" w14:textId="77777777" w:rsidR="00B96E4C" w:rsidRPr="002A4714" w:rsidRDefault="00B96E4C" w:rsidP="00F0608C">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B2" w14:textId="77777777" w:rsidR="00B96E4C" w:rsidRPr="002A4714" w:rsidRDefault="00B96E4C" w:rsidP="00F0608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 secretaria</w:t>
            </w:r>
          </w:p>
        </w:tc>
      </w:tr>
      <w:tr w:rsidR="00B96E4C" w:rsidRPr="002A4714" w14:paraId="47DF0EB6" w14:textId="77777777" w:rsidTr="001D45BB">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B4" w14:textId="77777777" w:rsidR="00B96E4C" w:rsidRPr="002A4714" w:rsidRDefault="00B96E4C" w:rsidP="00F0608C">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B5" w14:textId="77777777" w:rsidR="00B96E4C" w:rsidRPr="002A4714" w:rsidRDefault="00275A4A" w:rsidP="00F0608C">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Administrador, secretaria</w:t>
            </w:r>
          </w:p>
        </w:tc>
      </w:tr>
      <w:tr w:rsidR="00B96E4C" w:rsidRPr="002A4714" w14:paraId="47DF0EB9" w14:textId="77777777" w:rsidTr="001D45B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B7" w14:textId="77777777" w:rsidR="00B96E4C" w:rsidRPr="002A4714" w:rsidRDefault="00B96E4C" w:rsidP="00F0608C">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B8" w14:textId="77777777" w:rsidR="00B96E4C" w:rsidRPr="002A4714" w:rsidRDefault="00B96E4C" w:rsidP="00F0608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Ser administrador o secretaria</w:t>
            </w:r>
          </w:p>
        </w:tc>
      </w:tr>
      <w:tr w:rsidR="00B96E4C" w:rsidRPr="00F66CFA" w14:paraId="47DF0ED0" w14:textId="77777777" w:rsidTr="001D45BB">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BA" w14:textId="77777777" w:rsidR="00B96E4C" w:rsidRPr="002A4714" w:rsidRDefault="00B96E4C" w:rsidP="00F0608C">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BB" w14:textId="77777777" w:rsidR="00B96E4C" w:rsidRPr="00D22802" w:rsidRDefault="00B96E4C" w:rsidP="00D22802">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b/>
              </w:rPr>
            </w:pPr>
            <w:r w:rsidRPr="00D22802">
              <w:rPr>
                <w:b/>
              </w:rPr>
              <w:t>Registrar</w:t>
            </w:r>
          </w:p>
          <w:p w14:paraId="47DF0EBC" w14:textId="77777777" w:rsidR="00B96E4C" w:rsidRPr="00D22802" w:rsidRDefault="00B96E4C" w:rsidP="00D22802">
            <w:pPr>
              <w:pStyle w:val="Prrafodelista"/>
              <w:numPr>
                <w:ilvl w:val="1"/>
                <w:numId w:val="30"/>
              </w:numPr>
              <w:cnfStyle w:val="000000000000" w:firstRow="0" w:lastRow="0" w:firstColumn="0" w:lastColumn="0" w:oddVBand="0" w:evenVBand="0" w:oddHBand="0" w:evenHBand="0" w:firstRowFirstColumn="0" w:firstRowLastColumn="0" w:lastRowFirstColumn="0" w:lastRowLastColumn="0"/>
            </w:pPr>
            <w:r w:rsidRPr="00D22802">
              <w:t>I</w:t>
            </w:r>
            <w:r w:rsidR="00D22802">
              <w:t xml:space="preserve">ngresar datos: </w:t>
            </w:r>
            <w:r w:rsidRPr="00D22802">
              <w:t xml:space="preserve">Carnet, nombre de usuario, </w:t>
            </w:r>
            <w:r w:rsidR="00D22802">
              <w:t>contraseña</w:t>
            </w:r>
            <w:r w:rsidRPr="00D22802">
              <w:t>, nombre completo, apellidos, sexo, dirección, email, nacionalidad, fecha nacimiento</w:t>
            </w:r>
            <w:r w:rsidR="00275A4A" w:rsidRPr="00D22802">
              <w:t>, fecha de ingreso.</w:t>
            </w:r>
          </w:p>
          <w:p w14:paraId="47DF0EBD" w14:textId="77777777" w:rsidR="00B96E4C" w:rsidRDefault="00B96E4C" w:rsidP="00D22802">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b/>
              </w:rPr>
            </w:pPr>
            <w:r w:rsidRPr="00D22802">
              <w:rPr>
                <w:b/>
              </w:rPr>
              <w:t>Extends CU3</w:t>
            </w:r>
          </w:p>
          <w:p w14:paraId="47DF0EBE" w14:textId="77777777" w:rsidR="00D22802" w:rsidRPr="00D22802" w:rsidRDefault="00D22802" w:rsidP="00D22802">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b/>
              </w:rPr>
            </w:pPr>
            <w:r>
              <w:rPr>
                <w:b/>
              </w:rPr>
              <w:t>Extends CU</w:t>
            </w:r>
            <w:r w:rsidR="00E87A08">
              <w:rPr>
                <w:b/>
              </w:rPr>
              <w:t>7</w:t>
            </w:r>
          </w:p>
          <w:p w14:paraId="47DF0EBF" w14:textId="77777777" w:rsidR="00B96E4C" w:rsidRPr="00D22802" w:rsidRDefault="00B96E4C" w:rsidP="00D22802">
            <w:pPr>
              <w:pStyle w:val="Prrafodelista"/>
              <w:numPr>
                <w:ilvl w:val="1"/>
                <w:numId w:val="30"/>
              </w:numPr>
              <w:cnfStyle w:val="000000000000" w:firstRow="0" w:lastRow="0" w:firstColumn="0" w:lastColumn="0" w:oddVBand="0" w:evenVBand="0" w:oddHBand="0" w:evenHBand="0" w:firstRowFirstColumn="0" w:firstRowLastColumn="0" w:lastRowFirstColumn="0" w:lastRowLastColumn="0"/>
            </w:pPr>
            <w:r w:rsidRPr="00D22802">
              <w:t>Registrar al usuario,</w:t>
            </w:r>
            <w:r w:rsidR="00D22802">
              <w:t xml:space="preserve"> datos personales y al docente</w:t>
            </w:r>
          </w:p>
          <w:p w14:paraId="47DF0EC0" w14:textId="77777777" w:rsidR="00F92623" w:rsidRPr="00F92623" w:rsidRDefault="00B96E4C" w:rsidP="00F92623">
            <w:pPr>
              <w:pStyle w:val="Prrafodelista"/>
              <w:numPr>
                <w:ilvl w:val="2"/>
                <w:numId w:val="30"/>
              </w:numPr>
              <w:cnfStyle w:val="000000000000" w:firstRow="0" w:lastRow="0" w:firstColumn="0" w:lastColumn="0" w:oddVBand="0" w:evenVBand="0" w:oddHBand="0" w:evenHBand="0" w:firstRowFirstColumn="0" w:firstRowLastColumn="0" w:lastRowFirstColumn="0" w:lastRowLastColumn="0"/>
            </w:pPr>
            <w:r w:rsidRPr="00D22802">
              <w:t xml:space="preserve">Si registro de datos personales correcto, registrar teléfonos y </w:t>
            </w:r>
            <w:r w:rsidR="00F92623">
              <w:t>especialidades</w:t>
            </w:r>
            <w:r w:rsidRPr="00D22802">
              <w:t>.</w:t>
            </w:r>
          </w:p>
          <w:p w14:paraId="47DF0EC1" w14:textId="77777777" w:rsidR="00B96E4C" w:rsidRPr="00D22802" w:rsidRDefault="00B96E4C" w:rsidP="00D22802">
            <w:pPr>
              <w:pStyle w:val="Prrafodelista"/>
              <w:numPr>
                <w:ilvl w:val="0"/>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D22802">
              <w:rPr>
                <w:rFonts w:cs="Arial"/>
                <w:b/>
              </w:rPr>
              <w:t>Modificar</w:t>
            </w:r>
          </w:p>
          <w:p w14:paraId="47DF0EC2" w14:textId="77777777" w:rsidR="00B96E4C" w:rsidRPr="00D22802" w:rsidRDefault="0083457F" w:rsidP="00D22802">
            <w:pPr>
              <w:pStyle w:val="Prrafodelista"/>
              <w:numPr>
                <w:ilvl w:val="1"/>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Ingresar ci</w:t>
            </w:r>
          </w:p>
          <w:p w14:paraId="47DF0EC3" w14:textId="77777777" w:rsidR="00B96E4C" w:rsidRPr="00D22802" w:rsidRDefault="00B96E4C" w:rsidP="00D22802">
            <w:pPr>
              <w:pStyle w:val="Prrafodelista"/>
              <w:numPr>
                <w:ilvl w:val="1"/>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D22802">
              <w:rPr>
                <w:rFonts w:cs="Arial"/>
              </w:rPr>
              <w:t>B</w:t>
            </w:r>
            <w:r w:rsidR="00FE2689">
              <w:rPr>
                <w:rFonts w:cs="Arial"/>
              </w:rPr>
              <w:t>uscar docente</w:t>
            </w:r>
          </w:p>
          <w:p w14:paraId="47DF0EC4" w14:textId="77777777" w:rsidR="00B96E4C" w:rsidRPr="00D22802" w:rsidRDefault="00B96E4C" w:rsidP="00D22802">
            <w:pPr>
              <w:pStyle w:val="Prrafodelista"/>
              <w:numPr>
                <w:ilvl w:val="1"/>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D22802">
              <w:rPr>
                <w:rFonts w:cs="Arial"/>
                <w:b/>
              </w:rPr>
              <w:t>Si existe</w:t>
            </w:r>
          </w:p>
          <w:p w14:paraId="47DF0EC5" w14:textId="77777777" w:rsidR="00B96E4C" w:rsidRPr="00D22802" w:rsidRDefault="00B96E4C" w:rsidP="00971EA7">
            <w:pPr>
              <w:pStyle w:val="Prrafodelista"/>
              <w:numPr>
                <w:ilvl w:val="2"/>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D22802">
              <w:rPr>
                <w:rFonts w:cs="Arial"/>
              </w:rPr>
              <w:t xml:space="preserve">Modificar los datos del </w:t>
            </w:r>
            <w:r w:rsidR="00FE2689">
              <w:rPr>
                <w:rFonts w:cs="Arial"/>
              </w:rPr>
              <w:t>docente</w:t>
            </w:r>
          </w:p>
          <w:p w14:paraId="47DF0EC6" w14:textId="77777777" w:rsidR="00B96E4C" w:rsidRDefault="00B96E4C" w:rsidP="00D22802">
            <w:pPr>
              <w:pStyle w:val="Prrafodelista"/>
              <w:numPr>
                <w:ilvl w:val="2"/>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D22802">
              <w:rPr>
                <w:rFonts w:cs="Arial"/>
                <w:b/>
              </w:rPr>
              <w:t>Extends CU3</w:t>
            </w:r>
          </w:p>
          <w:p w14:paraId="47DF0EC7" w14:textId="77777777" w:rsidR="00F92623" w:rsidRPr="00D22802" w:rsidRDefault="00E87A08" w:rsidP="00D22802">
            <w:pPr>
              <w:pStyle w:val="Prrafodelista"/>
              <w:numPr>
                <w:ilvl w:val="2"/>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b/>
              </w:rPr>
              <w:t>Extends CU7</w:t>
            </w:r>
          </w:p>
          <w:p w14:paraId="47DF0EC8" w14:textId="77777777" w:rsidR="00B96E4C" w:rsidRPr="00D22802" w:rsidRDefault="00A85B40" w:rsidP="00D22802">
            <w:pPr>
              <w:pStyle w:val="Prrafodelista"/>
              <w:numPr>
                <w:ilvl w:val="2"/>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Guardar</w:t>
            </w:r>
            <w:r w:rsidR="00B96E4C" w:rsidRPr="00D22802">
              <w:rPr>
                <w:rFonts w:cs="Arial"/>
              </w:rPr>
              <w:t xml:space="preserve"> los cambios</w:t>
            </w:r>
          </w:p>
          <w:p w14:paraId="47DF0EC9" w14:textId="77777777" w:rsidR="00B96E4C" w:rsidRPr="00D22802" w:rsidRDefault="00B96E4C" w:rsidP="00D22802">
            <w:pPr>
              <w:pStyle w:val="Prrafodelista"/>
              <w:numPr>
                <w:ilvl w:val="0"/>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D22802">
              <w:rPr>
                <w:rFonts w:cs="Arial"/>
                <w:b/>
              </w:rPr>
              <w:t>Eliminar</w:t>
            </w:r>
          </w:p>
          <w:p w14:paraId="47DF0ECA" w14:textId="77777777" w:rsidR="00B96E4C" w:rsidRPr="00D22802" w:rsidRDefault="0083457F" w:rsidP="00D22802">
            <w:pPr>
              <w:pStyle w:val="Prrafodelista"/>
              <w:numPr>
                <w:ilvl w:val="1"/>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Ingresar ci</w:t>
            </w:r>
          </w:p>
          <w:p w14:paraId="47DF0ECB" w14:textId="77777777" w:rsidR="00B96E4C" w:rsidRPr="00D22802" w:rsidRDefault="00B96E4C" w:rsidP="00D22802">
            <w:pPr>
              <w:pStyle w:val="Prrafodelista"/>
              <w:numPr>
                <w:ilvl w:val="1"/>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D22802">
              <w:rPr>
                <w:rFonts w:cs="Arial"/>
              </w:rPr>
              <w:t xml:space="preserve">Buscar </w:t>
            </w:r>
            <w:r w:rsidR="00FE2689">
              <w:rPr>
                <w:rFonts w:cs="Arial"/>
              </w:rPr>
              <w:t>docente</w:t>
            </w:r>
          </w:p>
          <w:p w14:paraId="47DF0ECC" w14:textId="77777777" w:rsidR="00971EA7" w:rsidRDefault="00B96E4C" w:rsidP="00971EA7">
            <w:pPr>
              <w:pStyle w:val="Prrafodelista"/>
              <w:numPr>
                <w:ilvl w:val="1"/>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D22802">
              <w:rPr>
                <w:rFonts w:cs="Arial"/>
                <w:b/>
              </w:rPr>
              <w:t>Si existe</w:t>
            </w:r>
          </w:p>
          <w:p w14:paraId="47DF0ECD" w14:textId="77777777" w:rsidR="00971EA7" w:rsidRPr="00971EA7" w:rsidRDefault="00B96E4C" w:rsidP="00971EA7">
            <w:pPr>
              <w:pStyle w:val="Prrafodelista"/>
              <w:numPr>
                <w:ilvl w:val="2"/>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971EA7">
              <w:rPr>
                <w:rFonts w:cs="Arial"/>
              </w:rPr>
              <w:t>Eliminar registro</w:t>
            </w:r>
          </w:p>
          <w:p w14:paraId="47DF0ECE" w14:textId="77777777" w:rsidR="00971EA7" w:rsidRDefault="00971EA7" w:rsidP="00971EA7">
            <w:pPr>
              <w:pStyle w:val="Prrafodelista"/>
              <w:numPr>
                <w:ilvl w:val="0"/>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971EA7">
              <w:rPr>
                <w:rFonts w:cs="Arial"/>
                <w:b/>
              </w:rPr>
              <w:t>Desbloquear</w:t>
            </w:r>
          </w:p>
          <w:p w14:paraId="47DF0ECF" w14:textId="77777777" w:rsidR="002F1DC2" w:rsidRPr="002F1DC2" w:rsidRDefault="002F1DC2" w:rsidP="002F1DC2">
            <w:pPr>
              <w:pStyle w:val="Prrafodelista"/>
              <w:numPr>
                <w:ilvl w:val="1"/>
                <w:numId w:val="30"/>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Resetear a 0 los intentos fallidos</w:t>
            </w:r>
          </w:p>
        </w:tc>
      </w:tr>
      <w:tr w:rsidR="00B96E4C" w:rsidRPr="002A4714" w14:paraId="47DF0ED3" w14:textId="77777777" w:rsidTr="001D45B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D1" w14:textId="77777777" w:rsidR="00B96E4C" w:rsidRPr="002A4714" w:rsidRDefault="00B96E4C" w:rsidP="00F0608C">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D2" w14:textId="77777777" w:rsidR="00B96E4C" w:rsidRPr="002A4714" w:rsidRDefault="00971EA7" w:rsidP="00F0608C">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registros agregados o modificados de docentes en el sistema</w:t>
            </w:r>
          </w:p>
        </w:tc>
      </w:tr>
    </w:tbl>
    <w:p w14:paraId="47DF0ED4" w14:textId="77777777" w:rsidR="00775423" w:rsidRDefault="00775423" w:rsidP="00775423"/>
    <w:p w14:paraId="47DF0ED5" w14:textId="77777777" w:rsidR="001D45BB" w:rsidRPr="005A020F" w:rsidRDefault="001D45BB" w:rsidP="005A020F">
      <w:pPr>
        <w:rPr>
          <w:b/>
        </w:rPr>
      </w:pPr>
      <w:r w:rsidRPr="005A020F">
        <w:rPr>
          <w:b/>
        </w:rPr>
        <w:lastRenderedPageBreak/>
        <w:t>CU6 GESTIONAR SECRETARIA</w:t>
      </w:r>
    </w:p>
    <w:p w14:paraId="47DF0ED6" w14:textId="77777777" w:rsidR="001D45BB" w:rsidRDefault="001F5E1D" w:rsidP="001D45BB">
      <w:r w:rsidRPr="001F5E1D">
        <w:rPr>
          <w:noProof/>
          <w:lang w:eastAsia="es-BO"/>
        </w:rPr>
        <w:drawing>
          <wp:inline distT="0" distB="0" distL="0" distR="0" wp14:anchorId="47DF1460" wp14:editId="47DF1461">
            <wp:extent cx="5760085" cy="1690777"/>
            <wp:effectExtent l="0" t="0" r="0" b="508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1731" cy="1700066"/>
                    </a:xfrm>
                    <a:prstGeom prst="rect">
                      <a:avLst/>
                    </a:prstGeom>
                    <a:noFill/>
                    <a:ln>
                      <a:noFill/>
                    </a:ln>
                  </pic:spPr>
                </pic:pic>
              </a:graphicData>
            </a:graphic>
          </wp:inline>
        </w:drawing>
      </w:r>
    </w:p>
    <w:p w14:paraId="47DF0ED7" w14:textId="77777777" w:rsidR="001F5E1D" w:rsidRDefault="001F5E1D" w:rsidP="001D45BB"/>
    <w:tbl>
      <w:tblPr>
        <w:tblStyle w:val="Tabladelista3-nfasis51"/>
        <w:tblW w:w="9055" w:type="dxa"/>
        <w:jc w:val="center"/>
        <w:tblLook w:val="04A0" w:firstRow="1" w:lastRow="0" w:firstColumn="1" w:lastColumn="0" w:noHBand="0" w:noVBand="1"/>
      </w:tblPr>
      <w:tblGrid>
        <w:gridCol w:w="2112"/>
        <w:gridCol w:w="6943"/>
      </w:tblGrid>
      <w:tr w:rsidR="00BD5FB2" w:rsidRPr="002A4714" w14:paraId="47DF0EDA" w14:textId="77777777" w:rsidTr="00F0608C">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ED8" w14:textId="77777777" w:rsidR="00BD5FB2" w:rsidRPr="002A4714" w:rsidRDefault="00BD5FB2" w:rsidP="00F0608C">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ED9" w14:textId="77777777" w:rsidR="00BD5FB2" w:rsidRPr="002A4714" w:rsidRDefault="00BD5FB2" w:rsidP="00BD5FB2">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 xml:space="preserve">Gestionar </w:t>
            </w:r>
            <w:r w:rsidR="00A66174">
              <w:rPr>
                <w:rFonts w:cs="Arial"/>
              </w:rPr>
              <w:t xml:space="preserve">Registro de </w:t>
            </w:r>
            <w:r>
              <w:rPr>
                <w:rFonts w:cs="Arial"/>
              </w:rPr>
              <w:t>Secretaria</w:t>
            </w:r>
          </w:p>
        </w:tc>
      </w:tr>
      <w:tr w:rsidR="00BD5FB2" w:rsidRPr="00F66CFA" w14:paraId="47DF0EDD" w14:textId="77777777" w:rsidTr="00F0608C">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EDB" w14:textId="77777777" w:rsidR="00BD5FB2" w:rsidRPr="002A4714" w:rsidRDefault="00BD5FB2" w:rsidP="00F0608C">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EDC" w14:textId="77777777" w:rsidR="00BD5FB2" w:rsidRPr="008A5539" w:rsidRDefault="00DE2DCE" w:rsidP="00F0608C">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Manipular el registro de las secretarias</w:t>
            </w:r>
          </w:p>
        </w:tc>
      </w:tr>
      <w:tr w:rsidR="00BD5FB2" w:rsidRPr="00296E15" w14:paraId="47DF0EE0" w14:textId="77777777" w:rsidTr="00F0608C">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DE" w14:textId="77777777" w:rsidR="00BD5FB2" w:rsidRPr="002A4714" w:rsidRDefault="00BD5FB2" w:rsidP="00F0608C">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DF" w14:textId="77777777" w:rsidR="00BD5FB2" w:rsidRPr="002A4714" w:rsidRDefault="00BD5FB2" w:rsidP="00DE2DCE">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Se registrara, modificara, eliminara los datos de</w:t>
            </w:r>
            <w:r w:rsidR="00DE2DCE">
              <w:rPr>
                <w:rFonts w:cs="Arial"/>
              </w:rPr>
              <w:t xml:space="preserve"> </w:t>
            </w:r>
            <w:r>
              <w:rPr>
                <w:rFonts w:cs="Arial"/>
              </w:rPr>
              <w:t>l</w:t>
            </w:r>
            <w:r w:rsidR="00DE2DCE">
              <w:rPr>
                <w:rFonts w:cs="Arial"/>
              </w:rPr>
              <w:t>as</w:t>
            </w:r>
            <w:r>
              <w:rPr>
                <w:rFonts w:cs="Arial"/>
              </w:rPr>
              <w:t xml:space="preserve"> </w:t>
            </w:r>
            <w:r w:rsidR="00DE2DCE">
              <w:rPr>
                <w:rFonts w:cs="Arial"/>
              </w:rPr>
              <w:t xml:space="preserve">secretarias, además de </w:t>
            </w:r>
            <w:r>
              <w:rPr>
                <w:rFonts w:cs="Arial"/>
              </w:rPr>
              <w:t>teléfonos de contacto</w:t>
            </w:r>
          </w:p>
        </w:tc>
      </w:tr>
      <w:tr w:rsidR="00BD5FB2" w:rsidRPr="002A4714" w14:paraId="47DF0EE3" w14:textId="77777777" w:rsidTr="00F0608C">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E1" w14:textId="77777777" w:rsidR="00BD5FB2" w:rsidRPr="002A4714" w:rsidRDefault="00BD5FB2" w:rsidP="00F0608C">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E2" w14:textId="77777777" w:rsidR="00BD5FB2" w:rsidRPr="002A4714" w:rsidRDefault="00BD5FB2" w:rsidP="00F0608C">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 secretaria</w:t>
            </w:r>
          </w:p>
        </w:tc>
      </w:tr>
      <w:tr w:rsidR="00BD5FB2" w:rsidRPr="002A4714" w14:paraId="47DF0EE6" w14:textId="77777777" w:rsidTr="00F0608C">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E4" w14:textId="77777777" w:rsidR="00BD5FB2" w:rsidRPr="002A4714" w:rsidRDefault="00BD5FB2" w:rsidP="00F0608C">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E5" w14:textId="77777777" w:rsidR="00BD5FB2" w:rsidRPr="002A4714" w:rsidRDefault="00BD5FB2" w:rsidP="00F0608C">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Administrador, secretaria</w:t>
            </w:r>
          </w:p>
        </w:tc>
      </w:tr>
      <w:tr w:rsidR="00BD5FB2" w:rsidRPr="002A4714" w14:paraId="47DF0EE9" w14:textId="77777777" w:rsidTr="00F0608C">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EE7" w14:textId="77777777" w:rsidR="00BD5FB2" w:rsidRPr="002A4714" w:rsidRDefault="00BD5FB2" w:rsidP="00F0608C">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E8" w14:textId="77777777" w:rsidR="00BD5FB2" w:rsidRPr="002B0624" w:rsidRDefault="00BD5FB2" w:rsidP="002B0624">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p>
        </w:tc>
      </w:tr>
      <w:tr w:rsidR="00BD5FB2" w:rsidRPr="00F66CFA" w14:paraId="47DF0EFE" w14:textId="77777777" w:rsidTr="00F0608C">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EA" w14:textId="77777777" w:rsidR="00BD5FB2" w:rsidRPr="002A4714" w:rsidRDefault="00BD5FB2" w:rsidP="00F0608C">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EB" w14:textId="77777777" w:rsidR="00BD5FB2" w:rsidRPr="003A5A19" w:rsidRDefault="00BD5FB2" w:rsidP="003A5A19">
            <w:pPr>
              <w:pStyle w:val="Prrafodelista"/>
              <w:numPr>
                <w:ilvl w:val="0"/>
                <w:numId w:val="31"/>
              </w:numPr>
              <w:cnfStyle w:val="000000000000" w:firstRow="0" w:lastRow="0" w:firstColumn="0" w:lastColumn="0" w:oddVBand="0" w:evenVBand="0" w:oddHBand="0" w:evenHBand="0" w:firstRowFirstColumn="0" w:firstRowLastColumn="0" w:lastRowFirstColumn="0" w:lastRowLastColumn="0"/>
              <w:rPr>
                <w:b/>
              </w:rPr>
            </w:pPr>
            <w:r w:rsidRPr="003A5A19">
              <w:rPr>
                <w:b/>
              </w:rPr>
              <w:t>Registrar</w:t>
            </w:r>
          </w:p>
          <w:p w14:paraId="47DF0EEC" w14:textId="77777777" w:rsidR="00BD5FB2" w:rsidRPr="003A5A19" w:rsidRDefault="00BD5FB2" w:rsidP="003A5A19">
            <w:pPr>
              <w:pStyle w:val="Prrafodelista"/>
              <w:numPr>
                <w:ilvl w:val="1"/>
                <w:numId w:val="31"/>
              </w:numPr>
              <w:cnfStyle w:val="000000000000" w:firstRow="0" w:lastRow="0" w:firstColumn="0" w:lastColumn="0" w:oddVBand="0" w:evenVBand="0" w:oddHBand="0" w:evenHBand="0" w:firstRowFirstColumn="0" w:firstRowLastColumn="0" w:lastRowFirstColumn="0" w:lastRowLastColumn="0"/>
            </w:pPr>
            <w:r w:rsidRPr="003A5A19">
              <w:t>Ingresar datos: Carnet, nombre de usuario, contraseña, nombre completo, apellidos, sexo, dirección, email, nacionalidad, fecha nacimiento, fecha de ingreso.</w:t>
            </w:r>
          </w:p>
          <w:p w14:paraId="47DF0EED" w14:textId="77777777" w:rsidR="00BD5FB2" w:rsidRPr="003A5A19" w:rsidRDefault="00BD5FB2" w:rsidP="003A5A19">
            <w:pPr>
              <w:pStyle w:val="Prrafodelista"/>
              <w:numPr>
                <w:ilvl w:val="1"/>
                <w:numId w:val="31"/>
              </w:numPr>
              <w:cnfStyle w:val="000000000000" w:firstRow="0" w:lastRow="0" w:firstColumn="0" w:lastColumn="0" w:oddVBand="0" w:evenVBand="0" w:oddHBand="0" w:evenHBand="0" w:firstRowFirstColumn="0" w:firstRowLastColumn="0" w:lastRowFirstColumn="0" w:lastRowLastColumn="0"/>
              <w:rPr>
                <w:b/>
              </w:rPr>
            </w:pPr>
            <w:r w:rsidRPr="003A5A19">
              <w:rPr>
                <w:b/>
              </w:rPr>
              <w:t>Extends CU3</w:t>
            </w:r>
          </w:p>
          <w:p w14:paraId="47DF0EEE" w14:textId="77777777" w:rsidR="00BD5FB2" w:rsidRPr="003A5A19" w:rsidRDefault="00BD5FB2" w:rsidP="003A5A19">
            <w:pPr>
              <w:pStyle w:val="Prrafodelista"/>
              <w:numPr>
                <w:ilvl w:val="1"/>
                <w:numId w:val="31"/>
              </w:numPr>
              <w:cnfStyle w:val="000000000000" w:firstRow="0" w:lastRow="0" w:firstColumn="0" w:lastColumn="0" w:oddVBand="0" w:evenVBand="0" w:oddHBand="0" w:evenHBand="0" w:firstRowFirstColumn="0" w:firstRowLastColumn="0" w:lastRowFirstColumn="0" w:lastRowLastColumn="0"/>
            </w:pPr>
            <w:r w:rsidRPr="003A5A19">
              <w:t>Registrar al usuario,</w:t>
            </w:r>
            <w:r w:rsidR="003A5A19">
              <w:t xml:space="preserve"> datos personales y secretaria</w:t>
            </w:r>
          </w:p>
          <w:p w14:paraId="47DF0EEF" w14:textId="77777777" w:rsidR="00BD5FB2" w:rsidRPr="003A5A19" w:rsidRDefault="00BD5FB2" w:rsidP="003A5A19">
            <w:pPr>
              <w:pStyle w:val="Prrafodelista"/>
              <w:numPr>
                <w:ilvl w:val="2"/>
                <w:numId w:val="31"/>
              </w:numPr>
              <w:cnfStyle w:val="000000000000" w:firstRow="0" w:lastRow="0" w:firstColumn="0" w:lastColumn="0" w:oddVBand="0" w:evenVBand="0" w:oddHBand="0" w:evenHBand="0" w:firstRowFirstColumn="0" w:firstRowLastColumn="0" w:lastRowFirstColumn="0" w:lastRowLastColumn="0"/>
            </w:pPr>
            <w:r w:rsidRPr="003A5A19">
              <w:t>Si registro de datos personales correcto, registrar</w:t>
            </w:r>
            <w:r w:rsidR="00A77C6E">
              <w:t xml:space="preserve"> teléfonos</w:t>
            </w:r>
            <w:r w:rsidRPr="003A5A19">
              <w:t>.</w:t>
            </w:r>
          </w:p>
          <w:p w14:paraId="47DF0EF0" w14:textId="77777777" w:rsidR="00BD5FB2" w:rsidRPr="003A5A19" w:rsidRDefault="00BD5FB2" w:rsidP="003A5A19">
            <w:pPr>
              <w:pStyle w:val="Prrafodelista"/>
              <w:numPr>
                <w:ilvl w:val="0"/>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3A5A19">
              <w:rPr>
                <w:rFonts w:cs="Arial"/>
                <w:b/>
              </w:rPr>
              <w:t>Modificar</w:t>
            </w:r>
          </w:p>
          <w:p w14:paraId="47DF0EF1" w14:textId="77777777" w:rsidR="00BD5FB2" w:rsidRPr="003A5A19" w:rsidRDefault="0083457F" w:rsidP="003A5A19">
            <w:pPr>
              <w:pStyle w:val="Prrafodelista"/>
              <w:numPr>
                <w:ilvl w:val="1"/>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Ingresar ci</w:t>
            </w:r>
          </w:p>
          <w:p w14:paraId="47DF0EF2" w14:textId="77777777" w:rsidR="00BD5FB2" w:rsidRPr="003A5A19" w:rsidRDefault="00BD5FB2" w:rsidP="003A5A19">
            <w:pPr>
              <w:pStyle w:val="Prrafodelista"/>
              <w:numPr>
                <w:ilvl w:val="1"/>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3A5A19">
              <w:rPr>
                <w:rFonts w:cs="Arial"/>
              </w:rPr>
              <w:t xml:space="preserve">Buscar </w:t>
            </w:r>
            <w:r w:rsidR="002F1DC2">
              <w:rPr>
                <w:rFonts w:cs="Arial"/>
              </w:rPr>
              <w:t>secretaria</w:t>
            </w:r>
          </w:p>
          <w:p w14:paraId="47DF0EF3" w14:textId="77777777" w:rsidR="00BD5FB2" w:rsidRPr="003A5A19" w:rsidRDefault="00BD5FB2" w:rsidP="003A5A19">
            <w:pPr>
              <w:pStyle w:val="Prrafodelista"/>
              <w:numPr>
                <w:ilvl w:val="1"/>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3A5A19">
              <w:rPr>
                <w:rFonts w:cs="Arial"/>
                <w:b/>
              </w:rPr>
              <w:t>Si existe</w:t>
            </w:r>
          </w:p>
          <w:p w14:paraId="47DF0EF4" w14:textId="77777777" w:rsidR="00BD5FB2" w:rsidRPr="003A5A19" w:rsidRDefault="00BD5FB2" w:rsidP="003A5A19">
            <w:pPr>
              <w:pStyle w:val="Prrafodelista"/>
              <w:numPr>
                <w:ilvl w:val="2"/>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3A5A19">
              <w:rPr>
                <w:rFonts w:cs="Arial"/>
              </w:rPr>
              <w:t xml:space="preserve">Modificar los datos del </w:t>
            </w:r>
            <w:r w:rsidR="002F1DC2">
              <w:rPr>
                <w:rFonts w:cs="Arial"/>
              </w:rPr>
              <w:t>secretaria</w:t>
            </w:r>
          </w:p>
          <w:p w14:paraId="47DF0EF5" w14:textId="77777777" w:rsidR="00BD5FB2" w:rsidRPr="0083457F" w:rsidRDefault="00BD5FB2" w:rsidP="0083457F">
            <w:pPr>
              <w:pStyle w:val="Prrafodelista"/>
              <w:numPr>
                <w:ilvl w:val="2"/>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3A5A19">
              <w:rPr>
                <w:rFonts w:cs="Arial"/>
                <w:b/>
              </w:rPr>
              <w:t>Extends CU3</w:t>
            </w:r>
          </w:p>
          <w:p w14:paraId="47DF0EF6" w14:textId="77777777" w:rsidR="00BD5FB2" w:rsidRPr="003A5A19" w:rsidRDefault="00BD5FB2" w:rsidP="003A5A19">
            <w:pPr>
              <w:pStyle w:val="Prrafodelista"/>
              <w:numPr>
                <w:ilvl w:val="2"/>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3A5A19">
              <w:rPr>
                <w:rFonts w:cs="Arial"/>
              </w:rPr>
              <w:t>Guardar los cambios</w:t>
            </w:r>
          </w:p>
          <w:p w14:paraId="47DF0EF7" w14:textId="77777777" w:rsidR="00BD5FB2" w:rsidRPr="003A5A19" w:rsidRDefault="00BD5FB2" w:rsidP="003A5A19">
            <w:pPr>
              <w:pStyle w:val="Prrafodelista"/>
              <w:numPr>
                <w:ilvl w:val="0"/>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3A5A19">
              <w:rPr>
                <w:rFonts w:cs="Arial"/>
                <w:b/>
              </w:rPr>
              <w:t>Eliminar</w:t>
            </w:r>
          </w:p>
          <w:p w14:paraId="47DF0EF8" w14:textId="77777777" w:rsidR="00BD5FB2" w:rsidRPr="003A5A19" w:rsidRDefault="0083457F" w:rsidP="003A5A19">
            <w:pPr>
              <w:pStyle w:val="Prrafodelista"/>
              <w:numPr>
                <w:ilvl w:val="1"/>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Ingresar ci</w:t>
            </w:r>
          </w:p>
          <w:p w14:paraId="47DF0EF9" w14:textId="77777777" w:rsidR="00BD5FB2" w:rsidRPr="003A5A19" w:rsidRDefault="00BD5FB2" w:rsidP="003A5A19">
            <w:pPr>
              <w:pStyle w:val="Prrafodelista"/>
              <w:numPr>
                <w:ilvl w:val="1"/>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3A5A19">
              <w:rPr>
                <w:rFonts w:cs="Arial"/>
              </w:rPr>
              <w:t xml:space="preserve">Buscar </w:t>
            </w:r>
            <w:r w:rsidR="002F1DC2">
              <w:rPr>
                <w:rFonts w:cs="Arial"/>
              </w:rPr>
              <w:t>secretaria</w:t>
            </w:r>
          </w:p>
          <w:p w14:paraId="47DF0EFA" w14:textId="77777777" w:rsidR="00BD5FB2" w:rsidRPr="003A5A19" w:rsidRDefault="00BD5FB2" w:rsidP="003A5A19">
            <w:pPr>
              <w:pStyle w:val="Prrafodelista"/>
              <w:numPr>
                <w:ilvl w:val="1"/>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3A5A19">
              <w:rPr>
                <w:rFonts w:cs="Arial"/>
                <w:b/>
              </w:rPr>
              <w:t>Si existe</w:t>
            </w:r>
          </w:p>
          <w:p w14:paraId="47DF0EFB" w14:textId="77777777" w:rsidR="00BD5FB2" w:rsidRPr="003A5A19" w:rsidRDefault="00BD5FB2" w:rsidP="003A5A19">
            <w:pPr>
              <w:pStyle w:val="Prrafodelista"/>
              <w:numPr>
                <w:ilvl w:val="2"/>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3A5A19">
              <w:rPr>
                <w:rFonts w:cs="Arial"/>
              </w:rPr>
              <w:t>Eliminar registro</w:t>
            </w:r>
          </w:p>
          <w:p w14:paraId="47DF0EFC" w14:textId="77777777" w:rsidR="00BD5FB2" w:rsidRDefault="00BD5FB2" w:rsidP="003A5A19">
            <w:pPr>
              <w:pStyle w:val="Prrafodelista"/>
              <w:numPr>
                <w:ilvl w:val="0"/>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3A5A19">
              <w:rPr>
                <w:rFonts w:cs="Arial"/>
                <w:b/>
              </w:rPr>
              <w:t>Desbloquear</w:t>
            </w:r>
          </w:p>
          <w:p w14:paraId="47DF0EFD" w14:textId="77777777" w:rsidR="0083457F" w:rsidRPr="0083457F" w:rsidRDefault="0083457F" w:rsidP="0083457F">
            <w:pPr>
              <w:pStyle w:val="Prrafodelista"/>
              <w:numPr>
                <w:ilvl w:val="1"/>
                <w:numId w:val="31"/>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Restaurar a 0 intentos fallidos</w:t>
            </w:r>
          </w:p>
        </w:tc>
      </w:tr>
      <w:tr w:rsidR="00BD5FB2" w:rsidRPr="002A4714" w14:paraId="47DF0F01" w14:textId="77777777" w:rsidTr="00F0608C">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EFF" w14:textId="77777777" w:rsidR="00BD5FB2" w:rsidRPr="002A4714" w:rsidRDefault="00BD5FB2" w:rsidP="00F0608C">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00" w14:textId="77777777" w:rsidR="00BD5FB2" w:rsidRPr="002A4714" w:rsidRDefault="0083457F" w:rsidP="0083457F">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 agregado</w:t>
            </w:r>
            <w:r w:rsidR="00A80401">
              <w:rPr>
                <w:rFonts w:cs="Arial"/>
              </w:rPr>
              <w:t xml:space="preserve"> o modificado</w:t>
            </w:r>
            <w:r w:rsidR="00BD5FB2">
              <w:rPr>
                <w:rFonts w:cs="Arial"/>
              </w:rPr>
              <w:t xml:space="preserve"> de</w:t>
            </w:r>
            <w:r w:rsidR="00A80401">
              <w:rPr>
                <w:rFonts w:cs="Arial"/>
              </w:rPr>
              <w:t xml:space="preserve"> la</w:t>
            </w:r>
            <w:r w:rsidR="00BD5FB2">
              <w:rPr>
                <w:rFonts w:cs="Arial"/>
              </w:rPr>
              <w:t xml:space="preserve"> </w:t>
            </w:r>
            <w:r>
              <w:rPr>
                <w:rFonts w:cs="Arial"/>
              </w:rPr>
              <w:t>secretaria</w:t>
            </w:r>
            <w:r w:rsidR="00BD5FB2">
              <w:rPr>
                <w:rFonts w:cs="Arial"/>
              </w:rPr>
              <w:t xml:space="preserve"> en el sistema</w:t>
            </w:r>
          </w:p>
        </w:tc>
      </w:tr>
    </w:tbl>
    <w:p w14:paraId="47DF0F02" w14:textId="77777777" w:rsidR="001D45BB" w:rsidRDefault="001D45BB" w:rsidP="001D45BB"/>
    <w:p w14:paraId="47DF0F03" w14:textId="77777777" w:rsidR="0010374E" w:rsidRDefault="0010374E" w:rsidP="001D45BB"/>
    <w:p w14:paraId="47DF0F04" w14:textId="77777777" w:rsidR="0010374E" w:rsidRDefault="0010374E" w:rsidP="001D45BB"/>
    <w:p w14:paraId="47DF0F05" w14:textId="77777777" w:rsidR="0010374E" w:rsidRDefault="0010374E" w:rsidP="001D45BB"/>
    <w:p w14:paraId="47DF0F06" w14:textId="77777777" w:rsidR="002E0D6D" w:rsidRPr="005A020F" w:rsidRDefault="001D45BB" w:rsidP="005A020F">
      <w:pPr>
        <w:rPr>
          <w:b/>
        </w:rPr>
      </w:pPr>
      <w:r w:rsidRPr="005A020F">
        <w:rPr>
          <w:b/>
        </w:rPr>
        <w:lastRenderedPageBreak/>
        <w:t>CU7</w:t>
      </w:r>
      <w:r w:rsidR="00B8082E" w:rsidRPr="005A020F">
        <w:rPr>
          <w:b/>
        </w:rPr>
        <w:t xml:space="preserve"> </w:t>
      </w:r>
      <w:r w:rsidR="006E5672" w:rsidRPr="005A020F">
        <w:rPr>
          <w:b/>
        </w:rPr>
        <w:t>GESTIONAR ESPECIALIDAD</w:t>
      </w:r>
    </w:p>
    <w:p w14:paraId="47DF0F07" w14:textId="77777777" w:rsidR="001B724C" w:rsidRDefault="001B724C" w:rsidP="00550F84">
      <w:pPr>
        <w:jc w:val="center"/>
      </w:pPr>
    </w:p>
    <w:p w14:paraId="47DF0F08" w14:textId="77777777" w:rsidR="001D45BB" w:rsidRDefault="00550F84" w:rsidP="00550F84">
      <w:pPr>
        <w:jc w:val="center"/>
      </w:pPr>
      <w:r w:rsidRPr="00550F84">
        <w:rPr>
          <w:noProof/>
          <w:lang w:eastAsia="es-BO"/>
        </w:rPr>
        <w:drawing>
          <wp:inline distT="0" distB="0" distL="0" distR="0" wp14:anchorId="47DF1462" wp14:editId="47DF1463">
            <wp:extent cx="4744528" cy="1914525"/>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0829" cy="1917067"/>
                    </a:xfrm>
                    <a:prstGeom prst="rect">
                      <a:avLst/>
                    </a:prstGeom>
                    <a:noFill/>
                    <a:ln>
                      <a:noFill/>
                    </a:ln>
                  </pic:spPr>
                </pic:pic>
              </a:graphicData>
            </a:graphic>
          </wp:inline>
        </w:drawing>
      </w:r>
    </w:p>
    <w:p w14:paraId="47DF0F09" w14:textId="77777777" w:rsidR="001D45BB" w:rsidRDefault="001D45BB" w:rsidP="001D45BB"/>
    <w:tbl>
      <w:tblPr>
        <w:tblStyle w:val="Tabladelista3-nfasis51"/>
        <w:tblW w:w="9055" w:type="dxa"/>
        <w:jc w:val="center"/>
        <w:tblLook w:val="04A0" w:firstRow="1" w:lastRow="0" w:firstColumn="1" w:lastColumn="0" w:noHBand="0" w:noVBand="1"/>
      </w:tblPr>
      <w:tblGrid>
        <w:gridCol w:w="2112"/>
        <w:gridCol w:w="6943"/>
      </w:tblGrid>
      <w:tr w:rsidR="000A6C2D" w:rsidRPr="002A4714" w14:paraId="47DF0F0C" w14:textId="77777777" w:rsidTr="00A77C6E">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F0A" w14:textId="77777777" w:rsidR="000A6C2D" w:rsidRPr="002A4714" w:rsidRDefault="000A6C2D" w:rsidP="00A77C6E">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F0B" w14:textId="77777777" w:rsidR="000A6C2D" w:rsidRPr="002A4714" w:rsidRDefault="000A6C2D" w:rsidP="000A6C2D">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Gestionar  Especialidad</w:t>
            </w:r>
          </w:p>
        </w:tc>
      </w:tr>
      <w:tr w:rsidR="000A6C2D" w:rsidRPr="00F66CFA" w14:paraId="47DF0F0F" w14:textId="77777777" w:rsidTr="00A77C6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F0D" w14:textId="77777777" w:rsidR="000A6C2D" w:rsidRPr="002A4714" w:rsidRDefault="000A6C2D" w:rsidP="00A77C6E">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F0E" w14:textId="77777777" w:rsidR="000A6C2D" w:rsidRPr="008A5539" w:rsidRDefault="000A6C2D" w:rsidP="000A6C2D">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Administrar especialidades del docente</w:t>
            </w:r>
          </w:p>
        </w:tc>
      </w:tr>
      <w:tr w:rsidR="000A6C2D" w:rsidRPr="00296E15" w14:paraId="47DF0F12" w14:textId="77777777" w:rsidTr="00A77C6E">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10" w14:textId="77777777" w:rsidR="000A6C2D" w:rsidRPr="002A4714" w:rsidRDefault="000A6C2D" w:rsidP="00A77C6E">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11" w14:textId="77777777" w:rsidR="000A6C2D" w:rsidRPr="002A4714" w:rsidRDefault="000A6C2D" w:rsidP="000A6C2D">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Se podrá agregar o borrar especialidades y añadirlos a los docentes registradas</w:t>
            </w:r>
          </w:p>
        </w:tc>
      </w:tr>
      <w:tr w:rsidR="000A6C2D" w:rsidRPr="002A4714" w14:paraId="47DF0F15" w14:textId="77777777" w:rsidTr="00A77C6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13" w14:textId="77777777" w:rsidR="000A6C2D" w:rsidRPr="002A4714" w:rsidRDefault="000A6C2D" w:rsidP="00A77C6E">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14" w14:textId="77777777" w:rsidR="000A6C2D" w:rsidRPr="002A4714" w:rsidRDefault="000A6C2D" w:rsidP="00A77C6E">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 secretaria</w:t>
            </w:r>
          </w:p>
        </w:tc>
      </w:tr>
      <w:tr w:rsidR="000A6C2D" w:rsidRPr="002A4714" w14:paraId="47DF0F18" w14:textId="77777777" w:rsidTr="00A77C6E">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16" w14:textId="77777777" w:rsidR="000A6C2D" w:rsidRPr="002A4714" w:rsidRDefault="000A6C2D" w:rsidP="00A77C6E">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17" w14:textId="77777777" w:rsidR="000A6C2D" w:rsidRPr="002A4714" w:rsidRDefault="0026365A" w:rsidP="00A77C6E">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U</w:t>
            </w:r>
            <w:r w:rsidR="000A6C2D">
              <w:rPr>
                <w:rFonts w:cs="Arial"/>
              </w:rPr>
              <w:t>suario</w:t>
            </w:r>
          </w:p>
        </w:tc>
      </w:tr>
      <w:tr w:rsidR="000A6C2D" w:rsidRPr="002A4714" w14:paraId="47DF0F1B" w14:textId="77777777" w:rsidTr="00A77C6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19" w14:textId="77777777" w:rsidR="000A6C2D" w:rsidRPr="002A4714" w:rsidRDefault="000A6C2D" w:rsidP="00A77C6E">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1A" w14:textId="77777777" w:rsidR="000A6C2D" w:rsidRPr="002A4714" w:rsidRDefault="000A6C2D" w:rsidP="00A77C6E">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Ser administrador o secretaria</w:t>
            </w:r>
          </w:p>
        </w:tc>
      </w:tr>
      <w:tr w:rsidR="000A6C2D" w:rsidRPr="00F66CFA" w14:paraId="47DF0F2F" w14:textId="77777777" w:rsidTr="00A77C6E">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1C" w14:textId="77777777" w:rsidR="000A6C2D" w:rsidRPr="002A4714" w:rsidRDefault="000A6C2D" w:rsidP="00A77C6E">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1D" w14:textId="77777777" w:rsidR="0026365A" w:rsidRDefault="000A6C2D" w:rsidP="0026365A">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rsidRPr="0026365A">
              <w:t>Carga</w:t>
            </w:r>
            <w:r w:rsidR="0026365A" w:rsidRPr="0026365A">
              <w:t xml:space="preserve">r </w:t>
            </w:r>
            <w:r w:rsidR="002259F1">
              <w:t xml:space="preserve">lista de </w:t>
            </w:r>
            <w:r w:rsidR="0026365A" w:rsidRPr="0026365A">
              <w:t>especialidades que no están registrados al docente</w:t>
            </w:r>
          </w:p>
          <w:p w14:paraId="47DF0F1E" w14:textId="77777777" w:rsidR="002259F1" w:rsidRPr="0026365A" w:rsidRDefault="002259F1" w:rsidP="0026365A">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Cargar lista de especialidades que están registrados al docente</w:t>
            </w:r>
          </w:p>
          <w:p w14:paraId="47DF0F1F" w14:textId="77777777" w:rsidR="000A6C2D" w:rsidRPr="00AA7DF1" w:rsidRDefault="000A6C2D" w:rsidP="00AA7DF1">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b/>
              </w:rPr>
            </w:pPr>
            <w:r w:rsidRPr="00AA7DF1">
              <w:rPr>
                <w:b/>
              </w:rPr>
              <w:t>Agregar</w:t>
            </w:r>
          </w:p>
          <w:p w14:paraId="47DF0F20" w14:textId="77777777" w:rsidR="000A6C2D" w:rsidRPr="0026365A" w:rsidRDefault="0026365A" w:rsidP="0026365A">
            <w:pPr>
              <w:pStyle w:val="Prrafodelista"/>
              <w:numPr>
                <w:ilvl w:val="1"/>
                <w:numId w:val="32"/>
              </w:numPr>
              <w:cnfStyle w:val="000000000000" w:firstRow="0" w:lastRow="0" w:firstColumn="0" w:lastColumn="0" w:oddVBand="0" w:evenVBand="0" w:oddHBand="0" w:evenHBand="0" w:firstRowFirstColumn="0" w:firstRowLastColumn="0" w:lastRowFirstColumn="0" w:lastRowLastColumn="0"/>
            </w:pPr>
            <w:r>
              <w:t>Introducir nombre de especialidad</w:t>
            </w:r>
          </w:p>
          <w:p w14:paraId="47DF0F21" w14:textId="77777777" w:rsidR="000A6C2D" w:rsidRDefault="000A6C2D" w:rsidP="00AA7DF1">
            <w:pPr>
              <w:pStyle w:val="Prrafodelista"/>
              <w:numPr>
                <w:ilvl w:val="1"/>
                <w:numId w:val="32"/>
              </w:numPr>
              <w:cnfStyle w:val="000000000000" w:firstRow="0" w:lastRow="0" w:firstColumn="0" w:lastColumn="0" w:oddVBand="0" w:evenVBand="0" w:oddHBand="0" w:evenHBand="0" w:firstRowFirstColumn="0" w:firstRowLastColumn="0" w:lastRowFirstColumn="0" w:lastRowLastColumn="0"/>
            </w:pPr>
            <w:r w:rsidRPr="00AA7DF1">
              <w:t xml:space="preserve">Registrar </w:t>
            </w:r>
            <w:r w:rsidR="0026365A">
              <w:t>la especialidad</w:t>
            </w:r>
          </w:p>
          <w:p w14:paraId="47DF0F22" w14:textId="77777777" w:rsidR="002259F1" w:rsidRPr="00AA7DF1" w:rsidRDefault="002259F1" w:rsidP="00AA7DF1">
            <w:pPr>
              <w:pStyle w:val="Prrafodelista"/>
              <w:numPr>
                <w:ilvl w:val="1"/>
                <w:numId w:val="32"/>
              </w:numPr>
              <w:cnfStyle w:val="000000000000" w:firstRow="0" w:lastRow="0" w:firstColumn="0" w:lastColumn="0" w:oddVBand="0" w:evenVBand="0" w:oddHBand="0" w:evenHBand="0" w:firstRowFirstColumn="0" w:firstRowLastColumn="0" w:lastRowFirstColumn="0" w:lastRowLastColumn="0"/>
            </w:pPr>
            <w:r>
              <w:t>Actualizar lista de especialidades</w:t>
            </w:r>
          </w:p>
          <w:p w14:paraId="47DF0F23" w14:textId="77777777" w:rsidR="000A6C2D" w:rsidRPr="00AA7DF1" w:rsidRDefault="000A6C2D" w:rsidP="00AA7DF1">
            <w:pPr>
              <w:pStyle w:val="Prrafodelista"/>
              <w:numPr>
                <w:ilvl w:val="0"/>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AA7DF1">
              <w:rPr>
                <w:rFonts w:cs="Arial"/>
                <w:b/>
              </w:rPr>
              <w:t>Borrar</w:t>
            </w:r>
          </w:p>
          <w:p w14:paraId="47DF0F24" w14:textId="77777777" w:rsidR="000A6C2D" w:rsidRPr="00AA7DF1" w:rsidRDefault="000A6C2D" w:rsidP="00AA7DF1">
            <w:pPr>
              <w:pStyle w:val="Prrafodelista"/>
              <w:numPr>
                <w:ilvl w:val="1"/>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AA7DF1">
              <w:rPr>
                <w:rFonts w:cs="Arial"/>
              </w:rPr>
              <w:t>Sele</w:t>
            </w:r>
            <w:r w:rsidR="0026365A">
              <w:rPr>
                <w:rFonts w:cs="Arial"/>
              </w:rPr>
              <w:t>ccionar especialidad</w:t>
            </w:r>
          </w:p>
          <w:p w14:paraId="47DF0F25" w14:textId="77777777" w:rsidR="000A6C2D" w:rsidRDefault="0026365A" w:rsidP="00AA7DF1">
            <w:pPr>
              <w:pStyle w:val="Prrafodelista"/>
              <w:numPr>
                <w:ilvl w:val="1"/>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Desactivar la </w:t>
            </w:r>
            <w:r w:rsidR="006E5994">
              <w:rPr>
                <w:rFonts w:cs="Arial"/>
              </w:rPr>
              <w:t>especialidad</w:t>
            </w:r>
            <w:r>
              <w:rPr>
                <w:rFonts w:cs="Arial"/>
              </w:rPr>
              <w:t xml:space="preserve"> para no utilizarse</w:t>
            </w:r>
          </w:p>
          <w:p w14:paraId="47DF0F26" w14:textId="77777777" w:rsidR="002259F1" w:rsidRDefault="002259F1" w:rsidP="00AA7DF1">
            <w:pPr>
              <w:pStyle w:val="Prrafodelista"/>
              <w:numPr>
                <w:ilvl w:val="1"/>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Actualizar lista de especialidades</w:t>
            </w:r>
          </w:p>
          <w:p w14:paraId="47DF0F27" w14:textId="77777777" w:rsidR="0026365A" w:rsidRDefault="0026365A" w:rsidP="0026365A">
            <w:pPr>
              <w:pStyle w:val="Prrafodelista"/>
              <w:numPr>
                <w:ilvl w:val="0"/>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b/>
              </w:rPr>
              <w:t>I</w:t>
            </w:r>
            <w:r w:rsidRPr="0026365A">
              <w:rPr>
                <w:rFonts w:cs="Arial"/>
                <w:b/>
              </w:rPr>
              <w:t>ncluir</w:t>
            </w:r>
          </w:p>
          <w:p w14:paraId="47DF0F28" w14:textId="77777777" w:rsidR="0026365A" w:rsidRDefault="0026365A" w:rsidP="0026365A">
            <w:pPr>
              <w:pStyle w:val="Prrafodelista"/>
              <w:numPr>
                <w:ilvl w:val="1"/>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Seleccionar especialidad</w:t>
            </w:r>
            <w:r w:rsidR="002259F1">
              <w:rPr>
                <w:rFonts w:cs="Arial"/>
              </w:rPr>
              <w:t xml:space="preserve"> del docente</w:t>
            </w:r>
          </w:p>
          <w:p w14:paraId="47DF0F29" w14:textId="77777777" w:rsidR="0026365A" w:rsidRDefault="002259F1" w:rsidP="0026365A">
            <w:pPr>
              <w:pStyle w:val="Prrafodelista"/>
              <w:numPr>
                <w:ilvl w:val="1"/>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Incluir</w:t>
            </w:r>
            <w:r w:rsidR="009F1BC6">
              <w:rPr>
                <w:rFonts w:cs="Arial"/>
              </w:rPr>
              <w:t xml:space="preserve"> registro de</w:t>
            </w:r>
            <w:r>
              <w:rPr>
                <w:rFonts w:cs="Arial"/>
              </w:rPr>
              <w:t xml:space="preserve"> especialidad </w:t>
            </w:r>
            <w:r w:rsidR="0026365A">
              <w:rPr>
                <w:rFonts w:cs="Arial"/>
              </w:rPr>
              <w:t>al docente</w:t>
            </w:r>
          </w:p>
          <w:p w14:paraId="47DF0F2A" w14:textId="77777777" w:rsidR="002259F1" w:rsidRPr="0026365A" w:rsidRDefault="002259F1" w:rsidP="0026365A">
            <w:pPr>
              <w:pStyle w:val="Prrafodelista"/>
              <w:numPr>
                <w:ilvl w:val="1"/>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Actualizar </w:t>
            </w:r>
            <w:r w:rsidR="006E5994">
              <w:rPr>
                <w:rFonts w:cs="Arial"/>
              </w:rPr>
              <w:t>lista</w:t>
            </w:r>
            <w:r>
              <w:rPr>
                <w:rFonts w:cs="Arial"/>
              </w:rPr>
              <w:t xml:space="preserve"> de especialidades del docente</w:t>
            </w:r>
          </w:p>
          <w:p w14:paraId="47DF0F2B" w14:textId="77777777" w:rsidR="0026365A" w:rsidRDefault="0026365A" w:rsidP="0026365A">
            <w:pPr>
              <w:pStyle w:val="Prrafodelista"/>
              <w:numPr>
                <w:ilvl w:val="0"/>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b/>
              </w:rPr>
              <w:t>Quitar</w:t>
            </w:r>
          </w:p>
          <w:p w14:paraId="47DF0F2C" w14:textId="77777777" w:rsidR="002259F1" w:rsidRDefault="002259F1" w:rsidP="002259F1">
            <w:pPr>
              <w:pStyle w:val="Prrafodelista"/>
              <w:numPr>
                <w:ilvl w:val="1"/>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Seleccionar especialidad del docente</w:t>
            </w:r>
          </w:p>
          <w:p w14:paraId="47DF0F2D" w14:textId="77777777" w:rsidR="002259F1" w:rsidRDefault="002259F1" w:rsidP="002259F1">
            <w:pPr>
              <w:pStyle w:val="Prrafodelista"/>
              <w:numPr>
                <w:ilvl w:val="1"/>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Quitar </w:t>
            </w:r>
            <w:r w:rsidR="009F1BC6">
              <w:rPr>
                <w:rFonts w:cs="Arial"/>
              </w:rPr>
              <w:t xml:space="preserve">registro de </w:t>
            </w:r>
            <w:r>
              <w:rPr>
                <w:rFonts w:cs="Arial"/>
              </w:rPr>
              <w:t>especialidad al docente</w:t>
            </w:r>
          </w:p>
          <w:p w14:paraId="47DF0F2E" w14:textId="77777777" w:rsidR="006E5994" w:rsidRPr="002259F1" w:rsidRDefault="006E5994" w:rsidP="002259F1">
            <w:pPr>
              <w:pStyle w:val="Prrafodelista"/>
              <w:numPr>
                <w:ilvl w:val="1"/>
                <w:numId w:val="3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Actualizar lista de especialidad del docente</w:t>
            </w:r>
          </w:p>
        </w:tc>
      </w:tr>
      <w:tr w:rsidR="000A6C2D" w:rsidRPr="002A4714" w14:paraId="47DF0F32" w14:textId="77777777" w:rsidTr="00A77C6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30" w14:textId="77777777" w:rsidR="000A6C2D" w:rsidRPr="002A4714" w:rsidRDefault="000A6C2D" w:rsidP="00A77C6E">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31" w14:textId="77777777" w:rsidR="000A6C2D" w:rsidRPr="002A4714" w:rsidRDefault="000A6C2D" w:rsidP="00A77C6E">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 agregado o eliminado en el sistema</w:t>
            </w:r>
          </w:p>
        </w:tc>
      </w:tr>
    </w:tbl>
    <w:p w14:paraId="47DF0F33" w14:textId="77777777" w:rsidR="00550F84" w:rsidRDefault="00550F84" w:rsidP="001D45BB"/>
    <w:p w14:paraId="47DF0F34" w14:textId="77777777" w:rsidR="00550F84" w:rsidRDefault="00550F84" w:rsidP="001D45BB"/>
    <w:p w14:paraId="47DF0F35" w14:textId="77777777" w:rsidR="00550F84" w:rsidRDefault="00550F84" w:rsidP="001D45BB"/>
    <w:p w14:paraId="47DF0F36" w14:textId="77777777" w:rsidR="00550F84" w:rsidRDefault="00550F84" w:rsidP="001D45BB"/>
    <w:p w14:paraId="47DF0F37" w14:textId="77777777" w:rsidR="00550F84" w:rsidRPr="005A020F" w:rsidRDefault="002E0D6D" w:rsidP="005A020F">
      <w:pPr>
        <w:rPr>
          <w:b/>
        </w:rPr>
      </w:pPr>
      <w:r w:rsidRPr="005A020F">
        <w:rPr>
          <w:b/>
        </w:rPr>
        <w:lastRenderedPageBreak/>
        <w:t>CU8 GESTIONAR CARRERA</w:t>
      </w:r>
    </w:p>
    <w:p w14:paraId="47DF0F38" w14:textId="77777777" w:rsidR="00C918DE" w:rsidRDefault="00C918DE" w:rsidP="00F907AC">
      <w:pPr>
        <w:pStyle w:val="Estilo1"/>
      </w:pPr>
    </w:p>
    <w:p w14:paraId="47DF0F39" w14:textId="77777777" w:rsidR="002E0D6D" w:rsidRDefault="00FB3EDF" w:rsidP="002E0D6D">
      <w:pPr>
        <w:jc w:val="center"/>
      </w:pPr>
      <w:r w:rsidRPr="00FB3EDF">
        <w:rPr>
          <w:noProof/>
          <w:lang w:eastAsia="es-BO"/>
        </w:rPr>
        <w:drawing>
          <wp:inline distT="0" distB="0" distL="0" distR="0" wp14:anchorId="47DF1464" wp14:editId="47DF1465">
            <wp:extent cx="4913630" cy="1311910"/>
            <wp:effectExtent l="0" t="0" r="1270" b="254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3630" cy="1311910"/>
                    </a:xfrm>
                    <a:prstGeom prst="rect">
                      <a:avLst/>
                    </a:prstGeom>
                    <a:noFill/>
                    <a:ln>
                      <a:noFill/>
                    </a:ln>
                  </pic:spPr>
                </pic:pic>
              </a:graphicData>
            </a:graphic>
          </wp:inline>
        </w:drawing>
      </w:r>
    </w:p>
    <w:p w14:paraId="47DF0F3A" w14:textId="77777777" w:rsidR="00550F84" w:rsidRDefault="00550F84" w:rsidP="001D45BB"/>
    <w:tbl>
      <w:tblPr>
        <w:tblStyle w:val="Tabladelista3-nfasis51"/>
        <w:tblW w:w="9055" w:type="dxa"/>
        <w:jc w:val="center"/>
        <w:tblLook w:val="04A0" w:firstRow="1" w:lastRow="0" w:firstColumn="1" w:lastColumn="0" w:noHBand="0" w:noVBand="1"/>
      </w:tblPr>
      <w:tblGrid>
        <w:gridCol w:w="2112"/>
        <w:gridCol w:w="6943"/>
      </w:tblGrid>
      <w:tr w:rsidR="00F907AC" w:rsidRPr="002A4714" w14:paraId="47DF0F3D" w14:textId="77777777" w:rsidTr="00A77C6E">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F3B" w14:textId="77777777" w:rsidR="00F907AC" w:rsidRPr="002A4714" w:rsidRDefault="00F907AC" w:rsidP="00A77C6E">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F3C" w14:textId="77777777" w:rsidR="00F907AC" w:rsidRPr="002A4714" w:rsidRDefault="00F907AC" w:rsidP="00F907AC">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Gestionar Carrera</w:t>
            </w:r>
          </w:p>
        </w:tc>
      </w:tr>
      <w:tr w:rsidR="00F907AC" w:rsidRPr="00F66CFA" w14:paraId="47DF0F40" w14:textId="77777777" w:rsidTr="00A77C6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F3E" w14:textId="77777777" w:rsidR="00F907AC" w:rsidRPr="002A4714" w:rsidRDefault="00F907AC" w:rsidP="00A77C6E">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F3F" w14:textId="77777777" w:rsidR="00F907AC" w:rsidRPr="008A5539" w:rsidRDefault="0042677A" w:rsidP="00A77C6E">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Administrar Registro o datos de las carreras</w:t>
            </w:r>
          </w:p>
        </w:tc>
      </w:tr>
      <w:tr w:rsidR="00F907AC" w:rsidRPr="00296E15" w14:paraId="47DF0F43" w14:textId="77777777" w:rsidTr="00A77C6E">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41" w14:textId="77777777" w:rsidR="00F907AC" w:rsidRPr="002A4714" w:rsidRDefault="00F907AC" w:rsidP="00A77C6E">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42" w14:textId="77777777" w:rsidR="00F907AC" w:rsidRPr="002A4714" w:rsidRDefault="00F907AC" w:rsidP="0042677A">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Se registrara, modificara, eliminara los datos </w:t>
            </w:r>
            <w:r w:rsidR="0042677A">
              <w:rPr>
                <w:rFonts w:cs="Arial"/>
              </w:rPr>
              <w:t>de las carreras.</w:t>
            </w:r>
          </w:p>
        </w:tc>
      </w:tr>
      <w:tr w:rsidR="00F907AC" w:rsidRPr="002A4714" w14:paraId="47DF0F46" w14:textId="77777777" w:rsidTr="00A77C6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44" w14:textId="77777777" w:rsidR="00F907AC" w:rsidRPr="002A4714" w:rsidRDefault="00F907AC" w:rsidP="00A77C6E">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45" w14:textId="77777777" w:rsidR="00F907AC" w:rsidRPr="002A4714" w:rsidRDefault="0042677A" w:rsidP="00A77C6E">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w:t>
            </w:r>
          </w:p>
        </w:tc>
      </w:tr>
      <w:tr w:rsidR="00F907AC" w:rsidRPr="002A4714" w14:paraId="47DF0F49" w14:textId="77777777" w:rsidTr="00A77C6E">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47" w14:textId="77777777" w:rsidR="00F907AC" w:rsidRPr="002A4714" w:rsidRDefault="00F907AC" w:rsidP="00A77C6E">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48" w14:textId="77777777" w:rsidR="00F907AC" w:rsidRPr="002A4714" w:rsidRDefault="00F907AC" w:rsidP="0042677A">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Administrador</w:t>
            </w:r>
          </w:p>
        </w:tc>
      </w:tr>
      <w:tr w:rsidR="00F907AC" w:rsidRPr="002A4714" w14:paraId="47DF0F4C" w14:textId="77777777" w:rsidTr="00A77C6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4A" w14:textId="77777777" w:rsidR="00F907AC" w:rsidRPr="002A4714" w:rsidRDefault="00F907AC" w:rsidP="00A77C6E">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4B" w14:textId="77777777" w:rsidR="00F907AC" w:rsidRPr="0042677A" w:rsidRDefault="00F907AC" w:rsidP="0042677A">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p>
        </w:tc>
      </w:tr>
      <w:tr w:rsidR="00F907AC" w:rsidRPr="00F66CFA" w14:paraId="47DF0F64" w14:textId="77777777" w:rsidTr="00A77C6E">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4D" w14:textId="77777777" w:rsidR="00F907AC" w:rsidRPr="002A4714" w:rsidRDefault="00F907AC" w:rsidP="00A77C6E">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4E" w14:textId="77777777" w:rsidR="0042677A" w:rsidRPr="0042677A" w:rsidRDefault="0042677A" w:rsidP="0042677A">
            <w:pPr>
              <w:pStyle w:val="Prrafodelista"/>
              <w:numPr>
                <w:ilvl w:val="0"/>
                <w:numId w:val="33"/>
              </w:numPr>
              <w:cnfStyle w:val="000000000000" w:firstRow="0" w:lastRow="0" w:firstColumn="0" w:lastColumn="0" w:oddVBand="0" w:evenVBand="0" w:oddHBand="0" w:evenHBand="0" w:firstRowFirstColumn="0" w:firstRowLastColumn="0" w:lastRowFirstColumn="0" w:lastRowLastColumn="0"/>
            </w:pPr>
            <w:r w:rsidRPr="0042677A">
              <w:t>Cargar lista de modalidades</w:t>
            </w:r>
          </w:p>
          <w:p w14:paraId="47DF0F4F" w14:textId="77777777" w:rsidR="00F907AC" w:rsidRPr="0042677A" w:rsidRDefault="00F907AC" w:rsidP="0042677A">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b/>
              </w:rPr>
            </w:pPr>
            <w:r w:rsidRPr="0042677A">
              <w:rPr>
                <w:b/>
              </w:rPr>
              <w:t>Registrar</w:t>
            </w:r>
          </w:p>
          <w:p w14:paraId="47DF0F50" w14:textId="77777777" w:rsidR="00F907AC" w:rsidRPr="0042677A" w:rsidRDefault="00F907AC" w:rsidP="0042677A">
            <w:pPr>
              <w:pStyle w:val="Prrafodelista"/>
              <w:numPr>
                <w:ilvl w:val="1"/>
                <w:numId w:val="33"/>
              </w:numPr>
              <w:cnfStyle w:val="000000000000" w:firstRow="0" w:lastRow="0" w:firstColumn="0" w:lastColumn="0" w:oddVBand="0" w:evenVBand="0" w:oddHBand="0" w:evenHBand="0" w:firstRowFirstColumn="0" w:firstRowLastColumn="0" w:lastRowFirstColumn="0" w:lastRowLastColumn="0"/>
            </w:pPr>
            <w:r w:rsidRPr="0042677A">
              <w:t xml:space="preserve">Ingresar </w:t>
            </w:r>
            <w:r w:rsidR="0042677A">
              <w:t>nombre de la carrera</w:t>
            </w:r>
          </w:p>
          <w:p w14:paraId="47DF0F51" w14:textId="77777777" w:rsidR="00F907AC" w:rsidRDefault="0042677A" w:rsidP="0042677A">
            <w:pPr>
              <w:pStyle w:val="Prrafodelista"/>
              <w:numPr>
                <w:ilvl w:val="1"/>
                <w:numId w:val="33"/>
              </w:numPr>
              <w:cnfStyle w:val="000000000000" w:firstRow="0" w:lastRow="0" w:firstColumn="0" w:lastColumn="0" w:oddVBand="0" w:evenVBand="0" w:oddHBand="0" w:evenHBand="0" w:firstRowFirstColumn="0" w:firstRowLastColumn="0" w:lastRowFirstColumn="0" w:lastRowLastColumn="0"/>
            </w:pPr>
            <w:r w:rsidRPr="0042677A">
              <w:t>Seleccionar modalidad</w:t>
            </w:r>
          </w:p>
          <w:p w14:paraId="47DF0F52" w14:textId="77777777" w:rsidR="0042677A" w:rsidRPr="0042677A" w:rsidRDefault="0042677A" w:rsidP="0042677A">
            <w:pPr>
              <w:pStyle w:val="Prrafodelista"/>
              <w:numPr>
                <w:ilvl w:val="1"/>
                <w:numId w:val="33"/>
              </w:numPr>
              <w:cnfStyle w:val="000000000000" w:firstRow="0" w:lastRow="0" w:firstColumn="0" w:lastColumn="0" w:oddVBand="0" w:evenVBand="0" w:oddHBand="0" w:evenHBand="0" w:firstRowFirstColumn="0" w:firstRowLastColumn="0" w:lastRowFirstColumn="0" w:lastRowLastColumn="0"/>
            </w:pPr>
            <w:r>
              <w:t>Seleccionar duración en años de la carrera</w:t>
            </w:r>
          </w:p>
          <w:p w14:paraId="47DF0F53" w14:textId="77777777" w:rsidR="00F907AC" w:rsidRDefault="0042677A" w:rsidP="0042677A">
            <w:pPr>
              <w:pStyle w:val="Prrafodelista"/>
              <w:numPr>
                <w:ilvl w:val="1"/>
                <w:numId w:val="33"/>
              </w:numPr>
              <w:cnfStyle w:val="000000000000" w:firstRow="0" w:lastRow="0" w:firstColumn="0" w:lastColumn="0" w:oddVBand="0" w:evenVBand="0" w:oddHBand="0" w:evenHBand="0" w:firstRowFirstColumn="0" w:firstRowLastColumn="0" w:lastRowFirstColumn="0" w:lastRowLastColumn="0"/>
            </w:pPr>
            <w:r>
              <w:t>Registrar la carrera en el sistema</w:t>
            </w:r>
          </w:p>
          <w:p w14:paraId="47DF0F54" w14:textId="77777777" w:rsidR="0042677A" w:rsidRPr="0042677A" w:rsidRDefault="0042677A" w:rsidP="0042677A">
            <w:pPr>
              <w:pStyle w:val="Prrafodelista"/>
              <w:numPr>
                <w:ilvl w:val="1"/>
                <w:numId w:val="33"/>
              </w:numPr>
              <w:cnfStyle w:val="000000000000" w:firstRow="0" w:lastRow="0" w:firstColumn="0" w:lastColumn="0" w:oddVBand="0" w:evenVBand="0" w:oddHBand="0" w:evenHBand="0" w:firstRowFirstColumn="0" w:firstRowLastColumn="0" w:lastRowFirstColumn="0" w:lastRowLastColumn="0"/>
            </w:pPr>
            <w:r>
              <w:t>Actualizar los campos con el nuevo registro</w:t>
            </w:r>
          </w:p>
          <w:p w14:paraId="47DF0F55" w14:textId="77777777" w:rsidR="00F907AC" w:rsidRPr="0042677A" w:rsidRDefault="00F907AC" w:rsidP="0042677A">
            <w:pPr>
              <w:pStyle w:val="Prrafodelista"/>
              <w:numPr>
                <w:ilvl w:val="0"/>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42677A">
              <w:rPr>
                <w:rFonts w:cs="Arial"/>
                <w:b/>
              </w:rPr>
              <w:t>Modificar</w:t>
            </w:r>
          </w:p>
          <w:p w14:paraId="47DF0F56" w14:textId="77777777" w:rsidR="00F907AC" w:rsidRPr="0042677A" w:rsidRDefault="00F907AC" w:rsidP="0042677A">
            <w:pPr>
              <w:pStyle w:val="Prrafodelista"/>
              <w:numPr>
                <w:ilvl w:val="1"/>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42677A">
              <w:rPr>
                <w:rFonts w:cs="Arial"/>
              </w:rPr>
              <w:t xml:space="preserve">Ingresar </w:t>
            </w:r>
            <w:r w:rsidR="0042677A">
              <w:rPr>
                <w:rFonts w:cs="Arial"/>
              </w:rPr>
              <w:t>nombre o id de la carrera</w:t>
            </w:r>
          </w:p>
          <w:p w14:paraId="47DF0F57" w14:textId="77777777" w:rsidR="00F907AC" w:rsidRPr="0042677A" w:rsidRDefault="00F907AC" w:rsidP="0042677A">
            <w:pPr>
              <w:pStyle w:val="Prrafodelista"/>
              <w:numPr>
                <w:ilvl w:val="1"/>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42677A">
              <w:rPr>
                <w:rFonts w:cs="Arial"/>
              </w:rPr>
              <w:t xml:space="preserve">Buscar </w:t>
            </w:r>
            <w:r w:rsidR="0042677A">
              <w:rPr>
                <w:rFonts w:cs="Arial"/>
              </w:rPr>
              <w:t>carrera</w:t>
            </w:r>
          </w:p>
          <w:p w14:paraId="47DF0F58" w14:textId="77777777" w:rsidR="00F907AC" w:rsidRDefault="00F907AC" w:rsidP="0042677A">
            <w:pPr>
              <w:pStyle w:val="Prrafodelista"/>
              <w:numPr>
                <w:ilvl w:val="1"/>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42677A">
              <w:rPr>
                <w:rFonts w:cs="Arial"/>
                <w:b/>
              </w:rPr>
              <w:t>Si existe</w:t>
            </w:r>
            <w:r w:rsidR="009105FA">
              <w:rPr>
                <w:rFonts w:cs="Arial"/>
                <w:b/>
              </w:rPr>
              <w:t xml:space="preserve"> carrera</w:t>
            </w:r>
          </w:p>
          <w:p w14:paraId="47DF0F59" w14:textId="77777777" w:rsidR="009105FA" w:rsidRPr="009105FA" w:rsidRDefault="009105FA" w:rsidP="009105FA">
            <w:pPr>
              <w:pStyle w:val="Prrafodelista"/>
              <w:numPr>
                <w:ilvl w:val="2"/>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Cargar datos en los campos</w:t>
            </w:r>
          </w:p>
          <w:p w14:paraId="47DF0F5A" w14:textId="77777777" w:rsidR="00F907AC" w:rsidRPr="0042677A" w:rsidRDefault="00F907AC" w:rsidP="0042677A">
            <w:pPr>
              <w:pStyle w:val="Prrafodelista"/>
              <w:numPr>
                <w:ilvl w:val="2"/>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42677A">
              <w:rPr>
                <w:rFonts w:cs="Arial"/>
              </w:rPr>
              <w:t>Modificar los datos de</w:t>
            </w:r>
            <w:r w:rsidR="009105FA">
              <w:rPr>
                <w:rFonts w:cs="Arial"/>
              </w:rPr>
              <w:t xml:space="preserve"> la carrera</w:t>
            </w:r>
          </w:p>
          <w:p w14:paraId="47DF0F5B" w14:textId="77777777" w:rsidR="009105FA" w:rsidRPr="009105FA" w:rsidRDefault="009105FA" w:rsidP="009105FA">
            <w:pPr>
              <w:pStyle w:val="Prrafodelista"/>
              <w:numPr>
                <w:ilvl w:val="2"/>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rPr>
              <w:t>Actualizar Registro en el sistema</w:t>
            </w:r>
          </w:p>
          <w:p w14:paraId="47DF0F5C" w14:textId="77777777" w:rsidR="00F907AC" w:rsidRPr="0042677A" w:rsidRDefault="00F907AC" w:rsidP="0042677A">
            <w:pPr>
              <w:pStyle w:val="Prrafodelista"/>
              <w:numPr>
                <w:ilvl w:val="0"/>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42677A">
              <w:rPr>
                <w:rFonts w:cs="Arial"/>
                <w:b/>
              </w:rPr>
              <w:t>Eliminar</w:t>
            </w:r>
          </w:p>
          <w:p w14:paraId="47DF0F5D" w14:textId="77777777" w:rsidR="00F907AC" w:rsidRPr="0042677A" w:rsidRDefault="00F907AC" w:rsidP="0042677A">
            <w:pPr>
              <w:pStyle w:val="Prrafodelista"/>
              <w:numPr>
                <w:ilvl w:val="1"/>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42677A">
              <w:rPr>
                <w:rFonts w:cs="Arial"/>
              </w:rPr>
              <w:t xml:space="preserve">Ingresar </w:t>
            </w:r>
            <w:r w:rsidR="009105FA">
              <w:rPr>
                <w:rFonts w:cs="Arial"/>
              </w:rPr>
              <w:t>id o nombre de la carrera</w:t>
            </w:r>
          </w:p>
          <w:p w14:paraId="47DF0F5E" w14:textId="77777777" w:rsidR="00F907AC" w:rsidRPr="0042677A" w:rsidRDefault="00F907AC" w:rsidP="0042677A">
            <w:pPr>
              <w:pStyle w:val="Prrafodelista"/>
              <w:numPr>
                <w:ilvl w:val="1"/>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42677A">
              <w:rPr>
                <w:rFonts w:cs="Arial"/>
              </w:rPr>
              <w:t xml:space="preserve">Buscar </w:t>
            </w:r>
            <w:r w:rsidR="009105FA">
              <w:rPr>
                <w:rFonts w:cs="Arial"/>
              </w:rPr>
              <w:t>carrera</w:t>
            </w:r>
          </w:p>
          <w:p w14:paraId="47DF0F5F" w14:textId="77777777" w:rsidR="00F907AC" w:rsidRDefault="00F907AC" w:rsidP="0042677A">
            <w:pPr>
              <w:pStyle w:val="Prrafodelista"/>
              <w:numPr>
                <w:ilvl w:val="1"/>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42677A">
              <w:rPr>
                <w:rFonts w:cs="Arial"/>
                <w:b/>
              </w:rPr>
              <w:t>Si existe</w:t>
            </w:r>
            <w:r w:rsidR="009105FA">
              <w:rPr>
                <w:rFonts w:cs="Arial"/>
                <w:b/>
              </w:rPr>
              <w:t xml:space="preserve"> carrera</w:t>
            </w:r>
          </w:p>
          <w:p w14:paraId="47DF0F60" w14:textId="77777777" w:rsidR="009105FA" w:rsidRDefault="009105FA" w:rsidP="009105FA">
            <w:pPr>
              <w:pStyle w:val="Prrafodelista"/>
              <w:numPr>
                <w:ilvl w:val="2"/>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Cargar datos en el los campos</w:t>
            </w:r>
          </w:p>
          <w:p w14:paraId="47DF0F61" w14:textId="77777777" w:rsidR="0024047A" w:rsidRDefault="0024047A" w:rsidP="009105FA">
            <w:pPr>
              <w:pStyle w:val="Prrafodelista"/>
              <w:numPr>
                <w:ilvl w:val="2"/>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Preguntar si desea eliminar la carrera</w:t>
            </w:r>
          </w:p>
          <w:p w14:paraId="47DF0F62" w14:textId="77777777" w:rsidR="0024047A" w:rsidRPr="009105FA" w:rsidRDefault="0024047A" w:rsidP="009105FA">
            <w:pPr>
              <w:pStyle w:val="Prrafodelista"/>
              <w:numPr>
                <w:ilvl w:val="2"/>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Si acepta</w:t>
            </w:r>
          </w:p>
          <w:p w14:paraId="47DF0F63" w14:textId="77777777" w:rsidR="00F907AC" w:rsidRPr="0042677A" w:rsidRDefault="00F907AC" w:rsidP="0024047A">
            <w:pPr>
              <w:pStyle w:val="Prrafodelista"/>
              <w:numPr>
                <w:ilvl w:val="3"/>
                <w:numId w:val="3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42677A">
              <w:rPr>
                <w:rFonts w:cs="Arial"/>
              </w:rPr>
              <w:t>Eliminar registro</w:t>
            </w:r>
          </w:p>
        </w:tc>
      </w:tr>
      <w:tr w:rsidR="00F907AC" w:rsidRPr="002A4714" w14:paraId="47DF0F67" w14:textId="77777777" w:rsidTr="00A77C6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65" w14:textId="77777777" w:rsidR="00F907AC" w:rsidRPr="002A4714" w:rsidRDefault="00F907AC" w:rsidP="00A77C6E">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66" w14:textId="77777777" w:rsidR="00F907AC" w:rsidRPr="002A4714" w:rsidRDefault="00F907AC" w:rsidP="00A77C6E">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registros agregados o modificados de docentes en el sistema</w:t>
            </w:r>
          </w:p>
        </w:tc>
      </w:tr>
    </w:tbl>
    <w:p w14:paraId="47DF0F68" w14:textId="77777777" w:rsidR="00550F84" w:rsidRDefault="00550F84" w:rsidP="001D45BB"/>
    <w:p w14:paraId="47DF0F69" w14:textId="77777777" w:rsidR="00550F84" w:rsidRDefault="00550F84" w:rsidP="001D45BB"/>
    <w:p w14:paraId="47DF0F6A" w14:textId="77777777" w:rsidR="00550F84" w:rsidRDefault="00550F84" w:rsidP="001D45BB"/>
    <w:p w14:paraId="47DF0F6B" w14:textId="77777777" w:rsidR="00550F84" w:rsidRDefault="00550F84" w:rsidP="001D45BB"/>
    <w:p w14:paraId="47DF0F6C" w14:textId="77777777" w:rsidR="00550F84" w:rsidRDefault="00550F84" w:rsidP="001D45BB"/>
    <w:p w14:paraId="47DF0F6D" w14:textId="77777777" w:rsidR="00D832FC" w:rsidRDefault="00D832FC" w:rsidP="001D45BB"/>
    <w:p w14:paraId="47DF0F6E" w14:textId="77777777" w:rsidR="00D832FC" w:rsidRPr="005A020F" w:rsidRDefault="00A66174" w:rsidP="005A020F">
      <w:pPr>
        <w:rPr>
          <w:b/>
        </w:rPr>
      </w:pPr>
      <w:r w:rsidRPr="005A020F">
        <w:rPr>
          <w:b/>
        </w:rPr>
        <w:lastRenderedPageBreak/>
        <w:t>CU9 GESTIONAR REGISTRO DE ADMINISTRADOR</w:t>
      </w:r>
    </w:p>
    <w:p w14:paraId="47DF0F6F" w14:textId="77777777" w:rsidR="00A66174" w:rsidRDefault="00A66174" w:rsidP="00A66174">
      <w:pPr>
        <w:jc w:val="center"/>
      </w:pPr>
      <w:r w:rsidRPr="00A66174">
        <w:rPr>
          <w:noProof/>
          <w:lang w:eastAsia="es-BO"/>
        </w:rPr>
        <w:drawing>
          <wp:inline distT="0" distB="0" distL="0" distR="0" wp14:anchorId="47DF1466" wp14:editId="47DF1467">
            <wp:extent cx="4723130" cy="1311910"/>
            <wp:effectExtent l="0" t="0" r="1270" b="254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3130" cy="1311910"/>
                    </a:xfrm>
                    <a:prstGeom prst="rect">
                      <a:avLst/>
                    </a:prstGeom>
                    <a:noFill/>
                    <a:ln>
                      <a:noFill/>
                    </a:ln>
                  </pic:spPr>
                </pic:pic>
              </a:graphicData>
            </a:graphic>
          </wp:inline>
        </w:drawing>
      </w:r>
    </w:p>
    <w:p w14:paraId="47DF0F70" w14:textId="77777777" w:rsidR="00D832FC" w:rsidRDefault="00D832FC" w:rsidP="001D45BB"/>
    <w:tbl>
      <w:tblPr>
        <w:tblStyle w:val="Tabladelista3-nfasis51"/>
        <w:tblW w:w="9055" w:type="dxa"/>
        <w:jc w:val="center"/>
        <w:tblLook w:val="04A0" w:firstRow="1" w:lastRow="0" w:firstColumn="1" w:lastColumn="0" w:noHBand="0" w:noVBand="1"/>
      </w:tblPr>
      <w:tblGrid>
        <w:gridCol w:w="2112"/>
        <w:gridCol w:w="6943"/>
      </w:tblGrid>
      <w:tr w:rsidR="00A66174" w:rsidRPr="002A4714" w14:paraId="47DF0F73" w14:textId="77777777" w:rsidTr="00A77C6E">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F71" w14:textId="77777777" w:rsidR="00A66174" w:rsidRPr="002A4714" w:rsidRDefault="00A66174" w:rsidP="00A77C6E">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F72" w14:textId="77777777" w:rsidR="00A66174" w:rsidRPr="002A4714" w:rsidRDefault="00A66174" w:rsidP="00E03FEB">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Gestionar</w:t>
            </w:r>
            <w:r w:rsidR="00E03FEB">
              <w:rPr>
                <w:rFonts w:cs="Arial"/>
              </w:rPr>
              <w:t xml:space="preserve"> Registro de</w:t>
            </w:r>
            <w:r>
              <w:rPr>
                <w:rFonts w:cs="Arial"/>
              </w:rPr>
              <w:t xml:space="preserve"> </w:t>
            </w:r>
            <w:r w:rsidR="00E03FEB">
              <w:rPr>
                <w:rFonts w:cs="Arial"/>
              </w:rPr>
              <w:t>Administrador</w:t>
            </w:r>
          </w:p>
        </w:tc>
      </w:tr>
      <w:tr w:rsidR="00A66174" w:rsidRPr="00F66CFA" w14:paraId="47DF0F76" w14:textId="77777777" w:rsidTr="00A77C6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F74" w14:textId="77777777" w:rsidR="00A66174" w:rsidRPr="002A4714" w:rsidRDefault="00A66174" w:rsidP="00A77C6E">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F75" w14:textId="77777777" w:rsidR="00A66174" w:rsidRPr="008A5539" w:rsidRDefault="007F4878" w:rsidP="007F4878">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Manipular el registro de los administradores</w:t>
            </w:r>
          </w:p>
        </w:tc>
      </w:tr>
      <w:tr w:rsidR="00A66174" w:rsidRPr="00296E15" w14:paraId="47DF0F79" w14:textId="77777777" w:rsidTr="00A77C6E">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77" w14:textId="77777777" w:rsidR="00A66174" w:rsidRPr="002A4714" w:rsidRDefault="00A66174" w:rsidP="00A77C6E">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78" w14:textId="77777777" w:rsidR="00A66174" w:rsidRPr="002A4714" w:rsidRDefault="00A66174" w:rsidP="007F4878">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Se registrara, modificara, eliminara los datos de l</w:t>
            </w:r>
            <w:r w:rsidR="007F4878">
              <w:rPr>
                <w:rFonts w:cs="Arial"/>
              </w:rPr>
              <w:t>os administradores</w:t>
            </w:r>
            <w:r>
              <w:rPr>
                <w:rFonts w:cs="Arial"/>
              </w:rPr>
              <w:t>, además de teléfonos de contacto</w:t>
            </w:r>
          </w:p>
        </w:tc>
      </w:tr>
      <w:tr w:rsidR="00A66174" w:rsidRPr="002A4714" w14:paraId="47DF0F7C" w14:textId="77777777" w:rsidTr="00A77C6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7A" w14:textId="77777777" w:rsidR="00A66174" w:rsidRPr="002A4714" w:rsidRDefault="00A66174" w:rsidP="00A77C6E">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7B" w14:textId="77777777" w:rsidR="00A66174" w:rsidRPr="002A4714" w:rsidRDefault="007F4878" w:rsidP="007F4878">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w:t>
            </w:r>
          </w:p>
        </w:tc>
      </w:tr>
      <w:tr w:rsidR="00A66174" w:rsidRPr="002A4714" w14:paraId="47DF0F7F" w14:textId="77777777" w:rsidTr="00A77C6E">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7D" w14:textId="77777777" w:rsidR="00A66174" w:rsidRPr="002A4714" w:rsidRDefault="00A66174" w:rsidP="00A77C6E">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7E" w14:textId="77777777" w:rsidR="00A66174" w:rsidRPr="002A4714" w:rsidRDefault="00A66174" w:rsidP="007F4878">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Administrador</w:t>
            </w:r>
          </w:p>
        </w:tc>
      </w:tr>
      <w:tr w:rsidR="00A66174" w:rsidRPr="002A4714" w14:paraId="47DF0F82" w14:textId="77777777" w:rsidTr="00A77C6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80" w14:textId="77777777" w:rsidR="00A66174" w:rsidRPr="002A4714" w:rsidRDefault="00A66174" w:rsidP="00A77C6E">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81" w14:textId="77777777" w:rsidR="00A66174" w:rsidRPr="002B0624" w:rsidRDefault="00A66174" w:rsidP="00A77C6E">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p>
        </w:tc>
      </w:tr>
      <w:tr w:rsidR="00A66174" w:rsidRPr="00F66CFA" w14:paraId="47DF0F99" w14:textId="77777777" w:rsidTr="00A77C6E">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83" w14:textId="77777777" w:rsidR="00A66174" w:rsidRPr="002A4714" w:rsidRDefault="00A66174" w:rsidP="00A77C6E">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84" w14:textId="77777777" w:rsidR="00A66174" w:rsidRDefault="00A66174" w:rsidP="007F4878">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b/>
              </w:rPr>
            </w:pPr>
            <w:r w:rsidRPr="007F4878">
              <w:rPr>
                <w:b/>
              </w:rPr>
              <w:t>Registrar</w:t>
            </w:r>
          </w:p>
          <w:p w14:paraId="47DF0F85" w14:textId="77777777" w:rsidR="00E676DB" w:rsidRPr="00E676DB" w:rsidRDefault="00E676DB" w:rsidP="00E676DB">
            <w:pPr>
              <w:pStyle w:val="Prrafodelista"/>
              <w:numPr>
                <w:ilvl w:val="1"/>
                <w:numId w:val="34"/>
              </w:numPr>
              <w:cnfStyle w:val="000000000000" w:firstRow="0" w:lastRow="0" w:firstColumn="0" w:lastColumn="0" w:oddVBand="0" w:evenVBand="0" w:oddHBand="0" w:evenHBand="0" w:firstRowFirstColumn="0" w:firstRowLastColumn="0" w:lastRowFirstColumn="0" w:lastRowLastColumn="0"/>
            </w:pPr>
            <w:r>
              <w:t>Limpiar datos y campos</w:t>
            </w:r>
          </w:p>
          <w:p w14:paraId="47DF0F86" w14:textId="77777777" w:rsidR="00A66174" w:rsidRPr="007F4878" w:rsidRDefault="00A66174" w:rsidP="007F4878">
            <w:pPr>
              <w:pStyle w:val="Prrafodelista"/>
              <w:numPr>
                <w:ilvl w:val="1"/>
                <w:numId w:val="34"/>
              </w:numPr>
              <w:cnfStyle w:val="000000000000" w:firstRow="0" w:lastRow="0" w:firstColumn="0" w:lastColumn="0" w:oddVBand="0" w:evenVBand="0" w:oddHBand="0" w:evenHBand="0" w:firstRowFirstColumn="0" w:firstRowLastColumn="0" w:lastRowFirstColumn="0" w:lastRowLastColumn="0"/>
            </w:pPr>
            <w:r w:rsidRPr="007F4878">
              <w:t xml:space="preserve">Ingresar datos: Carnet, nombre de usuario, contraseña, nombre completo, apellidos, sexo, dirección, email, nacionalidad, fecha nacimiento, </w:t>
            </w:r>
            <w:r w:rsidR="007F4878" w:rsidRPr="007F4878">
              <w:t>cargo</w:t>
            </w:r>
            <w:r w:rsidRPr="007F4878">
              <w:t>.</w:t>
            </w:r>
          </w:p>
          <w:p w14:paraId="47DF0F87" w14:textId="77777777" w:rsidR="00A66174" w:rsidRPr="007F4878" w:rsidRDefault="00A66174" w:rsidP="007F4878">
            <w:pPr>
              <w:pStyle w:val="Prrafodelista"/>
              <w:numPr>
                <w:ilvl w:val="1"/>
                <w:numId w:val="34"/>
              </w:numPr>
              <w:cnfStyle w:val="000000000000" w:firstRow="0" w:lastRow="0" w:firstColumn="0" w:lastColumn="0" w:oddVBand="0" w:evenVBand="0" w:oddHBand="0" w:evenHBand="0" w:firstRowFirstColumn="0" w:firstRowLastColumn="0" w:lastRowFirstColumn="0" w:lastRowLastColumn="0"/>
              <w:rPr>
                <w:b/>
              </w:rPr>
            </w:pPr>
            <w:r w:rsidRPr="007F4878">
              <w:rPr>
                <w:b/>
              </w:rPr>
              <w:t>Extends CU3</w:t>
            </w:r>
          </w:p>
          <w:p w14:paraId="47DF0F88" w14:textId="77777777" w:rsidR="00A66174" w:rsidRPr="007F4878" w:rsidRDefault="00A66174" w:rsidP="007F4878">
            <w:pPr>
              <w:pStyle w:val="Prrafodelista"/>
              <w:numPr>
                <w:ilvl w:val="1"/>
                <w:numId w:val="34"/>
              </w:numPr>
              <w:cnfStyle w:val="000000000000" w:firstRow="0" w:lastRow="0" w:firstColumn="0" w:lastColumn="0" w:oddVBand="0" w:evenVBand="0" w:oddHBand="0" w:evenHBand="0" w:firstRowFirstColumn="0" w:firstRowLastColumn="0" w:lastRowFirstColumn="0" w:lastRowLastColumn="0"/>
            </w:pPr>
            <w:r w:rsidRPr="007F4878">
              <w:t xml:space="preserve">Registrar al usuario, datos personales y </w:t>
            </w:r>
            <w:r w:rsidR="007F4878">
              <w:t>administrador</w:t>
            </w:r>
          </w:p>
          <w:p w14:paraId="47DF0F89" w14:textId="77777777" w:rsidR="00A66174" w:rsidRDefault="00A66174" w:rsidP="007F4878">
            <w:pPr>
              <w:pStyle w:val="Prrafodelista"/>
              <w:numPr>
                <w:ilvl w:val="2"/>
                <w:numId w:val="34"/>
              </w:numPr>
              <w:cnfStyle w:val="000000000000" w:firstRow="0" w:lastRow="0" w:firstColumn="0" w:lastColumn="0" w:oddVBand="0" w:evenVBand="0" w:oddHBand="0" w:evenHBand="0" w:firstRowFirstColumn="0" w:firstRowLastColumn="0" w:lastRowFirstColumn="0" w:lastRowLastColumn="0"/>
            </w:pPr>
            <w:r w:rsidRPr="007F4878">
              <w:t>Si registro de datos personales correcto, registrar teléfonos y especialidades.</w:t>
            </w:r>
          </w:p>
          <w:p w14:paraId="47DF0F8A" w14:textId="77777777" w:rsidR="00D60FEE" w:rsidRPr="007F4878" w:rsidRDefault="00D60FEE" w:rsidP="00D60FEE">
            <w:pPr>
              <w:pStyle w:val="Prrafodelista"/>
              <w:numPr>
                <w:ilvl w:val="1"/>
                <w:numId w:val="34"/>
              </w:numPr>
              <w:cnfStyle w:val="000000000000" w:firstRow="0" w:lastRow="0" w:firstColumn="0" w:lastColumn="0" w:oddVBand="0" w:evenVBand="0" w:oddHBand="0" w:evenHBand="0" w:firstRowFirstColumn="0" w:firstRowLastColumn="0" w:lastRowFirstColumn="0" w:lastRowLastColumn="0"/>
            </w:pPr>
            <w:r>
              <w:t xml:space="preserve">Actualizar </w:t>
            </w:r>
            <w:r w:rsidR="00E676DB">
              <w:t>campos</w:t>
            </w:r>
          </w:p>
          <w:p w14:paraId="47DF0F8B" w14:textId="77777777" w:rsidR="00A66174" w:rsidRPr="007F4878" w:rsidRDefault="00A66174" w:rsidP="007F4878">
            <w:pPr>
              <w:pStyle w:val="Prrafodelista"/>
              <w:numPr>
                <w:ilvl w:val="0"/>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7F4878">
              <w:rPr>
                <w:rFonts w:cs="Arial"/>
                <w:b/>
              </w:rPr>
              <w:t>Modificar</w:t>
            </w:r>
          </w:p>
          <w:p w14:paraId="47DF0F8C" w14:textId="77777777" w:rsidR="00A66174" w:rsidRPr="007F4878" w:rsidRDefault="00A66174" w:rsidP="007F4878">
            <w:pPr>
              <w:pStyle w:val="Prrafodelista"/>
              <w:numPr>
                <w:ilvl w:val="1"/>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7F4878">
              <w:rPr>
                <w:rFonts w:cs="Arial"/>
              </w:rPr>
              <w:t>Ingresar ci</w:t>
            </w:r>
          </w:p>
          <w:p w14:paraId="47DF0F8D" w14:textId="77777777" w:rsidR="00A66174" w:rsidRPr="007F4878" w:rsidRDefault="00A66174" w:rsidP="007F4878">
            <w:pPr>
              <w:pStyle w:val="Prrafodelista"/>
              <w:numPr>
                <w:ilvl w:val="1"/>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7F4878">
              <w:rPr>
                <w:rFonts w:cs="Arial"/>
              </w:rPr>
              <w:t xml:space="preserve">Buscar </w:t>
            </w:r>
            <w:r w:rsidR="00E676DB">
              <w:rPr>
                <w:rFonts w:cs="Arial"/>
              </w:rPr>
              <w:t>administrador</w:t>
            </w:r>
          </w:p>
          <w:p w14:paraId="47DF0F8E" w14:textId="77777777" w:rsidR="00A66174" w:rsidRPr="007F4878" w:rsidRDefault="00A66174" w:rsidP="007F4878">
            <w:pPr>
              <w:pStyle w:val="Prrafodelista"/>
              <w:numPr>
                <w:ilvl w:val="1"/>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7F4878">
              <w:rPr>
                <w:rFonts w:cs="Arial"/>
                <w:b/>
              </w:rPr>
              <w:t>Si existe</w:t>
            </w:r>
          </w:p>
          <w:p w14:paraId="47DF0F8F" w14:textId="77777777" w:rsidR="00A66174" w:rsidRPr="007F4878" w:rsidRDefault="00A66174" w:rsidP="007F4878">
            <w:pPr>
              <w:pStyle w:val="Prrafodelista"/>
              <w:numPr>
                <w:ilvl w:val="2"/>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7F4878">
              <w:rPr>
                <w:rFonts w:cs="Arial"/>
              </w:rPr>
              <w:t xml:space="preserve">Modificar los datos del </w:t>
            </w:r>
            <w:r w:rsidR="00E676DB">
              <w:rPr>
                <w:rFonts w:cs="Arial"/>
              </w:rPr>
              <w:t>administrador</w:t>
            </w:r>
          </w:p>
          <w:p w14:paraId="47DF0F90" w14:textId="77777777" w:rsidR="00A66174" w:rsidRPr="007F4878" w:rsidRDefault="00A66174" w:rsidP="007F4878">
            <w:pPr>
              <w:pStyle w:val="Prrafodelista"/>
              <w:numPr>
                <w:ilvl w:val="2"/>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7F4878">
              <w:rPr>
                <w:rFonts w:cs="Arial"/>
                <w:b/>
              </w:rPr>
              <w:t>Extends CU3</w:t>
            </w:r>
          </w:p>
          <w:p w14:paraId="47DF0F91" w14:textId="77777777" w:rsidR="00A66174" w:rsidRPr="007F4878" w:rsidRDefault="00A66174" w:rsidP="007F4878">
            <w:pPr>
              <w:pStyle w:val="Prrafodelista"/>
              <w:numPr>
                <w:ilvl w:val="2"/>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7F4878">
              <w:rPr>
                <w:rFonts w:cs="Arial"/>
              </w:rPr>
              <w:t>Guardar los cambios</w:t>
            </w:r>
          </w:p>
          <w:p w14:paraId="47DF0F92" w14:textId="77777777" w:rsidR="00A66174" w:rsidRPr="007F4878" w:rsidRDefault="00A66174" w:rsidP="007F4878">
            <w:pPr>
              <w:pStyle w:val="Prrafodelista"/>
              <w:numPr>
                <w:ilvl w:val="0"/>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7F4878">
              <w:rPr>
                <w:rFonts w:cs="Arial"/>
                <w:b/>
              </w:rPr>
              <w:t>Eliminar</w:t>
            </w:r>
          </w:p>
          <w:p w14:paraId="47DF0F93" w14:textId="77777777" w:rsidR="00A66174" w:rsidRPr="007F4878" w:rsidRDefault="00A66174" w:rsidP="007F4878">
            <w:pPr>
              <w:pStyle w:val="Prrafodelista"/>
              <w:numPr>
                <w:ilvl w:val="1"/>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7F4878">
              <w:rPr>
                <w:rFonts w:cs="Arial"/>
              </w:rPr>
              <w:t>Ingresar ci</w:t>
            </w:r>
          </w:p>
          <w:p w14:paraId="47DF0F94" w14:textId="77777777" w:rsidR="00A66174" w:rsidRPr="007F4878" w:rsidRDefault="00A66174" w:rsidP="007F4878">
            <w:pPr>
              <w:pStyle w:val="Prrafodelista"/>
              <w:numPr>
                <w:ilvl w:val="1"/>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7F4878">
              <w:rPr>
                <w:rFonts w:cs="Arial"/>
              </w:rPr>
              <w:t xml:space="preserve">Buscar </w:t>
            </w:r>
            <w:r w:rsidR="00E676DB">
              <w:rPr>
                <w:rFonts w:cs="Arial"/>
              </w:rPr>
              <w:t>administrador</w:t>
            </w:r>
          </w:p>
          <w:p w14:paraId="47DF0F95" w14:textId="77777777" w:rsidR="00A66174" w:rsidRPr="007F4878" w:rsidRDefault="00A66174" w:rsidP="007F4878">
            <w:pPr>
              <w:pStyle w:val="Prrafodelista"/>
              <w:numPr>
                <w:ilvl w:val="1"/>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7F4878">
              <w:rPr>
                <w:rFonts w:cs="Arial"/>
                <w:b/>
              </w:rPr>
              <w:t>Si existe</w:t>
            </w:r>
          </w:p>
          <w:p w14:paraId="47DF0F96" w14:textId="77777777" w:rsidR="00A66174" w:rsidRPr="007F4878" w:rsidRDefault="00A66174" w:rsidP="007F4878">
            <w:pPr>
              <w:pStyle w:val="Prrafodelista"/>
              <w:numPr>
                <w:ilvl w:val="2"/>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7F4878">
              <w:rPr>
                <w:rFonts w:cs="Arial"/>
              </w:rPr>
              <w:t>Eliminar registro</w:t>
            </w:r>
          </w:p>
          <w:p w14:paraId="47DF0F97" w14:textId="77777777" w:rsidR="00A66174" w:rsidRPr="007F4878" w:rsidRDefault="00A66174" w:rsidP="007F4878">
            <w:pPr>
              <w:pStyle w:val="Prrafodelista"/>
              <w:numPr>
                <w:ilvl w:val="0"/>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7F4878">
              <w:rPr>
                <w:rFonts w:cs="Arial"/>
                <w:b/>
              </w:rPr>
              <w:t>Desbloquear</w:t>
            </w:r>
          </w:p>
          <w:p w14:paraId="47DF0F98" w14:textId="77777777" w:rsidR="00A66174" w:rsidRPr="007F4878" w:rsidRDefault="00A66174" w:rsidP="007F4878">
            <w:pPr>
              <w:pStyle w:val="Prrafodelista"/>
              <w:numPr>
                <w:ilvl w:val="1"/>
                <w:numId w:val="34"/>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7F4878">
              <w:rPr>
                <w:rFonts w:cs="Arial"/>
              </w:rPr>
              <w:t>Restaurar a 0 intentos fallidos</w:t>
            </w:r>
          </w:p>
        </w:tc>
      </w:tr>
      <w:tr w:rsidR="00A66174" w:rsidRPr="002A4714" w14:paraId="47DF0F9C" w14:textId="77777777" w:rsidTr="00A77C6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9A" w14:textId="77777777" w:rsidR="00A66174" w:rsidRPr="002A4714" w:rsidRDefault="00A66174" w:rsidP="00A77C6E">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9B" w14:textId="77777777" w:rsidR="00A66174" w:rsidRPr="002A4714" w:rsidRDefault="00A66174" w:rsidP="00A77C6E">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 agregado o modificado de la secretaria en el sistema</w:t>
            </w:r>
          </w:p>
        </w:tc>
      </w:tr>
    </w:tbl>
    <w:p w14:paraId="47DF0F9D" w14:textId="77777777" w:rsidR="00A66174" w:rsidRDefault="00A66174" w:rsidP="001D45BB"/>
    <w:p w14:paraId="47DF0F9E" w14:textId="77777777" w:rsidR="00A66174" w:rsidRDefault="00A66174" w:rsidP="001D45BB"/>
    <w:p w14:paraId="47DF0F9F" w14:textId="77777777" w:rsidR="00934702" w:rsidRDefault="00934702" w:rsidP="00B7642E">
      <w:pPr>
        <w:pStyle w:val="Sinespaciado"/>
        <w:spacing w:line="360" w:lineRule="auto"/>
        <w:rPr>
          <w:rFonts w:ascii="Times New Roman" w:hAnsi="Times New Roman" w:cs="Times New Roman"/>
          <w:sz w:val="24"/>
          <w:szCs w:val="24"/>
        </w:rPr>
      </w:pPr>
    </w:p>
    <w:p w14:paraId="47DF0FA0" w14:textId="77777777" w:rsidR="007910C5" w:rsidRDefault="007910C5" w:rsidP="00B7642E">
      <w:pPr>
        <w:pStyle w:val="Sinespaciado"/>
        <w:spacing w:line="360" w:lineRule="auto"/>
        <w:rPr>
          <w:rFonts w:ascii="Times New Roman" w:hAnsi="Times New Roman" w:cs="Times New Roman"/>
          <w:sz w:val="24"/>
          <w:szCs w:val="24"/>
        </w:rPr>
      </w:pPr>
    </w:p>
    <w:p w14:paraId="47DF0FA1" w14:textId="77777777" w:rsidR="007910C5" w:rsidRPr="005A020F" w:rsidRDefault="00DC4F97" w:rsidP="005A020F">
      <w:pPr>
        <w:rPr>
          <w:b/>
        </w:rPr>
      </w:pPr>
      <w:r w:rsidRPr="005A020F">
        <w:rPr>
          <w:b/>
        </w:rPr>
        <w:lastRenderedPageBreak/>
        <w:t>CU10 REGISTRAR</w:t>
      </w:r>
      <w:r w:rsidR="00194720" w:rsidRPr="005A020F">
        <w:rPr>
          <w:b/>
        </w:rPr>
        <w:t xml:space="preserve"> PAGO DE MATRICULA</w:t>
      </w:r>
    </w:p>
    <w:p w14:paraId="47DF0FA2" w14:textId="77777777" w:rsidR="009267E2" w:rsidRDefault="00376072" w:rsidP="00B7642E">
      <w:pPr>
        <w:pStyle w:val="Sinespaciado"/>
        <w:spacing w:line="360" w:lineRule="auto"/>
        <w:rPr>
          <w:rFonts w:ascii="Times New Roman" w:hAnsi="Times New Roman" w:cs="Times New Roman"/>
          <w:sz w:val="24"/>
          <w:szCs w:val="24"/>
        </w:rPr>
      </w:pPr>
      <w:r w:rsidRPr="00376072">
        <w:rPr>
          <w:rFonts w:ascii="Times New Roman" w:hAnsi="Times New Roman" w:cs="Times New Roman"/>
          <w:noProof/>
          <w:sz w:val="24"/>
          <w:szCs w:val="24"/>
          <w:lang w:val="es-BO" w:eastAsia="es-BO"/>
        </w:rPr>
        <w:drawing>
          <wp:inline distT="0" distB="0" distL="0" distR="0" wp14:anchorId="47DF1468" wp14:editId="47DF1469">
            <wp:extent cx="5604136" cy="983411"/>
            <wp:effectExtent l="0" t="0" r="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7">
                      <a:extLst>
                        <a:ext uri="{28A0092B-C50C-407E-A947-70E740481C1C}">
                          <a14:useLocalDpi xmlns:a14="http://schemas.microsoft.com/office/drawing/2010/main" val="0"/>
                        </a:ext>
                      </a:extLst>
                    </a:blip>
                    <a:srcRect l="1554" t="14756" r="1436" b="6802"/>
                    <a:stretch/>
                  </pic:blipFill>
                  <pic:spPr bwMode="auto">
                    <a:xfrm>
                      <a:off x="0" y="0"/>
                      <a:ext cx="5696945" cy="99969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376072" w:rsidRPr="002A4714" w14:paraId="47DF0FA5" w14:textId="77777777" w:rsidTr="00E879CB">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FA3" w14:textId="77777777" w:rsidR="00376072" w:rsidRPr="002A4714" w:rsidRDefault="00376072" w:rsidP="00BC59AF">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FA4" w14:textId="77777777" w:rsidR="00376072" w:rsidRPr="002A4714" w:rsidRDefault="00376072" w:rsidP="00376072">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sidR="00194720">
              <w:rPr>
                <w:rFonts w:cs="Arial"/>
              </w:rPr>
              <w:t>Registrar Pago De Matricula</w:t>
            </w:r>
          </w:p>
        </w:tc>
      </w:tr>
      <w:tr w:rsidR="00376072" w:rsidRPr="00F66CFA" w14:paraId="47DF0FA8" w14:textId="77777777" w:rsidTr="00E879C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FA6" w14:textId="77777777" w:rsidR="00376072" w:rsidRPr="002A4714" w:rsidRDefault="00376072" w:rsidP="00BC59AF">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FA7" w14:textId="77777777" w:rsidR="00376072" w:rsidRPr="008A5539" w:rsidRDefault="000534DA" w:rsidP="00E879CB">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Registrar Pago de la Matricula e inscripción del alumno</w:t>
            </w:r>
          </w:p>
        </w:tc>
      </w:tr>
      <w:tr w:rsidR="00376072" w:rsidRPr="00296E15" w14:paraId="47DF0FAB" w14:textId="77777777" w:rsidTr="00E879CB">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A9" w14:textId="77777777" w:rsidR="00376072" w:rsidRPr="002A4714" w:rsidRDefault="00376072" w:rsidP="00BC59AF">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AA" w14:textId="77777777" w:rsidR="000534DA" w:rsidRPr="002A4714" w:rsidRDefault="000534DA" w:rsidP="00E879CB">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Se registrara el pago de la materia, luego se inscribirá al alumno en la gestión correspondiente</w:t>
            </w:r>
          </w:p>
        </w:tc>
      </w:tr>
      <w:tr w:rsidR="00376072" w:rsidRPr="002A4714" w14:paraId="47DF0FAE" w14:textId="77777777" w:rsidTr="00E879C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AC" w14:textId="77777777" w:rsidR="00376072" w:rsidRPr="002A4714" w:rsidRDefault="00376072" w:rsidP="00BC59AF">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AD" w14:textId="77777777" w:rsidR="00376072" w:rsidRPr="002A4714" w:rsidRDefault="00837291" w:rsidP="00BC59AF">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 Secretaria</w:t>
            </w:r>
          </w:p>
        </w:tc>
      </w:tr>
      <w:tr w:rsidR="00376072" w:rsidRPr="002A4714" w14:paraId="47DF0FB1" w14:textId="77777777" w:rsidTr="00E879CB">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AF" w14:textId="77777777" w:rsidR="00376072" w:rsidRPr="002A4714" w:rsidRDefault="00376072" w:rsidP="00BC59AF">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B0" w14:textId="77777777" w:rsidR="00376072" w:rsidRPr="002A4714" w:rsidRDefault="00090741" w:rsidP="00BC59AF">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estudiante</w:t>
            </w:r>
          </w:p>
        </w:tc>
      </w:tr>
      <w:tr w:rsidR="00376072" w:rsidRPr="002A4714" w14:paraId="47DF0FB4" w14:textId="77777777" w:rsidTr="00E879C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B2" w14:textId="77777777" w:rsidR="00376072" w:rsidRPr="002A4714" w:rsidRDefault="00376072" w:rsidP="00BC59AF">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B3" w14:textId="77777777" w:rsidR="00376072" w:rsidRPr="002B0624" w:rsidRDefault="00090741" w:rsidP="00E879CB">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 de la gestión, registro de la planificación del curso</w:t>
            </w:r>
            <w:r w:rsidR="00E879CB">
              <w:rPr>
                <w:rFonts w:cs="Arial"/>
              </w:rPr>
              <w:t>.</w:t>
            </w:r>
          </w:p>
        </w:tc>
      </w:tr>
      <w:tr w:rsidR="00376072" w:rsidRPr="00F66CFA" w14:paraId="47DF0FBD" w14:textId="77777777" w:rsidTr="00E879CB">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B5" w14:textId="77777777" w:rsidR="00376072" w:rsidRPr="002A4714" w:rsidRDefault="00376072" w:rsidP="00BC59AF">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B6" w14:textId="77777777" w:rsidR="00F25EC2" w:rsidRDefault="00F25EC2" w:rsidP="00BC59AF">
            <w:pPr>
              <w:pStyle w:val="Prrafodelista"/>
              <w:numPr>
                <w:ilvl w:val="0"/>
                <w:numId w:val="35"/>
              </w:numPr>
              <w:cnfStyle w:val="000000000000" w:firstRow="0" w:lastRow="0" w:firstColumn="0" w:lastColumn="0" w:oddVBand="0" w:evenVBand="0" w:oddHBand="0" w:evenHBand="0" w:firstRowFirstColumn="0" w:firstRowLastColumn="0" w:lastRowFirstColumn="0" w:lastRowLastColumn="0"/>
            </w:pPr>
            <w:r>
              <w:t>Buscar estudiante en el sistema</w:t>
            </w:r>
            <w:r w:rsidR="009B0FB2">
              <w:t xml:space="preserve"> </w:t>
            </w:r>
            <w:r>
              <w:t>Seleccionar modo de pago</w:t>
            </w:r>
          </w:p>
          <w:p w14:paraId="47DF0FB7" w14:textId="77777777" w:rsidR="00F25EC2" w:rsidRDefault="00F25EC2" w:rsidP="00F25EC2">
            <w:pPr>
              <w:pStyle w:val="Prrafodelista"/>
              <w:numPr>
                <w:ilvl w:val="0"/>
                <w:numId w:val="35"/>
              </w:numPr>
              <w:cnfStyle w:val="000000000000" w:firstRow="0" w:lastRow="0" w:firstColumn="0" w:lastColumn="0" w:oddVBand="0" w:evenVBand="0" w:oddHBand="0" w:evenHBand="0" w:firstRowFirstColumn="0" w:firstRowLastColumn="0" w:lastRowFirstColumn="0" w:lastRowLastColumn="0"/>
            </w:pPr>
            <w:r>
              <w:t>Ingresar monto a pagar</w:t>
            </w:r>
          </w:p>
          <w:p w14:paraId="47DF0FB8" w14:textId="77777777" w:rsidR="0044448E" w:rsidRDefault="00F25EC2" w:rsidP="0044448E">
            <w:pPr>
              <w:pStyle w:val="Prrafodelista"/>
              <w:numPr>
                <w:ilvl w:val="0"/>
                <w:numId w:val="35"/>
              </w:numPr>
              <w:cnfStyle w:val="000000000000" w:firstRow="0" w:lastRow="0" w:firstColumn="0" w:lastColumn="0" w:oddVBand="0" w:evenVBand="0" w:oddHBand="0" w:evenHBand="0" w:firstRowFirstColumn="0" w:firstRowLastColumn="0" w:lastRowFirstColumn="0" w:lastRowLastColumn="0"/>
            </w:pPr>
            <w:r>
              <w:t xml:space="preserve">Ingresar monto </w:t>
            </w:r>
            <w:r w:rsidR="00C27CCA">
              <w:t>que se está pagando</w:t>
            </w:r>
          </w:p>
          <w:p w14:paraId="47DF0FB9" w14:textId="77777777" w:rsidR="0044448E" w:rsidRDefault="0044448E" w:rsidP="0044448E">
            <w:pPr>
              <w:pStyle w:val="Prrafodelista"/>
              <w:numPr>
                <w:ilvl w:val="0"/>
                <w:numId w:val="35"/>
              </w:numPr>
              <w:cnfStyle w:val="000000000000" w:firstRow="0" w:lastRow="0" w:firstColumn="0" w:lastColumn="0" w:oddVBand="0" w:evenVBand="0" w:oddHBand="0" w:evenHBand="0" w:firstRowFirstColumn="0" w:firstRowLastColumn="0" w:lastRowFirstColumn="0" w:lastRowLastColumn="0"/>
            </w:pPr>
            <w:r>
              <w:t>Registrar pago</w:t>
            </w:r>
          </w:p>
          <w:p w14:paraId="47DF0FBA" w14:textId="77777777" w:rsidR="00565F1F" w:rsidRPr="00565F1F" w:rsidRDefault="00427F08" w:rsidP="00565F1F">
            <w:pPr>
              <w:pStyle w:val="Prrafodelista"/>
              <w:numPr>
                <w:ilvl w:val="0"/>
                <w:numId w:val="35"/>
              </w:numPr>
              <w:cnfStyle w:val="000000000000" w:firstRow="0" w:lastRow="0" w:firstColumn="0" w:lastColumn="0" w:oddVBand="0" w:evenVBand="0" w:oddHBand="0" w:evenHBand="0" w:firstRowFirstColumn="0" w:firstRowLastColumn="0" w:lastRowFirstColumn="0" w:lastRowLastColumn="0"/>
            </w:pPr>
            <w:r>
              <w:t>Generar inscripción del estudiante</w:t>
            </w:r>
          </w:p>
          <w:p w14:paraId="47DF0FBB" w14:textId="77777777" w:rsidR="00427F08" w:rsidRDefault="00427F08" w:rsidP="0044448E">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b/>
              </w:rPr>
            </w:pPr>
            <w:r w:rsidRPr="00427F08">
              <w:rPr>
                <w:b/>
              </w:rPr>
              <w:t>Include cu11</w:t>
            </w:r>
          </w:p>
          <w:p w14:paraId="47DF0FBC" w14:textId="77777777" w:rsidR="00877C9B" w:rsidRPr="004E6CA0" w:rsidRDefault="00427F08" w:rsidP="004E6CA0">
            <w:pPr>
              <w:pStyle w:val="Prrafodelista"/>
              <w:numPr>
                <w:ilvl w:val="1"/>
                <w:numId w:val="35"/>
              </w:numPr>
              <w:cnfStyle w:val="000000000000" w:firstRow="0" w:lastRow="0" w:firstColumn="0" w:lastColumn="0" w:oddVBand="0" w:evenVBand="0" w:oddHBand="0" w:evenHBand="0" w:firstRowFirstColumn="0" w:firstRowLastColumn="0" w:lastRowFirstColumn="0" w:lastRowLastColumn="0"/>
            </w:pPr>
            <w:r>
              <w:t>Imprimir inscripción en del estudiante</w:t>
            </w:r>
          </w:p>
        </w:tc>
      </w:tr>
      <w:tr w:rsidR="00376072" w:rsidRPr="002A4714" w14:paraId="47DF0FC0" w14:textId="77777777" w:rsidTr="00E879C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BE" w14:textId="77777777" w:rsidR="00376072" w:rsidRPr="002A4714" w:rsidRDefault="00376072" w:rsidP="00BC59AF">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BF" w14:textId="77777777" w:rsidR="00376072" w:rsidRPr="00427F08" w:rsidRDefault="00427F08" w:rsidP="00427F08">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Nuevo registro de pago, nuevo registro de inscripción del estudiante.</w:t>
            </w:r>
          </w:p>
        </w:tc>
      </w:tr>
    </w:tbl>
    <w:p w14:paraId="47DF0FC1" w14:textId="77777777" w:rsidR="00370C81" w:rsidRDefault="00370C81" w:rsidP="009E2C22">
      <w:pPr>
        <w:pStyle w:val="Estilo1"/>
      </w:pPr>
    </w:p>
    <w:p w14:paraId="47DF0FC2" w14:textId="77777777" w:rsidR="00DC4F97" w:rsidRPr="005A020F" w:rsidRDefault="009E2C22" w:rsidP="005A020F">
      <w:pPr>
        <w:rPr>
          <w:b/>
        </w:rPr>
      </w:pPr>
      <w:r w:rsidRPr="005A020F">
        <w:rPr>
          <w:b/>
        </w:rPr>
        <w:t>CU11 CONSULTAR INSCRIPCION</w:t>
      </w:r>
    </w:p>
    <w:p w14:paraId="47DF0FC3" w14:textId="77777777" w:rsidR="00DC4F97" w:rsidRDefault="009E2C22" w:rsidP="009E2C22">
      <w:pPr>
        <w:pStyle w:val="Sinespaciado"/>
        <w:spacing w:line="360" w:lineRule="auto"/>
        <w:jc w:val="center"/>
        <w:rPr>
          <w:rFonts w:ascii="Times New Roman" w:hAnsi="Times New Roman" w:cs="Times New Roman"/>
          <w:sz w:val="24"/>
          <w:szCs w:val="24"/>
        </w:rPr>
      </w:pPr>
      <w:r w:rsidRPr="009E2C22">
        <w:rPr>
          <w:rFonts w:ascii="Times New Roman" w:hAnsi="Times New Roman" w:cs="Times New Roman"/>
          <w:noProof/>
          <w:sz w:val="24"/>
          <w:szCs w:val="24"/>
          <w:lang w:val="es-BO" w:eastAsia="es-BO"/>
        </w:rPr>
        <w:drawing>
          <wp:inline distT="0" distB="0" distL="0" distR="0" wp14:anchorId="47DF146A" wp14:editId="47DF146B">
            <wp:extent cx="3857822" cy="1073888"/>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8">
                      <a:extLst>
                        <a:ext uri="{28A0092B-C50C-407E-A947-70E740481C1C}">
                          <a14:useLocalDpi xmlns:a14="http://schemas.microsoft.com/office/drawing/2010/main" val="0"/>
                        </a:ext>
                      </a:extLst>
                    </a:blip>
                    <a:srcRect l="6017" t="17427" r="2981" b="8375"/>
                    <a:stretch/>
                  </pic:blipFill>
                  <pic:spPr bwMode="auto">
                    <a:xfrm>
                      <a:off x="0" y="0"/>
                      <a:ext cx="3862076" cy="107507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9E2C22" w:rsidRPr="002A4714" w14:paraId="47DF0FC6" w14:textId="77777777" w:rsidTr="00BC59AF">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FC4" w14:textId="77777777" w:rsidR="009E2C22" w:rsidRPr="002A4714" w:rsidRDefault="009E2C22" w:rsidP="00BC59AF">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FC5" w14:textId="77777777" w:rsidR="009E2C22" w:rsidRPr="002A4714" w:rsidRDefault="009E2C22" w:rsidP="007061DC">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sidR="007061DC">
              <w:rPr>
                <w:rFonts w:cs="Arial"/>
              </w:rPr>
              <w:t xml:space="preserve">Consultar </w:t>
            </w:r>
            <w:r w:rsidR="00596A12">
              <w:rPr>
                <w:rFonts w:cs="Arial"/>
              </w:rPr>
              <w:t>Inscripción</w:t>
            </w:r>
          </w:p>
        </w:tc>
      </w:tr>
      <w:tr w:rsidR="009E2C22" w:rsidRPr="00F66CFA" w14:paraId="47DF0FC9"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FC7" w14:textId="77777777" w:rsidR="009E2C22" w:rsidRPr="002A4714" w:rsidRDefault="009E2C22" w:rsidP="00BC59AF">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FC8" w14:textId="77777777" w:rsidR="009E2C22" w:rsidRPr="008A5539" w:rsidRDefault="00596A12"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Consultar Inscripción generada para el estudiante </w:t>
            </w:r>
          </w:p>
        </w:tc>
      </w:tr>
      <w:tr w:rsidR="009E2C22" w:rsidRPr="00296E15" w14:paraId="47DF0FCC"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CA" w14:textId="77777777" w:rsidR="009E2C22" w:rsidRPr="002A4714" w:rsidRDefault="009E2C22" w:rsidP="00BC59AF">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CB" w14:textId="77777777" w:rsidR="009E2C22" w:rsidRPr="002A4714" w:rsidRDefault="00596A12" w:rsidP="00BC59AF">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Obtener los datos de la inscripción actual.</w:t>
            </w:r>
          </w:p>
        </w:tc>
      </w:tr>
      <w:tr w:rsidR="009E2C22" w:rsidRPr="002A4714" w14:paraId="47DF0FCF" w14:textId="77777777" w:rsidTr="00BC59A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CD" w14:textId="77777777" w:rsidR="009E2C22" w:rsidRPr="002A4714" w:rsidRDefault="009E2C22" w:rsidP="00BC59AF">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CE" w14:textId="77777777" w:rsidR="009E2C22" w:rsidRPr="002A4714" w:rsidRDefault="009E2C22" w:rsidP="00BC59AF">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 Secretaria</w:t>
            </w:r>
          </w:p>
        </w:tc>
      </w:tr>
      <w:tr w:rsidR="009E2C22" w:rsidRPr="002A4714" w14:paraId="47DF0FD2"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D0" w14:textId="77777777" w:rsidR="009E2C22" w:rsidRPr="002A4714" w:rsidRDefault="009E2C22" w:rsidP="00BC59AF">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D1" w14:textId="77777777" w:rsidR="009E2C22" w:rsidRPr="002A4714" w:rsidRDefault="006D7DAA" w:rsidP="00BC59AF">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Administrador, Secretaria</w:t>
            </w:r>
          </w:p>
        </w:tc>
      </w:tr>
      <w:tr w:rsidR="009E2C22" w:rsidRPr="002A4714" w14:paraId="47DF0FD5"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D3" w14:textId="77777777" w:rsidR="009E2C22" w:rsidRPr="002A4714" w:rsidRDefault="009E2C22" w:rsidP="00BC59AF">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D4" w14:textId="77777777" w:rsidR="009E2C22" w:rsidRPr="002B0624" w:rsidRDefault="00C63FB3"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Registro </w:t>
            </w:r>
            <w:r w:rsidR="00766D97">
              <w:rPr>
                <w:rFonts w:cs="Arial"/>
              </w:rPr>
              <w:t xml:space="preserve">existente </w:t>
            </w:r>
            <w:r>
              <w:rPr>
                <w:rFonts w:cs="Arial"/>
              </w:rPr>
              <w:t xml:space="preserve">de la </w:t>
            </w:r>
            <w:r w:rsidR="00766D97">
              <w:rPr>
                <w:rFonts w:cs="Arial"/>
              </w:rPr>
              <w:t>inscripción</w:t>
            </w:r>
          </w:p>
        </w:tc>
      </w:tr>
      <w:tr w:rsidR="009E2C22" w:rsidRPr="00F66CFA" w14:paraId="47DF0FDA" w14:textId="77777777" w:rsidTr="00BC59AF">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D6" w14:textId="77777777" w:rsidR="009E2C22" w:rsidRPr="002A4714" w:rsidRDefault="009E2C22" w:rsidP="00BC59AF">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D7" w14:textId="77777777" w:rsidR="00766D97" w:rsidRDefault="00766D97" w:rsidP="00766D97">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Solicitar registro de inscripción del estudiante</w:t>
            </w:r>
          </w:p>
          <w:p w14:paraId="47DF0FD8" w14:textId="77777777" w:rsidR="00766D97" w:rsidRDefault="00766D97" w:rsidP="00766D97">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Enviar id del estudiante</w:t>
            </w:r>
          </w:p>
          <w:p w14:paraId="47DF0FD9" w14:textId="77777777" w:rsidR="00766D97" w:rsidRPr="00766D97" w:rsidRDefault="00766D97" w:rsidP="00766D97">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Mostrar en pantalla el registro de inscripción</w:t>
            </w:r>
          </w:p>
        </w:tc>
      </w:tr>
      <w:tr w:rsidR="009E2C22" w:rsidRPr="002A4714" w14:paraId="47DF0FDD"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DB" w14:textId="77777777" w:rsidR="009E2C22" w:rsidRPr="002A4714" w:rsidRDefault="009E2C22" w:rsidP="00BC59AF">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DC" w14:textId="77777777" w:rsidR="009E2C22" w:rsidRPr="00427F08" w:rsidRDefault="009E2C22" w:rsidP="00BC59AF">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Nuevo registro de pago, nuevo registro de inscripción del estudiante.</w:t>
            </w:r>
          </w:p>
        </w:tc>
      </w:tr>
    </w:tbl>
    <w:p w14:paraId="47DF0FDE" w14:textId="77777777" w:rsidR="00DC4F97" w:rsidRDefault="00DC4F97" w:rsidP="00B7642E">
      <w:pPr>
        <w:pStyle w:val="Sinespaciado"/>
        <w:spacing w:line="360" w:lineRule="auto"/>
        <w:rPr>
          <w:rFonts w:ascii="Times New Roman" w:hAnsi="Times New Roman" w:cs="Times New Roman"/>
          <w:sz w:val="24"/>
          <w:szCs w:val="24"/>
        </w:rPr>
      </w:pPr>
    </w:p>
    <w:p w14:paraId="47DF0FDF" w14:textId="77777777" w:rsidR="005A020F" w:rsidRDefault="005A020F" w:rsidP="00B7642E">
      <w:pPr>
        <w:pStyle w:val="Sinespaciado"/>
        <w:spacing w:line="360" w:lineRule="auto"/>
        <w:rPr>
          <w:rFonts w:ascii="Times New Roman" w:hAnsi="Times New Roman" w:cs="Times New Roman"/>
          <w:sz w:val="24"/>
          <w:szCs w:val="24"/>
        </w:rPr>
      </w:pPr>
    </w:p>
    <w:p w14:paraId="47DF0FE0" w14:textId="77777777" w:rsidR="006030B2" w:rsidRPr="005A020F" w:rsidRDefault="000458F9" w:rsidP="005A020F">
      <w:pPr>
        <w:rPr>
          <w:b/>
        </w:rPr>
      </w:pPr>
      <w:r w:rsidRPr="005A020F">
        <w:rPr>
          <w:b/>
        </w:rPr>
        <w:lastRenderedPageBreak/>
        <w:t xml:space="preserve">CU12 REGISTRAR </w:t>
      </w:r>
      <w:r w:rsidR="002E00C9" w:rsidRPr="005A020F">
        <w:rPr>
          <w:b/>
        </w:rPr>
        <w:t xml:space="preserve">NOTAS Y </w:t>
      </w:r>
      <w:r w:rsidR="00675E2F" w:rsidRPr="005A020F">
        <w:rPr>
          <w:b/>
        </w:rPr>
        <w:t>ASISTENCIA</w:t>
      </w:r>
    </w:p>
    <w:p w14:paraId="47DF0FE1" w14:textId="77777777" w:rsidR="006030B2" w:rsidRDefault="00675E2F" w:rsidP="00675E2F">
      <w:pPr>
        <w:pStyle w:val="Sinespaciado"/>
        <w:spacing w:line="360" w:lineRule="auto"/>
        <w:jc w:val="center"/>
        <w:rPr>
          <w:rFonts w:ascii="Times New Roman" w:hAnsi="Times New Roman" w:cs="Times New Roman"/>
          <w:sz w:val="24"/>
          <w:szCs w:val="24"/>
        </w:rPr>
      </w:pPr>
      <w:r w:rsidRPr="00675E2F">
        <w:rPr>
          <w:rFonts w:ascii="Times New Roman" w:hAnsi="Times New Roman" w:cs="Times New Roman"/>
          <w:noProof/>
          <w:sz w:val="24"/>
          <w:szCs w:val="24"/>
          <w:lang w:val="es-BO" w:eastAsia="es-BO"/>
        </w:rPr>
        <w:drawing>
          <wp:inline distT="0" distB="0" distL="0" distR="0" wp14:anchorId="47DF146C" wp14:editId="47DF146D">
            <wp:extent cx="3265988" cy="836762"/>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9">
                      <a:extLst>
                        <a:ext uri="{28A0092B-C50C-407E-A947-70E740481C1C}">
                          <a14:useLocalDpi xmlns:a14="http://schemas.microsoft.com/office/drawing/2010/main" val="0"/>
                        </a:ext>
                      </a:extLst>
                    </a:blip>
                    <a:srcRect l="7295" t="18440" r="3530" b="13154"/>
                    <a:stretch/>
                  </pic:blipFill>
                  <pic:spPr bwMode="auto">
                    <a:xfrm>
                      <a:off x="0" y="0"/>
                      <a:ext cx="3276427" cy="83943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675E2F" w:rsidRPr="002A4714" w14:paraId="47DF0FE4" w14:textId="77777777" w:rsidTr="00BC59AF">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0FE2" w14:textId="77777777" w:rsidR="00675E2F" w:rsidRPr="002A4714" w:rsidRDefault="00675E2F" w:rsidP="00BC59AF">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0FE3" w14:textId="77777777" w:rsidR="00675E2F" w:rsidRPr="002A4714" w:rsidRDefault="00675E2F" w:rsidP="00BC59AF">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sidR="00034C6D" w:rsidRPr="00034C6D">
              <w:rPr>
                <w:rFonts w:cs="Arial"/>
              </w:rPr>
              <w:t>Registrar Notas y Asistencia</w:t>
            </w:r>
          </w:p>
        </w:tc>
      </w:tr>
      <w:tr w:rsidR="00675E2F" w:rsidRPr="00F66CFA" w14:paraId="47DF0FE7"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0FE5" w14:textId="77777777" w:rsidR="00675E2F" w:rsidRPr="002A4714" w:rsidRDefault="00675E2F" w:rsidP="00BC59AF">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0FE6" w14:textId="77777777" w:rsidR="00675E2F" w:rsidRPr="008A5539" w:rsidRDefault="00065720"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Registrar Notas y Asistencias</w:t>
            </w:r>
          </w:p>
        </w:tc>
      </w:tr>
      <w:tr w:rsidR="00675E2F" w:rsidRPr="00296E15" w14:paraId="47DF0FEA"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E8" w14:textId="77777777" w:rsidR="00675E2F" w:rsidRPr="002A4714" w:rsidRDefault="00675E2F" w:rsidP="00BC59AF">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E9" w14:textId="77777777" w:rsidR="00675E2F" w:rsidRPr="002A4714" w:rsidRDefault="00065720" w:rsidP="00BC59AF">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El docente registrara las notas y asistencia del alumno en su materia</w:t>
            </w:r>
          </w:p>
        </w:tc>
      </w:tr>
      <w:tr w:rsidR="00675E2F" w:rsidRPr="002A4714" w14:paraId="47DF0FED" w14:textId="77777777" w:rsidTr="00BC59A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EB" w14:textId="77777777" w:rsidR="00675E2F" w:rsidRPr="002A4714" w:rsidRDefault="00675E2F" w:rsidP="00BC59AF">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EC" w14:textId="77777777" w:rsidR="00675E2F" w:rsidRPr="002A4714" w:rsidRDefault="00065720" w:rsidP="00BC59AF">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Docente</w:t>
            </w:r>
          </w:p>
        </w:tc>
      </w:tr>
      <w:tr w:rsidR="00675E2F" w:rsidRPr="002A4714" w14:paraId="47DF0FF0"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EE" w14:textId="77777777" w:rsidR="00675E2F" w:rsidRPr="002A4714" w:rsidRDefault="00675E2F" w:rsidP="00BC59AF">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EF" w14:textId="77777777" w:rsidR="00675E2F" w:rsidRPr="002A4714" w:rsidRDefault="00065720" w:rsidP="00BC59AF">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Docente</w:t>
            </w:r>
          </w:p>
        </w:tc>
      </w:tr>
      <w:tr w:rsidR="00675E2F" w:rsidRPr="002A4714" w14:paraId="47DF0FF3"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0FF1" w14:textId="77777777" w:rsidR="00675E2F" w:rsidRPr="002A4714" w:rsidRDefault="00675E2F" w:rsidP="00BC59AF">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F2" w14:textId="77777777" w:rsidR="00675E2F" w:rsidRPr="002B0624" w:rsidRDefault="00CC28AD"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Estudiante Registrado en la materia del Docente</w:t>
            </w:r>
          </w:p>
        </w:tc>
      </w:tr>
      <w:tr w:rsidR="00675E2F" w:rsidRPr="00F66CFA" w14:paraId="47DF0FFA" w14:textId="77777777" w:rsidTr="00BC59AF">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F4" w14:textId="77777777" w:rsidR="00675E2F" w:rsidRPr="002A4714" w:rsidRDefault="00675E2F" w:rsidP="00BC59AF">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F5" w14:textId="77777777" w:rsidR="00675E2F" w:rsidRDefault="008E1184" w:rsidP="008E1184">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Seleccionar materia</w:t>
            </w:r>
          </w:p>
          <w:p w14:paraId="47DF0FF6" w14:textId="77777777" w:rsidR="006E63CB" w:rsidRDefault="006E63CB" w:rsidP="008E1184">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Mostrar todos los estudiantes</w:t>
            </w:r>
          </w:p>
          <w:p w14:paraId="47DF0FF7" w14:textId="77777777" w:rsidR="008E1184" w:rsidRDefault="008E1184" w:rsidP="008E1184">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Seleccionar estudiante</w:t>
            </w:r>
          </w:p>
          <w:p w14:paraId="47DF0FF8" w14:textId="77777777" w:rsidR="008E1184" w:rsidRDefault="008E1184" w:rsidP="008E1184">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Ingresar nota y asistencia</w:t>
            </w:r>
          </w:p>
          <w:p w14:paraId="47DF0FF9" w14:textId="77777777" w:rsidR="008E1184" w:rsidRPr="008E1184" w:rsidRDefault="008E1184" w:rsidP="008E1184">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Registrar acción</w:t>
            </w:r>
          </w:p>
        </w:tc>
      </w:tr>
      <w:tr w:rsidR="00675E2F" w:rsidRPr="002A4714" w14:paraId="47DF0FFD"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FB" w14:textId="77777777" w:rsidR="00675E2F" w:rsidRPr="002A4714" w:rsidRDefault="00675E2F" w:rsidP="00BC59AF">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0FFC" w14:textId="77777777" w:rsidR="00675E2F" w:rsidRPr="00427F08" w:rsidRDefault="00675E2F" w:rsidP="00BC59AF">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Nuevo registro de pago, nuevo registro de inscripción del estudiante.</w:t>
            </w:r>
          </w:p>
        </w:tc>
      </w:tr>
    </w:tbl>
    <w:p w14:paraId="47DF0FFE" w14:textId="77777777" w:rsidR="0023731F" w:rsidRDefault="0023731F" w:rsidP="0023731F">
      <w:pPr>
        <w:pStyle w:val="Estilo1"/>
      </w:pPr>
    </w:p>
    <w:p w14:paraId="47DF0FFF" w14:textId="77777777" w:rsidR="006030B2" w:rsidRPr="005A020F" w:rsidRDefault="0023731F" w:rsidP="005A020F">
      <w:pPr>
        <w:rPr>
          <w:b/>
        </w:rPr>
      </w:pPr>
      <w:r w:rsidRPr="005A020F">
        <w:rPr>
          <w:b/>
        </w:rPr>
        <w:t>C13 GESTIONAR GESTION</w:t>
      </w:r>
    </w:p>
    <w:p w14:paraId="47DF1000" w14:textId="77777777" w:rsidR="006030B2" w:rsidRDefault="0023731F" w:rsidP="0023731F">
      <w:pPr>
        <w:pStyle w:val="Sinespaciado"/>
        <w:spacing w:line="360" w:lineRule="auto"/>
        <w:jc w:val="center"/>
        <w:rPr>
          <w:rFonts w:ascii="Times New Roman" w:hAnsi="Times New Roman" w:cs="Times New Roman"/>
          <w:sz w:val="24"/>
          <w:szCs w:val="24"/>
        </w:rPr>
      </w:pPr>
      <w:r w:rsidRPr="0023731F">
        <w:rPr>
          <w:rFonts w:ascii="Times New Roman" w:hAnsi="Times New Roman" w:cs="Times New Roman"/>
          <w:noProof/>
          <w:sz w:val="24"/>
          <w:szCs w:val="24"/>
          <w:lang w:val="es-BO" w:eastAsia="es-BO"/>
        </w:rPr>
        <w:drawing>
          <wp:inline distT="0" distB="0" distL="0" distR="0" wp14:anchorId="47DF146E" wp14:editId="47DF146F">
            <wp:extent cx="3134595" cy="914400"/>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0">
                      <a:extLst>
                        <a:ext uri="{28A0092B-C50C-407E-A947-70E740481C1C}">
                          <a14:useLocalDpi xmlns:a14="http://schemas.microsoft.com/office/drawing/2010/main" val="0"/>
                        </a:ext>
                      </a:extLst>
                    </a:blip>
                    <a:srcRect l="5281" t="19245" r="3070" b="11549"/>
                    <a:stretch/>
                  </pic:blipFill>
                  <pic:spPr bwMode="auto">
                    <a:xfrm>
                      <a:off x="0" y="0"/>
                      <a:ext cx="3153677" cy="91996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F51A10" w:rsidRPr="002A4714" w14:paraId="47DF1003" w14:textId="77777777" w:rsidTr="00BC59AF">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1001" w14:textId="77777777" w:rsidR="00F51A10" w:rsidRPr="002A4714" w:rsidRDefault="00F51A10" w:rsidP="00BC59AF">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1002" w14:textId="77777777" w:rsidR="00F51A10" w:rsidRPr="002A4714" w:rsidRDefault="00F51A10" w:rsidP="00F51A10">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Gestionar Gestion</w:t>
            </w:r>
          </w:p>
        </w:tc>
      </w:tr>
      <w:tr w:rsidR="00F51A10" w:rsidRPr="00F66CFA" w14:paraId="47DF1006"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1004" w14:textId="77777777" w:rsidR="00F51A10" w:rsidRPr="002A4714" w:rsidRDefault="00F51A10" w:rsidP="00BC59AF">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1005" w14:textId="77777777" w:rsidR="00F51A10" w:rsidRPr="008A5539" w:rsidRDefault="00F51A10"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Registrar Notas y Asistencias</w:t>
            </w:r>
          </w:p>
        </w:tc>
      </w:tr>
      <w:tr w:rsidR="00F51A10" w:rsidRPr="00296E15" w14:paraId="47DF1009"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07" w14:textId="77777777" w:rsidR="00F51A10" w:rsidRPr="002A4714" w:rsidRDefault="00F51A10" w:rsidP="00BC59AF">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08" w14:textId="77777777" w:rsidR="00F51A10" w:rsidRPr="002A4714" w:rsidRDefault="00F51A10" w:rsidP="00BC59AF">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El docente registrara las notas y asistencia del alumno en su materia</w:t>
            </w:r>
          </w:p>
        </w:tc>
      </w:tr>
      <w:tr w:rsidR="00F51A10" w:rsidRPr="002A4714" w14:paraId="47DF100C" w14:textId="77777777" w:rsidTr="00BC59A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0A" w14:textId="77777777" w:rsidR="00F51A10" w:rsidRPr="002A4714" w:rsidRDefault="00F51A10" w:rsidP="00BC59AF">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0B" w14:textId="77777777" w:rsidR="00F51A10" w:rsidRPr="002A4714" w:rsidRDefault="00F51A10" w:rsidP="00BC59AF">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Docente</w:t>
            </w:r>
          </w:p>
        </w:tc>
      </w:tr>
      <w:tr w:rsidR="00F51A10" w:rsidRPr="002A4714" w14:paraId="47DF100F"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0D" w14:textId="77777777" w:rsidR="00F51A10" w:rsidRPr="002A4714" w:rsidRDefault="00F51A10" w:rsidP="00BC59AF">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0E" w14:textId="77777777" w:rsidR="00F51A10" w:rsidRPr="002A4714" w:rsidRDefault="00F51A10" w:rsidP="00BC59AF">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Docente</w:t>
            </w:r>
          </w:p>
        </w:tc>
      </w:tr>
      <w:tr w:rsidR="00F51A10" w:rsidRPr="002A4714" w14:paraId="47DF1012"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10" w14:textId="77777777" w:rsidR="00F51A10" w:rsidRPr="002A4714" w:rsidRDefault="00F51A10" w:rsidP="00BC59AF">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11" w14:textId="77777777" w:rsidR="00F51A10" w:rsidRPr="002B0624" w:rsidRDefault="00F51A10"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Estudiante Registrado en la materia del Docente</w:t>
            </w:r>
          </w:p>
        </w:tc>
      </w:tr>
      <w:tr w:rsidR="00F51A10" w:rsidRPr="00F66CFA" w14:paraId="47DF101B" w14:textId="77777777" w:rsidTr="00BC59AF">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13" w14:textId="77777777" w:rsidR="00F51A10" w:rsidRPr="002A4714" w:rsidRDefault="00F51A10" w:rsidP="00BC59AF">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14" w14:textId="77777777" w:rsidR="00F51A10" w:rsidRDefault="00F51A10" w:rsidP="00F51A10">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b/>
              </w:rPr>
            </w:pPr>
            <w:r w:rsidRPr="00F51A10">
              <w:rPr>
                <w:b/>
              </w:rPr>
              <w:t>Registrar</w:t>
            </w:r>
            <w:r>
              <w:rPr>
                <w:b/>
              </w:rPr>
              <w:t xml:space="preserve"> o modificar</w:t>
            </w:r>
          </w:p>
          <w:p w14:paraId="47DF1015" w14:textId="77777777" w:rsidR="00F51A10" w:rsidRDefault="00F51A10" w:rsidP="00F51A10">
            <w:pPr>
              <w:pStyle w:val="Prrafodelista"/>
              <w:numPr>
                <w:ilvl w:val="1"/>
                <w:numId w:val="39"/>
              </w:numPr>
              <w:cnfStyle w:val="000000000000" w:firstRow="0" w:lastRow="0" w:firstColumn="0" w:lastColumn="0" w:oddVBand="0" w:evenVBand="0" w:oddHBand="0" w:evenHBand="0" w:firstRowFirstColumn="0" w:firstRowLastColumn="0" w:lastRowFirstColumn="0" w:lastRowLastColumn="0"/>
            </w:pPr>
            <w:r>
              <w:t>seleccionar modalidad</w:t>
            </w:r>
          </w:p>
          <w:p w14:paraId="47DF1016" w14:textId="77777777" w:rsidR="00F51A10" w:rsidRDefault="00C6414E" w:rsidP="00F51A10">
            <w:pPr>
              <w:pStyle w:val="Prrafodelista"/>
              <w:numPr>
                <w:ilvl w:val="1"/>
                <w:numId w:val="39"/>
              </w:numPr>
              <w:cnfStyle w:val="000000000000" w:firstRow="0" w:lastRow="0" w:firstColumn="0" w:lastColumn="0" w:oddVBand="0" w:evenVBand="0" w:oddHBand="0" w:evenHBand="0" w:firstRowFirstColumn="0" w:firstRowLastColumn="0" w:lastRowFirstColumn="0" w:lastRowLastColumn="0"/>
            </w:pPr>
            <w:r>
              <w:t xml:space="preserve">ingresar </w:t>
            </w:r>
            <w:r w:rsidR="00F51A10">
              <w:t>número de la gestión</w:t>
            </w:r>
            <w:r>
              <w:t>, año, fecha inicio y final.</w:t>
            </w:r>
          </w:p>
          <w:p w14:paraId="47DF1017" w14:textId="77777777" w:rsidR="00C6414E" w:rsidRDefault="00C6414E" w:rsidP="00F51A10">
            <w:pPr>
              <w:pStyle w:val="Prrafodelista"/>
              <w:numPr>
                <w:ilvl w:val="1"/>
                <w:numId w:val="39"/>
              </w:numPr>
              <w:cnfStyle w:val="000000000000" w:firstRow="0" w:lastRow="0" w:firstColumn="0" w:lastColumn="0" w:oddVBand="0" w:evenVBand="0" w:oddHBand="0" w:evenHBand="0" w:firstRowFirstColumn="0" w:firstRowLastColumn="0" w:lastRowFirstColumn="0" w:lastRowLastColumn="0"/>
            </w:pPr>
            <w:r>
              <w:t>Registrar si no existe, si existe modificar</w:t>
            </w:r>
          </w:p>
          <w:p w14:paraId="47DF1018" w14:textId="77777777" w:rsidR="00F51A10" w:rsidRDefault="00F51A10" w:rsidP="00F51A10">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b/>
              </w:rPr>
            </w:pPr>
            <w:r>
              <w:rPr>
                <w:b/>
              </w:rPr>
              <w:t>Eliminar</w:t>
            </w:r>
          </w:p>
          <w:p w14:paraId="47DF1019" w14:textId="77777777" w:rsidR="00C6414E" w:rsidRDefault="00C6414E" w:rsidP="00C6414E">
            <w:pPr>
              <w:pStyle w:val="Prrafodelista"/>
              <w:numPr>
                <w:ilvl w:val="1"/>
                <w:numId w:val="39"/>
              </w:numPr>
              <w:cnfStyle w:val="000000000000" w:firstRow="0" w:lastRow="0" w:firstColumn="0" w:lastColumn="0" w:oddVBand="0" w:evenVBand="0" w:oddHBand="0" w:evenHBand="0" w:firstRowFirstColumn="0" w:firstRowLastColumn="0" w:lastRowFirstColumn="0" w:lastRowLastColumn="0"/>
            </w:pPr>
            <w:r>
              <w:t>Ingresar datos y guardar para obtener registro</w:t>
            </w:r>
          </w:p>
          <w:p w14:paraId="47DF101A" w14:textId="77777777" w:rsidR="00C6414E" w:rsidRPr="00C6414E" w:rsidRDefault="00C6414E" w:rsidP="00C6414E">
            <w:pPr>
              <w:pStyle w:val="Prrafodelista"/>
              <w:numPr>
                <w:ilvl w:val="1"/>
                <w:numId w:val="39"/>
              </w:numPr>
              <w:cnfStyle w:val="000000000000" w:firstRow="0" w:lastRow="0" w:firstColumn="0" w:lastColumn="0" w:oddVBand="0" w:evenVBand="0" w:oddHBand="0" w:evenHBand="0" w:firstRowFirstColumn="0" w:firstRowLastColumn="0" w:lastRowFirstColumn="0" w:lastRowLastColumn="0"/>
            </w:pPr>
            <w:r>
              <w:t>Cambiar estado a desactivado</w:t>
            </w:r>
          </w:p>
        </w:tc>
      </w:tr>
      <w:tr w:rsidR="00F51A10" w:rsidRPr="002A4714" w14:paraId="47DF101E"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1C" w14:textId="77777777" w:rsidR="00F51A10" w:rsidRPr="002A4714" w:rsidRDefault="00F51A10" w:rsidP="00BC59AF">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1D" w14:textId="77777777" w:rsidR="00F51A10" w:rsidRPr="00427F08" w:rsidRDefault="00F51A10" w:rsidP="00BC59AF">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Nuevo registro de pago, nuevo registro de inscripción del estudiante.</w:t>
            </w:r>
          </w:p>
        </w:tc>
      </w:tr>
    </w:tbl>
    <w:p w14:paraId="47DF101F" w14:textId="77777777" w:rsidR="005A020F" w:rsidRDefault="005A020F" w:rsidP="005A020F">
      <w:pPr>
        <w:rPr>
          <w:b/>
        </w:rPr>
      </w:pPr>
    </w:p>
    <w:p w14:paraId="47DF1020" w14:textId="77777777" w:rsidR="006030B2" w:rsidRPr="005A020F" w:rsidRDefault="007C2D0D" w:rsidP="005A020F">
      <w:pPr>
        <w:rPr>
          <w:b/>
        </w:rPr>
      </w:pPr>
      <w:r w:rsidRPr="005A020F">
        <w:rPr>
          <w:b/>
        </w:rPr>
        <w:lastRenderedPageBreak/>
        <w:t>CU14 ADMINISTRAR AULAS</w:t>
      </w:r>
    </w:p>
    <w:p w14:paraId="47DF1021" w14:textId="77777777" w:rsidR="007C2D0D" w:rsidRDefault="007C2D0D" w:rsidP="007C2D0D">
      <w:pPr>
        <w:pStyle w:val="Sinespaciado"/>
        <w:spacing w:line="360" w:lineRule="auto"/>
        <w:jc w:val="center"/>
        <w:rPr>
          <w:rFonts w:ascii="Times New Roman" w:hAnsi="Times New Roman" w:cs="Times New Roman"/>
          <w:sz w:val="24"/>
          <w:szCs w:val="24"/>
        </w:rPr>
      </w:pPr>
      <w:r w:rsidRPr="007C2D0D">
        <w:rPr>
          <w:rFonts w:ascii="Times New Roman" w:hAnsi="Times New Roman" w:cs="Times New Roman"/>
          <w:noProof/>
          <w:sz w:val="24"/>
          <w:szCs w:val="24"/>
          <w:lang w:val="es-BO" w:eastAsia="es-BO"/>
        </w:rPr>
        <w:drawing>
          <wp:inline distT="0" distB="0" distL="0" distR="0" wp14:anchorId="47DF1470" wp14:editId="47DF1471">
            <wp:extent cx="2737543" cy="882595"/>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1">
                      <a:extLst>
                        <a:ext uri="{28A0092B-C50C-407E-A947-70E740481C1C}">
                          <a14:useLocalDpi xmlns:a14="http://schemas.microsoft.com/office/drawing/2010/main" val="0"/>
                        </a:ext>
                      </a:extLst>
                    </a:blip>
                    <a:srcRect l="8681" t="19314" r="3251" b="10053"/>
                    <a:stretch/>
                  </pic:blipFill>
                  <pic:spPr bwMode="auto">
                    <a:xfrm>
                      <a:off x="0" y="0"/>
                      <a:ext cx="2749592" cy="88648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7C2D0D" w:rsidRPr="002A4714" w14:paraId="47DF1024" w14:textId="77777777" w:rsidTr="008C0816">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1022" w14:textId="77777777" w:rsidR="007C2D0D" w:rsidRPr="002A4714" w:rsidRDefault="007C2D0D" w:rsidP="00BC59AF">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1023" w14:textId="77777777" w:rsidR="007C2D0D" w:rsidRPr="002A4714" w:rsidRDefault="007C2D0D" w:rsidP="007C2D0D">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Administrar Aulas</w:t>
            </w:r>
          </w:p>
        </w:tc>
      </w:tr>
      <w:tr w:rsidR="007C2D0D" w:rsidRPr="00F66CFA" w14:paraId="47DF1027" w14:textId="77777777" w:rsidTr="008C0816">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1025" w14:textId="77777777" w:rsidR="007C2D0D" w:rsidRPr="002A4714" w:rsidRDefault="007C2D0D" w:rsidP="00BC59AF">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1026" w14:textId="77777777" w:rsidR="007C2D0D" w:rsidRPr="008A5539" w:rsidRDefault="008C0816"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Llevar el registro de las aulas que se podrán usar.</w:t>
            </w:r>
          </w:p>
        </w:tc>
      </w:tr>
      <w:tr w:rsidR="007C2D0D" w:rsidRPr="00296E15" w14:paraId="47DF102A" w14:textId="77777777" w:rsidTr="008C0816">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28" w14:textId="77777777" w:rsidR="007C2D0D" w:rsidRPr="002A4714" w:rsidRDefault="007C2D0D" w:rsidP="00BC59AF">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29" w14:textId="77777777" w:rsidR="007C2D0D" w:rsidRPr="002A4714" w:rsidRDefault="008C0816" w:rsidP="008C0816">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Registrar, borrar las aulas que estarán disponibles para clases</w:t>
            </w:r>
          </w:p>
        </w:tc>
      </w:tr>
      <w:tr w:rsidR="007C2D0D" w:rsidRPr="002A4714" w14:paraId="47DF102D" w14:textId="77777777" w:rsidTr="008C0816">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2B" w14:textId="77777777" w:rsidR="007C2D0D" w:rsidRPr="002A4714" w:rsidRDefault="007C2D0D" w:rsidP="00BC59AF">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2C" w14:textId="77777777" w:rsidR="007C2D0D" w:rsidRPr="002A4714" w:rsidRDefault="008C0816" w:rsidP="00BC59AF">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w:t>
            </w:r>
          </w:p>
        </w:tc>
      </w:tr>
      <w:tr w:rsidR="007C2D0D" w:rsidRPr="002A4714" w14:paraId="47DF1030" w14:textId="77777777" w:rsidTr="008C0816">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2E" w14:textId="77777777" w:rsidR="007C2D0D" w:rsidRPr="002A4714" w:rsidRDefault="007C2D0D" w:rsidP="00BC59AF">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2F" w14:textId="77777777" w:rsidR="007C2D0D" w:rsidRPr="008C0816" w:rsidRDefault="008C0816" w:rsidP="00BC59AF">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u w:val="single"/>
              </w:rPr>
            </w:pPr>
            <w:r>
              <w:rPr>
                <w:rFonts w:cs="Arial"/>
              </w:rPr>
              <w:t>Administrador</w:t>
            </w:r>
          </w:p>
        </w:tc>
      </w:tr>
      <w:tr w:rsidR="007C2D0D" w:rsidRPr="00F66CFA" w14:paraId="47DF103A" w14:textId="77777777" w:rsidTr="008C0816">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31" w14:textId="77777777" w:rsidR="007C2D0D" w:rsidRPr="002A4714" w:rsidRDefault="007C2D0D" w:rsidP="00BC59AF">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32" w14:textId="77777777" w:rsidR="008C0816" w:rsidRPr="008C0816" w:rsidRDefault="008C0816" w:rsidP="008C0816">
            <w:pPr>
              <w:pStyle w:val="Prrafodelista"/>
              <w:numPr>
                <w:ilvl w:val="0"/>
                <w:numId w:val="40"/>
              </w:numPr>
              <w:cnfStyle w:val="000000100000" w:firstRow="0" w:lastRow="0" w:firstColumn="0" w:lastColumn="0" w:oddVBand="0" w:evenVBand="0" w:oddHBand="1" w:evenHBand="0" w:firstRowFirstColumn="0" w:firstRowLastColumn="0" w:lastRowFirstColumn="0" w:lastRowLastColumn="0"/>
            </w:pPr>
            <w:r w:rsidRPr="008C0816">
              <w:t xml:space="preserve">Mostrar aulas </w:t>
            </w:r>
            <w:r>
              <w:t>registradas</w:t>
            </w:r>
          </w:p>
          <w:p w14:paraId="47DF1033" w14:textId="77777777" w:rsidR="007C2D0D" w:rsidRPr="008C0816" w:rsidRDefault="007C2D0D" w:rsidP="008C0816">
            <w:pPr>
              <w:pStyle w:val="Prrafodelista"/>
              <w:numPr>
                <w:ilvl w:val="0"/>
                <w:numId w:val="40"/>
              </w:numPr>
              <w:cnfStyle w:val="000000100000" w:firstRow="0" w:lastRow="0" w:firstColumn="0" w:lastColumn="0" w:oddVBand="0" w:evenVBand="0" w:oddHBand="1" w:evenHBand="0" w:firstRowFirstColumn="0" w:firstRowLastColumn="0" w:lastRowFirstColumn="0" w:lastRowLastColumn="0"/>
              <w:rPr>
                <w:b/>
              </w:rPr>
            </w:pPr>
            <w:r w:rsidRPr="008C0816">
              <w:rPr>
                <w:b/>
              </w:rPr>
              <w:t xml:space="preserve">Registrar </w:t>
            </w:r>
          </w:p>
          <w:p w14:paraId="47DF1034" w14:textId="77777777" w:rsidR="007C2D0D" w:rsidRPr="008C0816" w:rsidRDefault="008C0816" w:rsidP="008C0816">
            <w:pPr>
              <w:pStyle w:val="Prrafodelista"/>
              <w:numPr>
                <w:ilvl w:val="1"/>
                <w:numId w:val="40"/>
              </w:numPr>
              <w:cnfStyle w:val="000000100000" w:firstRow="0" w:lastRow="0" w:firstColumn="0" w:lastColumn="0" w:oddVBand="0" w:evenVBand="0" w:oddHBand="1" w:evenHBand="0" w:firstRowFirstColumn="0" w:firstRowLastColumn="0" w:lastRowFirstColumn="0" w:lastRowLastColumn="0"/>
            </w:pPr>
            <w:r>
              <w:t>Ingresar los datos del aula</w:t>
            </w:r>
          </w:p>
          <w:p w14:paraId="47DF1035" w14:textId="77777777" w:rsidR="007C2D0D" w:rsidRDefault="008C0816" w:rsidP="008C0816">
            <w:pPr>
              <w:pStyle w:val="Prrafodelista"/>
              <w:numPr>
                <w:ilvl w:val="1"/>
                <w:numId w:val="40"/>
              </w:numPr>
              <w:cnfStyle w:val="000000100000" w:firstRow="0" w:lastRow="0" w:firstColumn="0" w:lastColumn="0" w:oddVBand="0" w:evenVBand="0" w:oddHBand="1" w:evenHBand="0" w:firstRowFirstColumn="0" w:firstRowLastColumn="0" w:lastRowFirstColumn="0" w:lastRowLastColumn="0"/>
            </w:pPr>
            <w:r>
              <w:t>Verificar los datos</w:t>
            </w:r>
          </w:p>
          <w:p w14:paraId="47DF1036" w14:textId="77777777" w:rsidR="008C0816" w:rsidRPr="008C0816" w:rsidRDefault="008C0816" w:rsidP="008C0816">
            <w:pPr>
              <w:pStyle w:val="Prrafodelista"/>
              <w:numPr>
                <w:ilvl w:val="1"/>
                <w:numId w:val="40"/>
              </w:numPr>
              <w:cnfStyle w:val="000000100000" w:firstRow="0" w:lastRow="0" w:firstColumn="0" w:lastColumn="0" w:oddVBand="0" w:evenVBand="0" w:oddHBand="1" w:evenHBand="0" w:firstRowFirstColumn="0" w:firstRowLastColumn="0" w:lastRowFirstColumn="0" w:lastRowLastColumn="0"/>
            </w:pPr>
            <w:r>
              <w:t>Registrarlo en la base de datos</w:t>
            </w:r>
          </w:p>
          <w:p w14:paraId="47DF1037" w14:textId="77777777" w:rsidR="007C2D0D" w:rsidRPr="008C0816" w:rsidRDefault="007C2D0D" w:rsidP="008C0816">
            <w:pPr>
              <w:pStyle w:val="Prrafodelista"/>
              <w:numPr>
                <w:ilvl w:val="0"/>
                <w:numId w:val="40"/>
              </w:numPr>
              <w:cnfStyle w:val="000000100000" w:firstRow="0" w:lastRow="0" w:firstColumn="0" w:lastColumn="0" w:oddVBand="0" w:evenVBand="0" w:oddHBand="1" w:evenHBand="0" w:firstRowFirstColumn="0" w:firstRowLastColumn="0" w:lastRowFirstColumn="0" w:lastRowLastColumn="0"/>
              <w:rPr>
                <w:b/>
              </w:rPr>
            </w:pPr>
            <w:r w:rsidRPr="008C0816">
              <w:rPr>
                <w:b/>
              </w:rPr>
              <w:t>Eliminar</w:t>
            </w:r>
          </w:p>
          <w:p w14:paraId="47DF1038" w14:textId="77777777" w:rsidR="007C2D0D" w:rsidRPr="008C0816" w:rsidRDefault="008C0816" w:rsidP="008C0816">
            <w:pPr>
              <w:pStyle w:val="Prrafodelista"/>
              <w:numPr>
                <w:ilvl w:val="1"/>
                <w:numId w:val="40"/>
              </w:numPr>
              <w:cnfStyle w:val="000000100000" w:firstRow="0" w:lastRow="0" w:firstColumn="0" w:lastColumn="0" w:oddVBand="0" w:evenVBand="0" w:oddHBand="1" w:evenHBand="0" w:firstRowFirstColumn="0" w:firstRowLastColumn="0" w:lastRowFirstColumn="0" w:lastRowLastColumn="0"/>
            </w:pPr>
            <w:r>
              <w:t>seleccionar aula</w:t>
            </w:r>
          </w:p>
          <w:p w14:paraId="47DF1039" w14:textId="77777777" w:rsidR="007C2D0D" w:rsidRPr="008C0816" w:rsidRDefault="008C0816" w:rsidP="008C0816">
            <w:pPr>
              <w:pStyle w:val="Prrafodelista"/>
              <w:numPr>
                <w:ilvl w:val="1"/>
                <w:numId w:val="40"/>
              </w:numPr>
              <w:cnfStyle w:val="000000100000" w:firstRow="0" w:lastRow="0" w:firstColumn="0" w:lastColumn="0" w:oddVBand="0" w:evenVBand="0" w:oddHBand="1" w:evenHBand="0" w:firstRowFirstColumn="0" w:firstRowLastColumn="0" w:lastRowFirstColumn="0" w:lastRowLastColumn="0"/>
            </w:pPr>
            <w:r>
              <w:t>cambiar su registro a desactivado</w:t>
            </w:r>
          </w:p>
        </w:tc>
      </w:tr>
      <w:tr w:rsidR="007C2D0D" w:rsidRPr="002A4714" w14:paraId="47DF103D" w14:textId="77777777" w:rsidTr="008C0816">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3B" w14:textId="77777777" w:rsidR="007C2D0D" w:rsidRPr="002A4714" w:rsidRDefault="007C2D0D" w:rsidP="00BC59AF">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3C" w14:textId="77777777" w:rsidR="007C2D0D" w:rsidRPr="00427F08" w:rsidRDefault="007C2D0D" w:rsidP="00BC59AF">
            <w:pPr>
              <w:tabs>
                <w:tab w:val="left" w:pos="426"/>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Nuevo registro de pago, nuevo registro de inscripción del estudiante.</w:t>
            </w:r>
          </w:p>
        </w:tc>
      </w:tr>
    </w:tbl>
    <w:p w14:paraId="47DF103E" w14:textId="77777777" w:rsidR="00DC4F97" w:rsidRPr="005036FF" w:rsidRDefault="00DC4F97" w:rsidP="00B7642E">
      <w:pPr>
        <w:pStyle w:val="Sinespaciado"/>
        <w:spacing w:line="360" w:lineRule="auto"/>
        <w:rPr>
          <w:rFonts w:ascii="Times New Roman" w:hAnsi="Times New Roman" w:cs="Times New Roman"/>
          <w:sz w:val="8"/>
          <w:szCs w:val="24"/>
        </w:rPr>
      </w:pPr>
    </w:p>
    <w:p w14:paraId="47DF103F" w14:textId="77777777" w:rsidR="005A020F" w:rsidRDefault="005A020F" w:rsidP="005A020F">
      <w:pPr>
        <w:rPr>
          <w:b/>
        </w:rPr>
      </w:pPr>
    </w:p>
    <w:p w14:paraId="47DF1040" w14:textId="77777777" w:rsidR="00DC4F97" w:rsidRPr="005A020F" w:rsidRDefault="00C965E7" w:rsidP="005A020F">
      <w:pPr>
        <w:rPr>
          <w:b/>
        </w:rPr>
      </w:pPr>
      <w:r w:rsidRPr="005A020F">
        <w:rPr>
          <w:b/>
        </w:rPr>
        <w:t>CU15 ADMINISTRAR HORARIO</w:t>
      </w:r>
    </w:p>
    <w:p w14:paraId="47DF1041" w14:textId="77777777" w:rsidR="00DC4F97" w:rsidRDefault="00C965E7" w:rsidP="00C965E7">
      <w:pPr>
        <w:pStyle w:val="Sinespaciado"/>
        <w:spacing w:line="360" w:lineRule="auto"/>
        <w:jc w:val="center"/>
        <w:rPr>
          <w:rFonts w:ascii="Times New Roman" w:hAnsi="Times New Roman" w:cs="Times New Roman"/>
          <w:sz w:val="24"/>
          <w:szCs w:val="24"/>
        </w:rPr>
      </w:pPr>
      <w:r w:rsidRPr="00C965E7">
        <w:rPr>
          <w:rFonts w:ascii="Times New Roman" w:hAnsi="Times New Roman" w:cs="Times New Roman"/>
          <w:noProof/>
          <w:sz w:val="24"/>
          <w:szCs w:val="24"/>
          <w:lang w:val="es-BO" w:eastAsia="es-BO"/>
        </w:rPr>
        <w:drawing>
          <wp:inline distT="0" distB="0" distL="0" distR="0" wp14:anchorId="47DF1472" wp14:editId="47DF1473">
            <wp:extent cx="2951159" cy="779228"/>
            <wp:effectExtent l="0" t="0" r="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a:extLst>
                        <a:ext uri="{28A0092B-C50C-407E-A947-70E740481C1C}">
                          <a14:useLocalDpi xmlns:a14="http://schemas.microsoft.com/office/drawing/2010/main" val="0"/>
                        </a:ext>
                      </a:extLst>
                    </a:blip>
                    <a:srcRect l="6473" t="21536" r="3557" b="11735"/>
                    <a:stretch/>
                  </pic:blipFill>
                  <pic:spPr bwMode="auto">
                    <a:xfrm>
                      <a:off x="0" y="0"/>
                      <a:ext cx="2962436" cy="78220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912840" w:rsidRPr="002A4714" w14:paraId="47DF1044" w14:textId="77777777" w:rsidTr="00BC59AF">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1042" w14:textId="77777777" w:rsidR="00912840" w:rsidRPr="002A4714" w:rsidRDefault="00912840" w:rsidP="00BC59AF">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1043" w14:textId="77777777" w:rsidR="00912840" w:rsidRPr="002A4714" w:rsidRDefault="00912840" w:rsidP="00BC59AF">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Administrar Horario</w:t>
            </w:r>
          </w:p>
        </w:tc>
      </w:tr>
      <w:tr w:rsidR="00912840" w:rsidRPr="00F66CFA" w14:paraId="47DF1047"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1045" w14:textId="77777777" w:rsidR="00912840" w:rsidRPr="002A4714" w:rsidRDefault="00912840" w:rsidP="00BC59AF">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1046" w14:textId="77777777" w:rsidR="00912840" w:rsidRPr="008A5539" w:rsidRDefault="00912840"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Planificar el horario de los cursos</w:t>
            </w:r>
          </w:p>
        </w:tc>
      </w:tr>
      <w:tr w:rsidR="00912840" w:rsidRPr="00296E15" w14:paraId="47DF104A"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48" w14:textId="77777777" w:rsidR="00912840" w:rsidRPr="002A4714" w:rsidRDefault="00912840" w:rsidP="00BC59AF">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49" w14:textId="77777777" w:rsidR="00912840" w:rsidRPr="002A4714" w:rsidRDefault="00912840" w:rsidP="00BC59AF">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Se tendrá en cuanta las horas, el día y en que aula se pasaran las diferentes materias.</w:t>
            </w:r>
          </w:p>
        </w:tc>
      </w:tr>
      <w:tr w:rsidR="00912840" w:rsidRPr="002A4714" w14:paraId="47DF104D" w14:textId="77777777" w:rsidTr="00BC59A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4B" w14:textId="77777777" w:rsidR="00912840" w:rsidRPr="002A4714" w:rsidRDefault="00912840" w:rsidP="00BC59AF">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4C" w14:textId="77777777" w:rsidR="00912840" w:rsidRPr="002A4714" w:rsidRDefault="00912840" w:rsidP="00BC59AF">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w:t>
            </w:r>
          </w:p>
        </w:tc>
      </w:tr>
      <w:tr w:rsidR="00912840" w:rsidRPr="002A4714" w14:paraId="47DF1050"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4E" w14:textId="77777777" w:rsidR="00912840" w:rsidRPr="002A4714" w:rsidRDefault="00912840" w:rsidP="00BC59AF">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4F" w14:textId="77777777" w:rsidR="00912840" w:rsidRPr="008C0816" w:rsidRDefault="00912840" w:rsidP="00BC59AF">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u w:val="single"/>
              </w:rPr>
            </w:pPr>
            <w:r>
              <w:rPr>
                <w:rFonts w:cs="Arial"/>
              </w:rPr>
              <w:t>Administrador</w:t>
            </w:r>
          </w:p>
        </w:tc>
      </w:tr>
      <w:tr w:rsidR="00912840" w:rsidRPr="00F66CFA" w14:paraId="47DF1056" w14:textId="77777777" w:rsidTr="00BC59A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51" w14:textId="77777777" w:rsidR="00912840" w:rsidRPr="002A4714" w:rsidRDefault="00912840" w:rsidP="00BC59AF">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52" w14:textId="77777777" w:rsidR="00912840" w:rsidRDefault="00825D74" w:rsidP="00912840">
            <w:pPr>
              <w:pStyle w:val="Prrafodelista"/>
              <w:numPr>
                <w:ilvl w:val="0"/>
                <w:numId w:val="41"/>
              </w:numPr>
              <w:cnfStyle w:val="000000100000" w:firstRow="0" w:lastRow="0" w:firstColumn="0" w:lastColumn="0" w:oddVBand="0" w:evenVBand="0" w:oddHBand="1" w:evenHBand="0" w:firstRowFirstColumn="0" w:firstRowLastColumn="0" w:lastRowFirstColumn="0" w:lastRowLastColumn="0"/>
            </w:pPr>
            <w:r>
              <w:t>seleccionar carrera en la lista</w:t>
            </w:r>
          </w:p>
          <w:p w14:paraId="47DF1053" w14:textId="77777777" w:rsidR="00825D74" w:rsidRDefault="00825D74" w:rsidP="00912840">
            <w:pPr>
              <w:pStyle w:val="Prrafodelista"/>
              <w:numPr>
                <w:ilvl w:val="0"/>
                <w:numId w:val="41"/>
              </w:numPr>
              <w:cnfStyle w:val="000000100000" w:firstRow="0" w:lastRow="0" w:firstColumn="0" w:lastColumn="0" w:oddVBand="0" w:evenVBand="0" w:oddHBand="1" w:evenHBand="0" w:firstRowFirstColumn="0" w:firstRowLastColumn="0" w:lastRowFirstColumn="0" w:lastRowLastColumn="0"/>
            </w:pPr>
            <w:r>
              <w:t>seleccionar materia en la lista</w:t>
            </w:r>
          </w:p>
          <w:p w14:paraId="47DF1054" w14:textId="77777777" w:rsidR="00825D74" w:rsidRDefault="00825D74" w:rsidP="00912840">
            <w:pPr>
              <w:pStyle w:val="Prrafodelista"/>
              <w:numPr>
                <w:ilvl w:val="0"/>
                <w:numId w:val="41"/>
              </w:numPr>
              <w:cnfStyle w:val="000000100000" w:firstRow="0" w:lastRow="0" w:firstColumn="0" w:lastColumn="0" w:oddVBand="0" w:evenVBand="0" w:oddHBand="1" w:evenHBand="0" w:firstRowFirstColumn="0" w:firstRowLastColumn="0" w:lastRowFirstColumn="0" w:lastRowLastColumn="0"/>
            </w:pPr>
            <w:r>
              <w:t>seleccionar aula, día, y horario</w:t>
            </w:r>
          </w:p>
          <w:p w14:paraId="47DF1055" w14:textId="77777777" w:rsidR="00825D74" w:rsidRPr="00912840" w:rsidRDefault="00825D74" w:rsidP="00912840">
            <w:pPr>
              <w:pStyle w:val="Prrafodelista"/>
              <w:numPr>
                <w:ilvl w:val="0"/>
                <w:numId w:val="41"/>
              </w:numPr>
              <w:cnfStyle w:val="000000100000" w:firstRow="0" w:lastRow="0" w:firstColumn="0" w:lastColumn="0" w:oddVBand="0" w:evenVBand="0" w:oddHBand="1" w:evenHBand="0" w:firstRowFirstColumn="0" w:firstRowLastColumn="0" w:lastRowFirstColumn="0" w:lastRowLastColumn="0"/>
            </w:pPr>
            <w:r>
              <w:t>guardar datos seleccionados para el aula.</w:t>
            </w:r>
          </w:p>
        </w:tc>
      </w:tr>
      <w:tr w:rsidR="00912840" w:rsidRPr="002A4714" w14:paraId="47DF1059"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57" w14:textId="77777777" w:rsidR="00912840" w:rsidRPr="002A4714" w:rsidRDefault="00912840" w:rsidP="00BC59AF">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58" w14:textId="77777777" w:rsidR="00912840" w:rsidRPr="00427F08" w:rsidRDefault="00912840" w:rsidP="00BC59AF">
            <w:pPr>
              <w:tabs>
                <w:tab w:val="left" w:pos="426"/>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Nuevo registro de pago, nuevo registro de inscripción del estudiante.</w:t>
            </w:r>
          </w:p>
        </w:tc>
      </w:tr>
    </w:tbl>
    <w:p w14:paraId="47DF105A" w14:textId="77777777" w:rsidR="009E2C22" w:rsidRDefault="009E2C22" w:rsidP="00B7642E">
      <w:pPr>
        <w:pStyle w:val="Sinespaciado"/>
        <w:spacing w:line="360" w:lineRule="auto"/>
        <w:rPr>
          <w:rFonts w:ascii="Times New Roman" w:hAnsi="Times New Roman" w:cs="Times New Roman"/>
          <w:sz w:val="24"/>
          <w:szCs w:val="24"/>
        </w:rPr>
      </w:pPr>
    </w:p>
    <w:p w14:paraId="47DF105B" w14:textId="77777777" w:rsidR="009E2C22" w:rsidRDefault="009E2C22" w:rsidP="00B7642E">
      <w:pPr>
        <w:pStyle w:val="Sinespaciado"/>
        <w:spacing w:line="360" w:lineRule="auto"/>
        <w:rPr>
          <w:rFonts w:ascii="Times New Roman" w:hAnsi="Times New Roman" w:cs="Times New Roman"/>
          <w:sz w:val="24"/>
          <w:szCs w:val="24"/>
        </w:rPr>
      </w:pPr>
    </w:p>
    <w:p w14:paraId="47DF105C" w14:textId="77777777" w:rsidR="009E2C22" w:rsidRDefault="009E2C22" w:rsidP="00B7642E">
      <w:pPr>
        <w:pStyle w:val="Sinespaciado"/>
        <w:spacing w:line="360" w:lineRule="auto"/>
        <w:rPr>
          <w:rFonts w:ascii="Times New Roman" w:hAnsi="Times New Roman" w:cs="Times New Roman"/>
          <w:sz w:val="24"/>
          <w:szCs w:val="24"/>
        </w:rPr>
      </w:pPr>
    </w:p>
    <w:p w14:paraId="47DF105D" w14:textId="77777777" w:rsidR="009E2C22" w:rsidRPr="005A020F" w:rsidRDefault="00E378AE" w:rsidP="005A020F">
      <w:pPr>
        <w:rPr>
          <w:b/>
        </w:rPr>
      </w:pPr>
      <w:r w:rsidRPr="005A020F">
        <w:rPr>
          <w:b/>
        </w:rPr>
        <w:lastRenderedPageBreak/>
        <w:t>CU16 GESTIONAR MATERIA</w:t>
      </w:r>
    </w:p>
    <w:p w14:paraId="47DF105E" w14:textId="77777777" w:rsidR="00E137BA" w:rsidRDefault="00E137BA" w:rsidP="00E378AE">
      <w:pPr>
        <w:pStyle w:val="Estilo1"/>
      </w:pPr>
    </w:p>
    <w:p w14:paraId="47DF105F" w14:textId="77777777" w:rsidR="00E378AE" w:rsidRDefault="00E378AE" w:rsidP="00E378AE">
      <w:pPr>
        <w:pStyle w:val="Sinespaciado"/>
        <w:spacing w:line="360" w:lineRule="auto"/>
        <w:jc w:val="center"/>
        <w:rPr>
          <w:rFonts w:ascii="Times New Roman" w:hAnsi="Times New Roman" w:cs="Times New Roman"/>
          <w:sz w:val="24"/>
          <w:szCs w:val="24"/>
        </w:rPr>
      </w:pPr>
      <w:r w:rsidRPr="00E378AE">
        <w:rPr>
          <w:rFonts w:ascii="Times New Roman" w:hAnsi="Times New Roman" w:cs="Times New Roman"/>
          <w:noProof/>
          <w:sz w:val="24"/>
          <w:szCs w:val="24"/>
          <w:lang w:val="es-BO" w:eastAsia="es-BO"/>
        </w:rPr>
        <w:drawing>
          <wp:inline distT="0" distB="0" distL="0" distR="0" wp14:anchorId="47DF1474" wp14:editId="47DF1475">
            <wp:extent cx="3832048" cy="1534602"/>
            <wp:effectExtent l="0" t="0" r="0" b="889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46395" cy="1540348"/>
                    </a:xfrm>
                    <a:prstGeom prst="rect">
                      <a:avLst/>
                    </a:prstGeom>
                    <a:noFill/>
                    <a:ln>
                      <a:noFill/>
                    </a:ln>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0F113F" w:rsidRPr="002A4714" w14:paraId="47DF1062" w14:textId="77777777" w:rsidTr="00BC59AF">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1060" w14:textId="77777777" w:rsidR="000F113F" w:rsidRPr="002A4714" w:rsidRDefault="000F113F" w:rsidP="00BC59AF">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1061" w14:textId="77777777" w:rsidR="000F113F" w:rsidRPr="002A4714" w:rsidRDefault="000F113F" w:rsidP="000F113F">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Gestionar Materia</w:t>
            </w:r>
          </w:p>
        </w:tc>
      </w:tr>
      <w:tr w:rsidR="000F113F" w:rsidRPr="00F66CFA" w14:paraId="47DF1065"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1063" w14:textId="77777777" w:rsidR="000F113F" w:rsidRPr="002A4714" w:rsidRDefault="000F113F" w:rsidP="00BC59AF">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1064" w14:textId="77777777" w:rsidR="000F113F" w:rsidRPr="008A5539" w:rsidRDefault="000F113F"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Registro, modificación y cancelación de la materia</w:t>
            </w:r>
          </w:p>
        </w:tc>
      </w:tr>
      <w:tr w:rsidR="000F113F" w:rsidRPr="00296E15" w14:paraId="47DF1068"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66" w14:textId="77777777" w:rsidR="000F113F" w:rsidRPr="002A4714" w:rsidRDefault="000F113F" w:rsidP="00BC59AF">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67" w14:textId="77777777" w:rsidR="000F113F" w:rsidRPr="002A4714" w:rsidRDefault="000F113F" w:rsidP="00BC59AF">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Administrar el registro de las materias activas</w:t>
            </w:r>
          </w:p>
        </w:tc>
      </w:tr>
      <w:tr w:rsidR="000F113F" w:rsidRPr="002A4714" w14:paraId="47DF106B" w14:textId="77777777" w:rsidTr="00BC59A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69" w14:textId="77777777" w:rsidR="000F113F" w:rsidRPr="002A4714" w:rsidRDefault="000F113F" w:rsidP="00BC59AF">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6A" w14:textId="77777777" w:rsidR="000F113F" w:rsidRPr="002A4714" w:rsidRDefault="000F113F" w:rsidP="00BC59AF">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w:t>
            </w:r>
          </w:p>
        </w:tc>
      </w:tr>
      <w:tr w:rsidR="000F113F" w:rsidRPr="002A4714" w14:paraId="47DF106E"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6C" w14:textId="77777777" w:rsidR="000F113F" w:rsidRPr="002A4714" w:rsidRDefault="000F113F" w:rsidP="00BC59AF">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6D" w14:textId="77777777" w:rsidR="000F113F" w:rsidRPr="002A4714" w:rsidRDefault="000F113F" w:rsidP="00BC59AF">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Administrador</w:t>
            </w:r>
          </w:p>
        </w:tc>
      </w:tr>
      <w:tr w:rsidR="000F113F" w:rsidRPr="002A4714" w14:paraId="47DF1071"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6F" w14:textId="77777777" w:rsidR="000F113F" w:rsidRPr="002A4714" w:rsidRDefault="000F113F" w:rsidP="00BC59AF">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70" w14:textId="77777777" w:rsidR="000F113F" w:rsidRPr="0042677A" w:rsidRDefault="000F113F"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p>
        </w:tc>
      </w:tr>
      <w:tr w:rsidR="000F113F" w:rsidRPr="00F66CFA" w14:paraId="47DF1088" w14:textId="77777777" w:rsidTr="00BC59AF">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72" w14:textId="77777777" w:rsidR="000F113F" w:rsidRPr="002A4714" w:rsidRDefault="000F113F" w:rsidP="00BC59AF">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73" w14:textId="77777777" w:rsidR="000F113F" w:rsidRPr="000F113F" w:rsidRDefault="000F113F" w:rsidP="000F113F">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b/>
              </w:rPr>
            </w:pPr>
            <w:r w:rsidRPr="000F113F">
              <w:rPr>
                <w:b/>
              </w:rPr>
              <w:t>Registrar</w:t>
            </w:r>
          </w:p>
          <w:p w14:paraId="47DF1074" w14:textId="77777777" w:rsidR="000F113F" w:rsidRPr="000F113F" w:rsidRDefault="000F113F" w:rsidP="000F113F">
            <w:pPr>
              <w:pStyle w:val="Prrafodelista"/>
              <w:numPr>
                <w:ilvl w:val="1"/>
                <w:numId w:val="42"/>
              </w:numPr>
              <w:cnfStyle w:val="000000000000" w:firstRow="0" w:lastRow="0" w:firstColumn="0" w:lastColumn="0" w:oddVBand="0" w:evenVBand="0" w:oddHBand="0" w:evenHBand="0" w:firstRowFirstColumn="0" w:firstRowLastColumn="0" w:lastRowFirstColumn="0" w:lastRowLastColumn="0"/>
            </w:pPr>
            <w:r w:rsidRPr="000F113F">
              <w:t xml:space="preserve">Ingresar </w:t>
            </w:r>
            <w:r>
              <w:t>sigla, nombre y carga horaria</w:t>
            </w:r>
          </w:p>
          <w:p w14:paraId="47DF1075" w14:textId="77777777" w:rsidR="000F113F" w:rsidRDefault="002D6BFE" w:rsidP="000F113F">
            <w:pPr>
              <w:pStyle w:val="Prrafodelista"/>
              <w:numPr>
                <w:ilvl w:val="1"/>
                <w:numId w:val="42"/>
              </w:numPr>
              <w:cnfStyle w:val="000000000000" w:firstRow="0" w:lastRow="0" w:firstColumn="0" w:lastColumn="0" w:oddVBand="0" w:evenVBand="0" w:oddHBand="0" w:evenHBand="0" w:firstRowFirstColumn="0" w:firstRowLastColumn="0" w:lastRowFirstColumn="0" w:lastRowLastColumn="0"/>
            </w:pPr>
            <w:r>
              <w:t>Si no existe la materia registrarla</w:t>
            </w:r>
          </w:p>
          <w:p w14:paraId="47DF1076" w14:textId="77777777" w:rsidR="002D6BFE" w:rsidRDefault="002D6BFE" w:rsidP="000F113F">
            <w:pPr>
              <w:pStyle w:val="Prrafodelista"/>
              <w:numPr>
                <w:ilvl w:val="1"/>
                <w:numId w:val="42"/>
              </w:numPr>
              <w:cnfStyle w:val="000000000000" w:firstRow="0" w:lastRow="0" w:firstColumn="0" w:lastColumn="0" w:oddVBand="0" w:evenVBand="0" w:oddHBand="0" w:evenHBand="0" w:firstRowFirstColumn="0" w:firstRowLastColumn="0" w:lastRowFirstColumn="0" w:lastRowLastColumn="0"/>
            </w:pPr>
            <w:r>
              <w:t>Obtener registro</w:t>
            </w:r>
          </w:p>
          <w:p w14:paraId="47DF1077" w14:textId="77777777" w:rsidR="002D6BFE" w:rsidRPr="002D6BFE" w:rsidRDefault="002D6BFE" w:rsidP="000F113F">
            <w:pPr>
              <w:pStyle w:val="Prrafodelista"/>
              <w:numPr>
                <w:ilvl w:val="1"/>
                <w:numId w:val="42"/>
              </w:numPr>
              <w:cnfStyle w:val="000000000000" w:firstRow="0" w:lastRow="0" w:firstColumn="0" w:lastColumn="0" w:oddVBand="0" w:evenVBand="0" w:oddHBand="0" w:evenHBand="0" w:firstRowFirstColumn="0" w:firstRowLastColumn="0" w:lastRowFirstColumn="0" w:lastRowLastColumn="0"/>
            </w:pPr>
            <w:r>
              <w:t>Actualizar campo</w:t>
            </w:r>
          </w:p>
          <w:p w14:paraId="47DF1078" w14:textId="77777777" w:rsidR="000F113F" w:rsidRPr="000F113F" w:rsidRDefault="000F113F" w:rsidP="000F113F">
            <w:pPr>
              <w:pStyle w:val="Prrafodelista"/>
              <w:numPr>
                <w:ilvl w:val="0"/>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0F113F">
              <w:rPr>
                <w:rFonts w:cs="Arial"/>
                <w:b/>
              </w:rPr>
              <w:t>Modificar</w:t>
            </w:r>
          </w:p>
          <w:p w14:paraId="47DF1079" w14:textId="77777777" w:rsidR="000F113F" w:rsidRPr="000F113F" w:rsidRDefault="002D6BFE" w:rsidP="000F113F">
            <w:pPr>
              <w:pStyle w:val="Prrafodelista"/>
              <w:numPr>
                <w:ilvl w:val="1"/>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Ingresar sigla o nombre de la carrera</w:t>
            </w:r>
          </w:p>
          <w:p w14:paraId="47DF107A" w14:textId="77777777" w:rsidR="002D6BFE" w:rsidRPr="002D6BFE" w:rsidRDefault="000F113F" w:rsidP="002D6BFE">
            <w:pPr>
              <w:pStyle w:val="Prrafodelista"/>
              <w:numPr>
                <w:ilvl w:val="1"/>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0F113F">
              <w:rPr>
                <w:rFonts w:cs="Arial"/>
              </w:rPr>
              <w:t xml:space="preserve">Buscar </w:t>
            </w:r>
            <w:r w:rsidR="002D6BFE">
              <w:rPr>
                <w:rFonts w:cs="Arial"/>
              </w:rPr>
              <w:t>materia</w:t>
            </w:r>
          </w:p>
          <w:p w14:paraId="47DF107B" w14:textId="77777777" w:rsidR="000F113F" w:rsidRPr="000F113F" w:rsidRDefault="000F113F" w:rsidP="000F113F">
            <w:pPr>
              <w:pStyle w:val="Prrafodelista"/>
              <w:numPr>
                <w:ilvl w:val="1"/>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0F113F">
              <w:rPr>
                <w:rFonts w:cs="Arial"/>
                <w:b/>
              </w:rPr>
              <w:t>Si existe</w:t>
            </w:r>
            <w:r w:rsidR="002D6BFE">
              <w:rPr>
                <w:rFonts w:cs="Arial"/>
                <w:b/>
              </w:rPr>
              <w:t xml:space="preserve"> la materia</w:t>
            </w:r>
          </w:p>
          <w:p w14:paraId="47DF107C" w14:textId="77777777" w:rsidR="000F113F" w:rsidRPr="002D6BFE" w:rsidRDefault="002D6BFE" w:rsidP="000F113F">
            <w:pPr>
              <w:pStyle w:val="Prrafodelista"/>
              <w:numPr>
                <w:ilvl w:val="2"/>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rPr>
              <w:t>Modificar los datos en los campos</w:t>
            </w:r>
          </w:p>
          <w:p w14:paraId="47DF107D" w14:textId="77777777" w:rsidR="002D6BFE" w:rsidRPr="002D6BFE" w:rsidRDefault="002D6BFE" w:rsidP="000F113F">
            <w:pPr>
              <w:pStyle w:val="Prrafodelista"/>
              <w:numPr>
                <w:ilvl w:val="2"/>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rPr>
              <w:t>Actualizar datos en la base de datos</w:t>
            </w:r>
          </w:p>
          <w:p w14:paraId="47DF107E" w14:textId="77777777" w:rsidR="002D6BFE" w:rsidRPr="002D6BFE" w:rsidRDefault="002D6BFE" w:rsidP="000F113F">
            <w:pPr>
              <w:pStyle w:val="Prrafodelista"/>
              <w:numPr>
                <w:ilvl w:val="2"/>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rPr>
              <w:t>Obtener registro</w:t>
            </w:r>
          </w:p>
          <w:p w14:paraId="47DF107F" w14:textId="77777777" w:rsidR="002D6BFE" w:rsidRPr="000F113F" w:rsidRDefault="002D6BFE" w:rsidP="000F113F">
            <w:pPr>
              <w:pStyle w:val="Prrafodelista"/>
              <w:numPr>
                <w:ilvl w:val="2"/>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Pr>
                <w:rFonts w:cs="Arial"/>
              </w:rPr>
              <w:t>Actualizar campos</w:t>
            </w:r>
          </w:p>
          <w:p w14:paraId="47DF1080" w14:textId="77777777" w:rsidR="000F113F" w:rsidRPr="000F113F" w:rsidRDefault="000F113F" w:rsidP="000F113F">
            <w:pPr>
              <w:pStyle w:val="Prrafodelista"/>
              <w:numPr>
                <w:ilvl w:val="0"/>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0F113F">
              <w:rPr>
                <w:rFonts w:cs="Arial"/>
                <w:b/>
              </w:rPr>
              <w:t>Eliminar</w:t>
            </w:r>
          </w:p>
          <w:p w14:paraId="47DF1081" w14:textId="77777777" w:rsidR="000F113F" w:rsidRPr="000F113F" w:rsidRDefault="000F113F" w:rsidP="000F113F">
            <w:pPr>
              <w:pStyle w:val="Prrafodelista"/>
              <w:numPr>
                <w:ilvl w:val="1"/>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0F113F">
              <w:rPr>
                <w:rFonts w:cs="Arial"/>
              </w:rPr>
              <w:t xml:space="preserve">Ingresar </w:t>
            </w:r>
            <w:r w:rsidR="002D6BFE">
              <w:rPr>
                <w:rFonts w:cs="Arial"/>
              </w:rPr>
              <w:t xml:space="preserve">sigla o nombre </w:t>
            </w:r>
          </w:p>
          <w:p w14:paraId="47DF1082" w14:textId="77777777" w:rsidR="000F113F" w:rsidRPr="000F113F" w:rsidRDefault="000F113F" w:rsidP="000F113F">
            <w:pPr>
              <w:pStyle w:val="Prrafodelista"/>
              <w:numPr>
                <w:ilvl w:val="1"/>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0F113F">
              <w:rPr>
                <w:rFonts w:cs="Arial"/>
              </w:rPr>
              <w:t xml:space="preserve">Buscar </w:t>
            </w:r>
            <w:r w:rsidR="002D6BFE">
              <w:rPr>
                <w:rFonts w:cs="Arial"/>
              </w:rPr>
              <w:t xml:space="preserve">materia </w:t>
            </w:r>
          </w:p>
          <w:p w14:paraId="47DF1083" w14:textId="77777777" w:rsidR="000F113F" w:rsidRPr="000F113F" w:rsidRDefault="000F113F" w:rsidP="000F113F">
            <w:pPr>
              <w:pStyle w:val="Prrafodelista"/>
              <w:numPr>
                <w:ilvl w:val="1"/>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0F113F">
              <w:rPr>
                <w:rFonts w:cs="Arial"/>
                <w:b/>
              </w:rPr>
              <w:t xml:space="preserve">Si existe </w:t>
            </w:r>
            <w:r w:rsidR="002D6BFE">
              <w:rPr>
                <w:rFonts w:cs="Arial"/>
                <w:b/>
              </w:rPr>
              <w:t>materia</w:t>
            </w:r>
          </w:p>
          <w:p w14:paraId="47DF1084" w14:textId="77777777" w:rsidR="000F113F" w:rsidRPr="000F113F" w:rsidRDefault="002D6BFE" w:rsidP="000F113F">
            <w:pPr>
              <w:pStyle w:val="Prrafodelista"/>
              <w:numPr>
                <w:ilvl w:val="2"/>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Cargar campos</w:t>
            </w:r>
          </w:p>
          <w:p w14:paraId="47DF1085" w14:textId="77777777" w:rsidR="000F113F" w:rsidRPr="000F113F" w:rsidRDefault="002D6BFE" w:rsidP="000F113F">
            <w:pPr>
              <w:pStyle w:val="Prrafodelista"/>
              <w:numPr>
                <w:ilvl w:val="2"/>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Mostrar mensaje para eliminar el registro</w:t>
            </w:r>
          </w:p>
          <w:p w14:paraId="47DF1086" w14:textId="77777777" w:rsidR="000F113F" w:rsidRPr="000F113F" w:rsidRDefault="000F113F" w:rsidP="000F113F">
            <w:pPr>
              <w:pStyle w:val="Prrafodelista"/>
              <w:numPr>
                <w:ilvl w:val="2"/>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rsidRPr="000F113F">
              <w:rPr>
                <w:rFonts w:cs="Arial"/>
              </w:rPr>
              <w:t>Si acepta</w:t>
            </w:r>
          </w:p>
          <w:p w14:paraId="47DF1087" w14:textId="77777777" w:rsidR="000F113F" w:rsidRPr="000F113F" w:rsidRDefault="000F113F" w:rsidP="000F113F">
            <w:pPr>
              <w:pStyle w:val="Prrafodelista"/>
              <w:numPr>
                <w:ilvl w:val="3"/>
                <w:numId w:val="42"/>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0F113F">
              <w:rPr>
                <w:rFonts w:cs="Arial"/>
              </w:rPr>
              <w:t>Eliminar registro</w:t>
            </w:r>
          </w:p>
        </w:tc>
      </w:tr>
      <w:tr w:rsidR="000F113F" w:rsidRPr="002A4714" w14:paraId="47DF108B"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89" w14:textId="77777777" w:rsidR="000F113F" w:rsidRPr="002A4714" w:rsidRDefault="000F113F" w:rsidP="00BC59AF">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8A" w14:textId="77777777" w:rsidR="000F113F" w:rsidRPr="002A4714" w:rsidRDefault="000F7E6E" w:rsidP="00BC59AF">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Actualización en la tabla de materias de la base de datos.</w:t>
            </w:r>
          </w:p>
        </w:tc>
      </w:tr>
    </w:tbl>
    <w:p w14:paraId="47DF108C" w14:textId="77777777" w:rsidR="009E2C22" w:rsidRDefault="009E2C22" w:rsidP="00B7642E">
      <w:pPr>
        <w:pStyle w:val="Sinespaciado"/>
        <w:spacing w:line="360" w:lineRule="auto"/>
        <w:rPr>
          <w:rFonts w:ascii="Times New Roman" w:hAnsi="Times New Roman" w:cs="Times New Roman"/>
          <w:sz w:val="24"/>
          <w:szCs w:val="24"/>
        </w:rPr>
      </w:pPr>
    </w:p>
    <w:p w14:paraId="47DF108D" w14:textId="77777777" w:rsidR="009E2C22" w:rsidRDefault="009E2C22" w:rsidP="00B7642E">
      <w:pPr>
        <w:pStyle w:val="Sinespaciado"/>
        <w:spacing w:line="360" w:lineRule="auto"/>
        <w:rPr>
          <w:rFonts w:ascii="Times New Roman" w:hAnsi="Times New Roman" w:cs="Times New Roman"/>
          <w:sz w:val="24"/>
          <w:szCs w:val="24"/>
        </w:rPr>
      </w:pPr>
    </w:p>
    <w:p w14:paraId="47DF108E" w14:textId="77777777" w:rsidR="009E2C22" w:rsidRDefault="009E2C22" w:rsidP="00B7642E">
      <w:pPr>
        <w:pStyle w:val="Sinespaciado"/>
        <w:spacing w:line="360" w:lineRule="auto"/>
        <w:rPr>
          <w:rFonts w:ascii="Times New Roman" w:hAnsi="Times New Roman" w:cs="Times New Roman"/>
          <w:sz w:val="24"/>
          <w:szCs w:val="24"/>
        </w:rPr>
      </w:pPr>
    </w:p>
    <w:p w14:paraId="47DF108F" w14:textId="77777777" w:rsidR="009E2C22" w:rsidRDefault="009E2C22" w:rsidP="00B7642E">
      <w:pPr>
        <w:pStyle w:val="Sinespaciado"/>
        <w:spacing w:line="360" w:lineRule="auto"/>
        <w:rPr>
          <w:rFonts w:ascii="Times New Roman" w:hAnsi="Times New Roman" w:cs="Times New Roman"/>
          <w:sz w:val="24"/>
          <w:szCs w:val="24"/>
        </w:rPr>
      </w:pPr>
    </w:p>
    <w:p w14:paraId="47DF1090" w14:textId="77777777" w:rsidR="009E2C22" w:rsidRPr="005A020F" w:rsidRDefault="00F94033" w:rsidP="005A020F">
      <w:pPr>
        <w:rPr>
          <w:b/>
        </w:rPr>
      </w:pPr>
      <w:r w:rsidRPr="005A020F">
        <w:rPr>
          <w:b/>
        </w:rPr>
        <w:lastRenderedPageBreak/>
        <w:t>CU17GESTIONAR CURRICULA</w:t>
      </w:r>
    </w:p>
    <w:p w14:paraId="47DF1091" w14:textId="77777777" w:rsidR="00F94033" w:rsidRDefault="00F94033" w:rsidP="00F94033">
      <w:pPr>
        <w:pStyle w:val="Sinespaciado"/>
        <w:spacing w:line="360" w:lineRule="auto"/>
        <w:jc w:val="center"/>
        <w:rPr>
          <w:rFonts w:ascii="Times New Roman" w:hAnsi="Times New Roman" w:cs="Times New Roman"/>
          <w:sz w:val="24"/>
          <w:szCs w:val="24"/>
        </w:rPr>
      </w:pPr>
      <w:r w:rsidRPr="00F94033">
        <w:rPr>
          <w:rFonts w:ascii="Times New Roman" w:hAnsi="Times New Roman" w:cs="Times New Roman"/>
          <w:noProof/>
          <w:sz w:val="24"/>
          <w:szCs w:val="24"/>
          <w:lang w:val="es-BO" w:eastAsia="es-BO"/>
        </w:rPr>
        <w:drawing>
          <wp:inline distT="0" distB="0" distL="0" distR="0" wp14:anchorId="47DF1476" wp14:editId="47DF1477">
            <wp:extent cx="3994974" cy="1367625"/>
            <wp:effectExtent l="0" t="0" r="5715" b="4445"/>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98545" cy="1368847"/>
                    </a:xfrm>
                    <a:prstGeom prst="rect">
                      <a:avLst/>
                    </a:prstGeom>
                    <a:noFill/>
                    <a:ln>
                      <a:noFill/>
                    </a:ln>
                  </pic:spPr>
                </pic:pic>
              </a:graphicData>
            </a:graphic>
          </wp:inline>
        </w:drawing>
      </w:r>
    </w:p>
    <w:tbl>
      <w:tblPr>
        <w:tblStyle w:val="Tabladelista3-nfasis51"/>
        <w:tblW w:w="9055" w:type="dxa"/>
        <w:jc w:val="center"/>
        <w:tblLook w:val="04A0" w:firstRow="1" w:lastRow="0" w:firstColumn="1" w:lastColumn="0" w:noHBand="0" w:noVBand="1"/>
      </w:tblPr>
      <w:tblGrid>
        <w:gridCol w:w="2112"/>
        <w:gridCol w:w="6943"/>
      </w:tblGrid>
      <w:tr w:rsidR="00555A91" w:rsidRPr="002A4714" w14:paraId="47DF1094" w14:textId="77777777" w:rsidTr="00BC59AF">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2112" w:type="dxa"/>
            <w:tcBorders>
              <w:top w:val="single" w:sz="4" w:space="0" w:color="336666" w:themeColor="accent5"/>
              <w:left w:val="single" w:sz="4" w:space="0" w:color="336666" w:themeColor="accent5"/>
              <w:right w:val="single" w:sz="12" w:space="0" w:color="4A999D" w:themeColor="accent1"/>
            </w:tcBorders>
            <w:shd w:val="clear" w:color="auto" w:fill="377275" w:themeFill="accent1" w:themeFillShade="BF"/>
            <w:hideMark/>
          </w:tcPr>
          <w:p w14:paraId="47DF1092" w14:textId="77777777" w:rsidR="00555A91" w:rsidRPr="002A4714" w:rsidRDefault="00555A91" w:rsidP="00BC59AF">
            <w:pPr>
              <w:pStyle w:val="Prrafodelista"/>
              <w:tabs>
                <w:tab w:val="left" w:pos="426"/>
              </w:tabs>
              <w:spacing w:after="100" w:afterAutospacing="1"/>
              <w:ind w:left="0" w:firstLine="161"/>
              <w:rPr>
                <w:rFonts w:cs="Arial"/>
                <w:b w:val="0"/>
              </w:rPr>
            </w:pPr>
            <w:r w:rsidRPr="002A4714">
              <w:rPr>
                <w:rFonts w:cs="Arial"/>
              </w:rPr>
              <w:t>Caso de uso</w:t>
            </w:r>
          </w:p>
        </w:tc>
        <w:tc>
          <w:tcPr>
            <w:tcW w:w="6943" w:type="dxa"/>
            <w:tcBorders>
              <w:top w:val="single" w:sz="4" w:space="0" w:color="336666" w:themeColor="accent5"/>
              <w:left w:val="single" w:sz="12" w:space="0" w:color="4A999D" w:themeColor="accent1"/>
              <w:bottom w:val="nil"/>
              <w:right w:val="single" w:sz="4" w:space="0" w:color="336666" w:themeColor="accent5"/>
            </w:tcBorders>
            <w:shd w:val="clear" w:color="auto" w:fill="377275" w:themeFill="accent1" w:themeFillShade="BF"/>
            <w:hideMark/>
          </w:tcPr>
          <w:p w14:paraId="47DF1093" w14:textId="77777777" w:rsidR="00555A91" w:rsidRPr="002A4714" w:rsidRDefault="00555A91" w:rsidP="00555A91">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rPr>
            </w:pPr>
            <w:r w:rsidRPr="002A4714">
              <w:rPr>
                <w:rFonts w:cs="Arial"/>
              </w:rPr>
              <w:t xml:space="preserve"> </w:t>
            </w:r>
            <w:r>
              <w:rPr>
                <w:rFonts w:cs="Arial"/>
              </w:rPr>
              <w:t>Gestionar Curricula</w:t>
            </w:r>
          </w:p>
        </w:tc>
      </w:tr>
      <w:tr w:rsidR="00555A91" w:rsidRPr="00F66CFA" w14:paraId="47DF1097"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A999D" w:themeColor="accent1"/>
              <w:bottom w:val="single" w:sz="12" w:space="0" w:color="4A999D" w:themeColor="accent1"/>
              <w:right w:val="single" w:sz="12" w:space="0" w:color="4A999D" w:themeColor="accent1"/>
            </w:tcBorders>
            <w:hideMark/>
          </w:tcPr>
          <w:p w14:paraId="47DF1095" w14:textId="77777777" w:rsidR="00555A91" w:rsidRPr="002A4714" w:rsidRDefault="00555A91" w:rsidP="00BC59AF">
            <w:pPr>
              <w:pStyle w:val="Prrafodelista"/>
              <w:tabs>
                <w:tab w:val="left" w:pos="426"/>
              </w:tabs>
              <w:spacing w:after="100" w:afterAutospacing="1"/>
              <w:ind w:left="0" w:firstLine="161"/>
              <w:rPr>
                <w:rFonts w:cs="Arial"/>
                <w:b w:val="0"/>
              </w:rPr>
            </w:pPr>
            <w:r w:rsidRPr="002A4714">
              <w:rPr>
                <w:rFonts w:cs="Arial"/>
              </w:rPr>
              <w:t>Propósito</w:t>
            </w:r>
          </w:p>
        </w:tc>
        <w:tc>
          <w:tcPr>
            <w:tcW w:w="6943" w:type="dxa"/>
            <w:tcBorders>
              <w:left w:val="single" w:sz="12" w:space="0" w:color="4A999D" w:themeColor="accent1"/>
              <w:bottom w:val="single" w:sz="12" w:space="0" w:color="4A999D" w:themeColor="accent1"/>
              <w:right w:val="single" w:sz="12" w:space="0" w:color="4A999D" w:themeColor="accent1"/>
            </w:tcBorders>
            <w:hideMark/>
          </w:tcPr>
          <w:p w14:paraId="47DF1096" w14:textId="77777777" w:rsidR="00555A91" w:rsidRPr="008A5539" w:rsidRDefault="00784D0B"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Administrar materias que tendrá la carrera</w:t>
            </w:r>
          </w:p>
        </w:tc>
      </w:tr>
      <w:tr w:rsidR="00555A91" w:rsidRPr="00296E15" w14:paraId="47DF109A"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98" w14:textId="77777777" w:rsidR="00555A91" w:rsidRPr="002A4714" w:rsidRDefault="00555A91" w:rsidP="00BC59AF">
            <w:pPr>
              <w:pStyle w:val="Prrafodelista"/>
              <w:tabs>
                <w:tab w:val="left" w:pos="426"/>
              </w:tabs>
              <w:spacing w:after="100" w:afterAutospacing="1"/>
              <w:ind w:left="0" w:firstLine="161"/>
              <w:rPr>
                <w:rFonts w:cs="Arial"/>
                <w:b w:val="0"/>
              </w:rPr>
            </w:pPr>
            <w:r w:rsidRPr="002A4714">
              <w:rPr>
                <w:rFonts w:cs="Arial"/>
              </w:rPr>
              <w:t>Descripción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99" w14:textId="77777777" w:rsidR="00555A91" w:rsidRPr="002A4714" w:rsidRDefault="00784D0B" w:rsidP="00BC59AF">
            <w:pPr>
              <w:tabs>
                <w:tab w:val="left" w:pos="175"/>
              </w:tabs>
              <w:spacing w:after="100" w:afterAutospacing="1"/>
              <w:cnfStyle w:val="000000000000" w:firstRow="0" w:lastRow="0" w:firstColumn="0" w:lastColumn="0" w:oddVBand="0" w:evenVBand="0" w:oddHBand="0" w:evenHBand="0" w:firstRowFirstColumn="0" w:firstRowLastColumn="0" w:lastRowFirstColumn="0" w:lastRowLastColumn="0"/>
              <w:rPr>
                <w:rFonts w:cs="Arial"/>
              </w:rPr>
            </w:pPr>
            <w:r>
              <w:rPr>
                <w:rFonts w:cs="Arial"/>
              </w:rPr>
              <w:t>Añadir y quitar materias en a una carrera</w:t>
            </w:r>
          </w:p>
        </w:tc>
      </w:tr>
      <w:tr w:rsidR="00555A91" w:rsidRPr="002A4714" w14:paraId="47DF109D" w14:textId="77777777" w:rsidTr="00BC59A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9B" w14:textId="77777777" w:rsidR="00555A91" w:rsidRPr="002A4714" w:rsidRDefault="00555A91" w:rsidP="00BC59AF">
            <w:pPr>
              <w:pStyle w:val="Prrafodelista"/>
              <w:tabs>
                <w:tab w:val="left" w:pos="426"/>
              </w:tabs>
              <w:spacing w:after="100" w:afterAutospacing="1"/>
              <w:ind w:left="0" w:firstLine="161"/>
              <w:rPr>
                <w:rFonts w:cs="Arial"/>
                <w:b w:val="0"/>
              </w:rPr>
            </w:pPr>
            <w:r w:rsidRPr="002A4714">
              <w:rPr>
                <w:rFonts w:cs="Arial"/>
              </w:rPr>
              <w:t>Actores</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9C" w14:textId="77777777" w:rsidR="00555A91" w:rsidRPr="002A4714" w:rsidRDefault="00555A91" w:rsidP="00BC59AF">
            <w:pPr>
              <w:pStyle w:val="Prrafodelista"/>
              <w:tabs>
                <w:tab w:val="left" w:pos="175"/>
              </w:tabs>
              <w:spacing w:after="100" w:afterAutospacing="1"/>
              <w:ind w:left="175"/>
              <w:cnfStyle w:val="000000100000" w:firstRow="0" w:lastRow="0" w:firstColumn="0" w:lastColumn="0" w:oddVBand="0" w:evenVBand="0" w:oddHBand="1" w:evenHBand="0" w:firstRowFirstColumn="0" w:firstRowLastColumn="0" w:lastRowFirstColumn="0" w:lastRowLastColumn="0"/>
              <w:rPr>
                <w:rFonts w:cs="Arial"/>
              </w:rPr>
            </w:pPr>
            <w:r>
              <w:rPr>
                <w:rFonts w:cs="Arial"/>
              </w:rPr>
              <w:t>Administrador</w:t>
            </w:r>
          </w:p>
        </w:tc>
      </w:tr>
      <w:tr w:rsidR="00555A91" w:rsidRPr="002A4714" w14:paraId="47DF10A0" w14:textId="77777777" w:rsidTr="00BC59AF">
        <w:trPr>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9E" w14:textId="77777777" w:rsidR="00555A91" w:rsidRPr="002A4714" w:rsidRDefault="00555A91" w:rsidP="00BC59AF">
            <w:pPr>
              <w:pStyle w:val="Prrafodelista"/>
              <w:tabs>
                <w:tab w:val="left" w:pos="426"/>
              </w:tabs>
              <w:spacing w:after="100" w:afterAutospacing="1"/>
              <w:ind w:left="0" w:firstLine="161"/>
              <w:rPr>
                <w:rFonts w:cs="Arial"/>
                <w:b w:val="0"/>
              </w:rPr>
            </w:pPr>
            <w:r w:rsidRPr="002A4714">
              <w:rPr>
                <w:rFonts w:cs="Arial"/>
              </w:rPr>
              <w:t>Actor iniciador</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9F" w14:textId="77777777" w:rsidR="00555A91" w:rsidRPr="002A4714" w:rsidRDefault="00555A91" w:rsidP="00BC59AF">
            <w:pPr>
              <w:pStyle w:val="Prrafodelista"/>
              <w:tabs>
                <w:tab w:val="left" w:pos="175"/>
              </w:tabs>
              <w:spacing w:after="100" w:afterAutospacing="1"/>
              <w:ind w:left="175"/>
              <w:cnfStyle w:val="000000000000" w:firstRow="0" w:lastRow="0" w:firstColumn="0" w:lastColumn="0" w:oddVBand="0" w:evenVBand="0" w:oddHBand="0" w:evenHBand="0" w:firstRowFirstColumn="0" w:firstRowLastColumn="0" w:lastRowFirstColumn="0" w:lastRowLastColumn="0"/>
              <w:rPr>
                <w:rFonts w:cs="Arial"/>
              </w:rPr>
            </w:pPr>
            <w:r>
              <w:rPr>
                <w:rFonts w:cs="Arial"/>
              </w:rPr>
              <w:t>Administrador</w:t>
            </w:r>
          </w:p>
        </w:tc>
      </w:tr>
      <w:tr w:rsidR="00555A91" w:rsidRPr="002A4714" w14:paraId="47DF10A3"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4" w:space="0" w:color="336666" w:themeColor="accent5"/>
              <w:bottom w:val="single" w:sz="12" w:space="0" w:color="4A999D" w:themeColor="accent1"/>
              <w:right w:val="single" w:sz="12" w:space="0" w:color="4A999D" w:themeColor="accent1"/>
            </w:tcBorders>
            <w:hideMark/>
          </w:tcPr>
          <w:p w14:paraId="47DF10A1" w14:textId="77777777" w:rsidR="00555A91" w:rsidRPr="002A4714" w:rsidRDefault="00555A91" w:rsidP="00BC59AF">
            <w:pPr>
              <w:pStyle w:val="Prrafodelista"/>
              <w:tabs>
                <w:tab w:val="left" w:pos="426"/>
              </w:tabs>
              <w:spacing w:after="100" w:afterAutospacing="1"/>
              <w:ind w:left="0" w:firstLine="161"/>
              <w:rPr>
                <w:rFonts w:cs="Arial"/>
                <w:b w:val="0"/>
              </w:rPr>
            </w:pPr>
            <w:r w:rsidRPr="002A4714">
              <w:rPr>
                <w:rFonts w:cs="Arial"/>
              </w:rPr>
              <w:t>Precondición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A2" w14:textId="77777777" w:rsidR="00555A91" w:rsidRPr="0042677A" w:rsidRDefault="00784D0B" w:rsidP="00BC59AF">
            <w:pPr>
              <w:tabs>
                <w:tab w:val="left" w:pos="175"/>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Materias y carreras registradas</w:t>
            </w:r>
          </w:p>
        </w:tc>
      </w:tr>
      <w:tr w:rsidR="00555A91" w:rsidRPr="00F66CFA" w14:paraId="47DF10B0" w14:textId="77777777" w:rsidTr="00BC59AF">
        <w:trPr>
          <w:trHeight w:val="260"/>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A4" w14:textId="77777777" w:rsidR="00555A91" w:rsidRPr="002A4714" w:rsidRDefault="00555A91" w:rsidP="00BC59AF">
            <w:pPr>
              <w:pStyle w:val="Prrafodelista"/>
              <w:tabs>
                <w:tab w:val="left" w:pos="426"/>
              </w:tabs>
              <w:spacing w:after="100" w:afterAutospacing="1"/>
              <w:ind w:left="0" w:firstLine="161"/>
              <w:rPr>
                <w:rFonts w:cs="Arial"/>
                <w:b w:val="0"/>
              </w:rPr>
            </w:pPr>
            <w:r w:rsidRPr="002A4714">
              <w:rPr>
                <w:rFonts w:cs="Arial"/>
              </w:rPr>
              <w:t>Proceso</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A5" w14:textId="77777777" w:rsidR="00784D0B" w:rsidRPr="00784D0B" w:rsidRDefault="00784D0B" w:rsidP="00784D0B">
            <w:pPr>
              <w:pStyle w:val="Prrafodelista"/>
              <w:numPr>
                <w:ilvl w:val="0"/>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t>Mostrar carreras y materias</w:t>
            </w:r>
          </w:p>
          <w:p w14:paraId="47DF10A6" w14:textId="77777777" w:rsidR="00784D0B" w:rsidRPr="00784D0B" w:rsidRDefault="00784D0B" w:rsidP="00784D0B">
            <w:pPr>
              <w:pStyle w:val="Prrafodelista"/>
              <w:numPr>
                <w:ilvl w:val="0"/>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t>Seleccionar carrera</w:t>
            </w:r>
          </w:p>
          <w:p w14:paraId="47DF10A7" w14:textId="77777777" w:rsidR="00784D0B" w:rsidRPr="00784D0B" w:rsidRDefault="00784D0B" w:rsidP="00784D0B">
            <w:pPr>
              <w:pStyle w:val="Prrafodelista"/>
              <w:numPr>
                <w:ilvl w:val="0"/>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784D0B">
              <w:rPr>
                <w:b/>
              </w:rPr>
              <w:t>Añadir</w:t>
            </w:r>
          </w:p>
          <w:p w14:paraId="47DF10A8" w14:textId="77777777" w:rsidR="00784D0B" w:rsidRPr="00784D0B" w:rsidRDefault="00784D0B" w:rsidP="00784D0B">
            <w:pPr>
              <w:pStyle w:val="Prrafodelista"/>
              <w:numPr>
                <w:ilvl w:val="1"/>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t>Seleccionar materia</w:t>
            </w:r>
          </w:p>
          <w:p w14:paraId="47DF10A9" w14:textId="77777777" w:rsidR="00784D0B" w:rsidRPr="00784D0B" w:rsidRDefault="00784D0B" w:rsidP="00784D0B">
            <w:pPr>
              <w:pStyle w:val="Prrafodelista"/>
              <w:numPr>
                <w:ilvl w:val="1"/>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t>Ingresar nivel</w:t>
            </w:r>
          </w:p>
          <w:p w14:paraId="47DF10AA" w14:textId="77777777" w:rsidR="00784D0B" w:rsidRPr="00784D0B" w:rsidRDefault="00784D0B" w:rsidP="00784D0B">
            <w:pPr>
              <w:pStyle w:val="Prrafodelista"/>
              <w:numPr>
                <w:ilvl w:val="1"/>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t>Añadir materia a la carrera</w:t>
            </w:r>
          </w:p>
          <w:p w14:paraId="47DF10AB" w14:textId="77777777" w:rsidR="00784D0B" w:rsidRPr="00784D0B" w:rsidRDefault="00784D0B" w:rsidP="00784D0B">
            <w:pPr>
              <w:pStyle w:val="Prrafodelista"/>
              <w:numPr>
                <w:ilvl w:val="1"/>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t>Actualizar lista de materias añadidas</w:t>
            </w:r>
          </w:p>
          <w:p w14:paraId="47DF10AC" w14:textId="77777777" w:rsidR="00784D0B" w:rsidRPr="00784D0B" w:rsidRDefault="00784D0B" w:rsidP="00784D0B">
            <w:pPr>
              <w:pStyle w:val="Prrafodelista"/>
              <w:numPr>
                <w:ilvl w:val="0"/>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b/>
              </w:rPr>
            </w:pPr>
            <w:r w:rsidRPr="00784D0B">
              <w:rPr>
                <w:b/>
              </w:rPr>
              <w:t>Quitar</w:t>
            </w:r>
          </w:p>
          <w:p w14:paraId="47DF10AD" w14:textId="77777777" w:rsidR="00784D0B" w:rsidRPr="00784D0B" w:rsidRDefault="00784D0B" w:rsidP="00784D0B">
            <w:pPr>
              <w:pStyle w:val="Prrafodelista"/>
              <w:numPr>
                <w:ilvl w:val="1"/>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t>Seleccionar materia añadida</w:t>
            </w:r>
          </w:p>
          <w:p w14:paraId="47DF10AE" w14:textId="77777777" w:rsidR="00784D0B" w:rsidRPr="00784D0B" w:rsidRDefault="00784D0B" w:rsidP="00784D0B">
            <w:pPr>
              <w:pStyle w:val="Prrafodelista"/>
              <w:numPr>
                <w:ilvl w:val="1"/>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t>Quitar materia de la carrera</w:t>
            </w:r>
          </w:p>
          <w:p w14:paraId="47DF10AF" w14:textId="77777777" w:rsidR="00784D0B" w:rsidRPr="00784D0B" w:rsidRDefault="00784D0B" w:rsidP="00784D0B">
            <w:pPr>
              <w:pStyle w:val="Prrafodelista"/>
              <w:numPr>
                <w:ilvl w:val="1"/>
                <w:numId w:val="43"/>
              </w:numPr>
              <w:tabs>
                <w:tab w:val="left" w:pos="426"/>
              </w:tabs>
              <w:jc w:val="both"/>
              <w:cnfStyle w:val="000000000000" w:firstRow="0" w:lastRow="0" w:firstColumn="0" w:lastColumn="0" w:oddVBand="0" w:evenVBand="0" w:oddHBand="0" w:evenHBand="0" w:firstRowFirstColumn="0" w:firstRowLastColumn="0" w:lastRowFirstColumn="0" w:lastRowLastColumn="0"/>
              <w:rPr>
                <w:rFonts w:cs="Arial"/>
              </w:rPr>
            </w:pPr>
            <w:r>
              <w:t>Actualizar lista de materias añadidas</w:t>
            </w:r>
          </w:p>
        </w:tc>
      </w:tr>
      <w:tr w:rsidR="00555A91" w:rsidRPr="002A4714" w14:paraId="47DF10B3" w14:textId="77777777" w:rsidTr="00BC59A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B1" w14:textId="77777777" w:rsidR="00555A91" w:rsidRPr="002A4714" w:rsidRDefault="00555A91" w:rsidP="00BC59AF">
            <w:pPr>
              <w:pStyle w:val="Prrafodelista"/>
              <w:tabs>
                <w:tab w:val="left" w:pos="426"/>
              </w:tabs>
              <w:spacing w:after="100" w:afterAutospacing="1"/>
              <w:ind w:left="0" w:firstLine="161"/>
              <w:rPr>
                <w:rFonts w:cs="Arial"/>
                <w:b w:val="0"/>
              </w:rPr>
            </w:pPr>
            <w:r w:rsidRPr="002A4714">
              <w:rPr>
                <w:rFonts w:cs="Arial"/>
              </w:rPr>
              <w:t>Pos condición</w:t>
            </w:r>
          </w:p>
        </w:tc>
        <w:tc>
          <w:tcPr>
            <w:tcW w:w="6943" w:type="dxa"/>
            <w:tcBorders>
              <w:top w:val="single" w:sz="12" w:space="0" w:color="4A999D" w:themeColor="accent1"/>
              <w:left w:val="single" w:sz="12" w:space="0" w:color="4A999D" w:themeColor="accent1"/>
              <w:bottom w:val="single" w:sz="12" w:space="0" w:color="4A999D" w:themeColor="accent1"/>
              <w:right w:val="single" w:sz="12" w:space="0" w:color="4A999D" w:themeColor="accent1"/>
            </w:tcBorders>
            <w:hideMark/>
          </w:tcPr>
          <w:p w14:paraId="47DF10B2" w14:textId="77777777" w:rsidR="00555A91" w:rsidRPr="002A4714" w:rsidRDefault="00555A91" w:rsidP="00BC59AF">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rPr>
            </w:pPr>
            <w:r>
              <w:rPr>
                <w:rFonts w:cs="Arial"/>
              </w:rPr>
              <w:t>Actualización en la tabla de materias de la base de datos.</w:t>
            </w:r>
          </w:p>
        </w:tc>
      </w:tr>
    </w:tbl>
    <w:p w14:paraId="47DF10B4" w14:textId="77777777" w:rsidR="009E2C22" w:rsidRDefault="009E2C22" w:rsidP="00B7642E">
      <w:pPr>
        <w:pStyle w:val="Sinespaciado"/>
        <w:spacing w:line="360" w:lineRule="auto"/>
        <w:rPr>
          <w:rFonts w:ascii="Times New Roman" w:hAnsi="Times New Roman" w:cs="Times New Roman"/>
          <w:sz w:val="24"/>
          <w:szCs w:val="24"/>
        </w:rPr>
      </w:pPr>
    </w:p>
    <w:p w14:paraId="47DF10B5" w14:textId="77777777" w:rsidR="00DC4F97" w:rsidRDefault="00DC4F97" w:rsidP="00B7642E">
      <w:pPr>
        <w:pStyle w:val="Sinespaciado"/>
        <w:spacing w:line="360" w:lineRule="auto"/>
        <w:rPr>
          <w:rFonts w:ascii="Times New Roman" w:hAnsi="Times New Roman" w:cs="Times New Roman"/>
          <w:sz w:val="24"/>
          <w:szCs w:val="24"/>
        </w:rPr>
      </w:pPr>
    </w:p>
    <w:p w14:paraId="47DF10B6" w14:textId="77777777" w:rsidR="00DC4F97" w:rsidRDefault="00DC4F97" w:rsidP="00B7642E">
      <w:pPr>
        <w:pStyle w:val="Sinespaciado"/>
        <w:spacing w:line="360" w:lineRule="auto"/>
        <w:rPr>
          <w:rFonts w:ascii="Times New Roman" w:hAnsi="Times New Roman" w:cs="Times New Roman"/>
          <w:sz w:val="24"/>
          <w:szCs w:val="24"/>
        </w:rPr>
      </w:pPr>
    </w:p>
    <w:p w14:paraId="47DF10B7" w14:textId="77777777" w:rsidR="00DC4F97" w:rsidRDefault="00DC4F97" w:rsidP="00B7642E">
      <w:pPr>
        <w:pStyle w:val="Sinespaciado"/>
        <w:spacing w:line="360" w:lineRule="auto"/>
        <w:rPr>
          <w:rFonts w:ascii="Times New Roman" w:hAnsi="Times New Roman" w:cs="Times New Roman"/>
          <w:sz w:val="24"/>
          <w:szCs w:val="24"/>
        </w:rPr>
      </w:pPr>
    </w:p>
    <w:p w14:paraId="47DF10B8" w14:textId="77777777" w:rsidR="00DC4F97" w:rsidRDefault="00DC4F97" w:rsidP="00B7642E">
      <w:pPr>
        <w:pStyle w:val="Sinespaciado"/>
        <w:spacing w:line="360" w:lineRule="auto"/>
        <w:rPr>
          <w:rFonts w:ascii="Times New Roman" w:hAnsi="Times New Roman" w:cs="Times New Roman"/>
          <w:sz w:val="24"/>
          <w:szCs w:val="24"/>
        </w:rPr>
      </w:pPr>
    </w:p>
    <w:p w14:paraId="47DF10B9" w14:textId="77777777" w:rsidR="00DC4F97" w:rsidRDefault="00DC4F97" w:rsidP="00B7642E">
      <w:pPr>
        <w:pStyle w:val="Sinespaciado"/>
        <w:spacing w:line="360" w:lineRule="auto"/>
        <w:rPr>
          <w:rFonts w:ascii="Times New Roman" w:hAnsi="Times New Roman" w:cs="Times New Roman"/>
          <w:sz w:val="24"/>
          <w:szCs w:val="24"/>
        </w:rPr>
      </w:pPr>
    </w:p>
    <w:p w14:paraId="47DF10BA" w14:textId="77777777" w:rsidR="00DC4F97" w:rsidRDefault="00DC4F97" w:rsidP="00B7642E">
      <w:pPr>
        <w:pStyle w:val="Sinespaciado"/>
        <w:spacing w:line="360" w:lineRule="auto"/>
        <w:rPr>
          <w:rFonts w:ascii="Times New Roman" w:hAnsi="Times New Roman" w:cs="Times New Roman"/>
          <w:sz w:val="24"/>
          <w:szCs w:val="24"/>
        </w:rPr>
      </w:pPr>
    </w:p>
    <w:p w14:paraId="47DF10BB" w14:textId="77777777" w:rsidR="00DC4F97" w:rsidRDefault="00DC4F97" w:rsidP="00B7642E">
      <w:pPr>
        <w:pStyle w:val="Sinespaciado"/>
        <w:spacing w:line="360" w:lineRule="auto"/>
        <w:rPr>
          <w:rFonts w:ascii="Times New Roman" w:hAnsi="Times New Roman" w:cs="Times New Roman"/>
          <w:sz w:val="24"/>
          <w:szCs w:val="24"/>
        </w:rPr>
      </w:pPr>
    </w:p>
    <w:p w14:paraId="47DF10BC" w14:textId="77777777" w:rsidR="00DC4F97" w:rsidRDefault="00DC4F97" w:rsidP="00B7642E">
      <w:pPr>
        <w:pStyle w:val="Sinespaciado"/>
        <w:spacing w:line="360" w:lineRule="auto"/>
        <w:rPr>
          <w:rFonts w:ascii="Times New Roman" w:hAnsi="Times New Roman" w:cs="Times New Roman"/>
          <w:sz w:val="24"/>
          <w:szCs w:val="24"/>
        </w:rPr>
      </w:pPr>
    </w:p>
    <w:p w14:paraId="47DF10BD" w14:textId="77777777" w:rsidR="00DC4F97" w:rsidRDefault="00DC4F97" w:rsidP="00B7642E">
      <w:pPr>
        <w:pStyle w:val="Sinespaciado"/>
        <w:spacing w:line="360" w:lineRule="auto"/>
        <w:rPr>
          <w:rFonts w:ascii="Times New Roman" w:hAnsi="Times New Roman" w:cs="Times New Roman"/>
          <w:sz w:val="24"/>
          <w:szCs w:val="24"/>
        </w:rPr>
      </w:pPr>
    </w:p>
    <w:p w14:paraId="47DF10BE" w14:textId="77777777" w:rsidR="00DC4F97" w:rsidRDefault="00DC4F97" w:rsidP="00B7642E">
      <w:pPr>
        <w:pStyle w:val="Sinespaciado"/>
        <w:spacing w:line="360" w:lineRule="auto"/>
        <w:rPr>
          <w:rFonts w:ascii="Times New Roman" w:hAnsi="Times New Roman" w:cs="Times New Roman"/>
          <w:sz w:val="24"/>
          <w:szCs w:val="24"/>
        </w:rPr>
      </w:pPr>
    </w:p>
    <w:p w14:paraId="47DF10BF" w14:textId="77777777" w:rsidR="00FB46A6" w:rsidRDefault="00FB46A6" w:rsidP="00B7642E">
      <w:pPr>
        <w:pStyle w:val="Sinespaciado"/>
        <w:spacing w:line="360" w:lineRule="auto"/>
        <w:rPr>
          <w:rFonts w:ascii="Times New Roman" w:hAnsi="Times New Roman" w:cs="Times New Roman"/>
          <w:sz w:val="24"/>
          <w:szCs w:val="24"/>
        </w:rPr>
      </w:pPr>
    </w:p>
    <w:p w14:paraId="47DF10C0" w14:textId="77777777" w:rsidR="00C04141" w:rsidRDefault="00C04141" w:rsidP="00B7642E">
      <w:pPr>
        <w:pStyle w:val="Sinespaciado"/>
        <w:spacing w:line="360" w:lineRule="auto"/>
        <w:rPr>
          <w:rFonts w:ascii="Times New Roman" w:hAnsi="Times New Roman" w:cs="Times New Roman"/>
          <w:sz w:val="24"/>
          <w:szCs w:val="24"/>
        </w:rPr>
      </w:pPr>
      <w:r w:rsidRPr="00FE28CE">
        <w:rPr>
          <w:noProof/>
          <w:lang w:val="es-BO" w:eastAsia="es-BO"/>
        </w:rPr>
        <w:lastRenderedPageBreak/>
        <mc:AlternateContent>
          <mc:Choice Requires="wps">
            <w:drawing>
              <wp:anchor distT="0" distB="0" distL="114300" distR="114300" simplePos="0" relativeHeight="251806720" behindDoc="0" locked="0" layoutInCell="1" allowOverlap="1" wp14:anchorId="47DF1478" wp14:editId="47DF1479">
                <wp:simplePos x="0" y="0"/>
                <wp:positionH relativeFrom="column">
                  <wp:posOffset>-193675</wp:posOffset>
                </wp:positionH>
                <wp:positionV relativeFrom="paragraph">
                  <wp:posOffset>-214630</wp:posOffset>
                </wp:positionV>
                <wp:extent cx="6305550" cy="548640"/>
                <wp:effectExtent l="0" t="0" r="0" b="3810"/>
                <wp:wrapNone/>
                <wp:docPr id="28"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4FD" w14:textId="77777777" w:rsidR="00D818BB" w:rsidRPr="00C04141" w:rsidRDefault="00D818BB" w:rsidP="00C04141">
                            <w:pPr>
                              <w:pStyle w:val="Ttulo2"/>
                            </w:pPr>
                            <w:bookmarkStart w:id="99" w:name="_Toc500177559"/>
                            <w:r w:rsidRPr="00C04141">
                              <w:t>3.5 DIAGRAMA GENERAL DE CASOS DE USO</w:t>
                            </w:r>
                            <w:bookmarkEnd w:id="9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78" id="_x0000_s1045" style="position:absolute;margin-left:-15.25pt;margin-top:-16.9pt;width:496.5pt;height:43.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" fillcolor="#4a999d [3204]" stroked="f" strokeweight="2pt">
                <v:textbox>
                  <w:txbxContent>
                    <w:p w14:paraId="47DF14FD" w14:textId="77777777" w:rsidR="00D818BB" w:rsidRPr="00C04141" w:rsidRDefault="00D818BB" w:rsidP="00C04141">
                      <w:pPr>
                        <w:pStyle w:val="Ttulo2"/>
                      </w:pPr>
                      <w:bookmarkStart w:id="124" w:name="_Toc500177559"/>
                      <w:r w:rsidRPr="00C04141">
                        <w:t>3.5 DIAGRAMA GENERAL DE CASOS DE USO</w:t>
                      </w:r>
                      <w:bookmarkEnd w:id="124"/>
                    </w:p>
                  </w:txbxContent>
                </v:textbox>
              </v:rect>
            </w:pict>
          </mc:Fallback>
        </mc:AlternateContent>
      </w:r>
    </w:p>
    <w:p w14:paraId="47DF10C1" w14:textId="77777777" w:rsidR="00DC4F97" w:rsidRDefault="00DC4F97" w:rsidP="00B7642E">
      <w:pPr>
        <w:pStyle w:val="Sinespaciado"/>
        <w:spacing w:line="360" w:lineRule="auto"/>
        <w:rPr>
          <w:rFonts w:ascii="Times New Roman" w:hAnsi="Times New Roman" w:cs="Times New Roman"/>
          <w:sz w:val="24"/>
          <w:szCs w:val="24"/>
        </w:rPr>
      </w:pPr>
    </w:p>
    <w:p w14:paraId="47DF10C2" w14:textId="77777777" w:rsidR="00DC4F97" w:rsidRDefault="00FB46A6" w:rsidP="00B7642E">
      <w:pPr>
        <w:pStyle w:val="Sinespaciado"/>
        <w:spacing w:line="360" w:lineRule="auto"/>
        <w:rPr>
          <w:rFonts w:ascii="Times New Roman" w:hAnsi="Times New Roman" w:cs="Times New Roman"/>
          <w:sz w:val="24"/>
          <w:szCs w:val="24"/>
        </w:rPr>
      </w:pPr>
      <w:r w:rsidRPr="00FB46A6">
        <w:rPr>
          <w:rFonts w:ascii="Times New Roman" w:hAnsi="Times New Roman" w:cs="Times New Roman"/>
          <w:noProof/>
          <w:sz w:val="24"/>
          <w:szCs w:val="24"/>
          <w:lang w:val="es-BO" w:eastAsia="es-BO"/>
        </w:rPr>
        <w:drawing>
          <wp:inline distT="0" distB="0" distL="0" distR="0" wp14:anchorId="47DF147A" wp14:editId="47DF147B">
            <wp:extent cx="7499647" cy="5624195"/>
            <wp:effectExtent l="4127" t="0" r="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7508956" cy="5631176"/>
                    </a:xfrm>
                    <a:prstGeom prst="rect">
                      <a:avLst/>
                    </a:prstGeom>
                    <a:noFill/>
                    <a:ln>
                      <a:noFill/>
                    </a:ln>
                  </pic:spPr>
                </pic:pic>
              </a:graphicData>
            </a:graphic>
          </wp:inline>
        </w:drawing>
      </w:r>
    </w:p>
    <w:p w14:paraId="47DF10C3" w14:textId="77777777" w:rsidR="00DC4F97" w:rsidRDefault="00DC4F97" w:rsidP="00B7642E">
      <w:pPr>
        <w:pStyle w:val="Sinespaciado"/>
        <w:spacing w:line="360" w:lineRule="auto"/>
        <w:rPr>
          <w:rFonts w:ascii="Times New Roman" w:hAnsi="Times New Roman" w:cs="Times New Roman"/>
          <w:sz w:val="24"/>
          <w:szCs w:val="24"/>
        </w:rPr>
      </w:pPr>
    </w:p>
    <w:p w14:paraId="47DF10C4" w14:textId="77777777" w:rsidR="00BC59AF" w:rsidRDefault="00BC59AF" w:rsidP="00B7642E">
      <w:pPr>
        <w:pStyle w:val="Sinespaciado"/>
        <w:spacing w:line="360" w:lineRule="auto"/>
        <w:rPr>
          <w:rFonts w:ascii="Times New Roman" w:hAnsi="Times New Roman" w:cs="Times New Roman"/>
          <w:sz w:val="24"/>
          <w:szCs w:val="24"/>
        </w:rPr>
      </w:pPr>
    </w:p>
    <w:p w14:paraId="47DF10C5" w14:textId="77777777" w:rsidR="00BC59AF" w:rsidRDefault="00BC59AF" w:rsidP="00B7642E">
      <w:pPr>
        <w:pStyle w:val="Sinespaciado"/>
        <w:spacing w:line="360" w:lineRule="auto"/>
        <w:rPr>
          <w:rFonts w:ascii="Times New Roman" w:hAnsi="Times New Roman" w:cs="Times New Roman"/>
          <w:sz w:val="24"/>
          <w:szCs w:val="24"/>
        </w:rPr>
      </w:pPr>
    </w:p>
    <w:p w14:paraId="47DF10C6" w14:textId="77777777" w:rsidR="00BC59AF" w:rsidRDefault="00AE64B6" w:rsidP="00B7642E">
      <w:pPr>
        <w:pStyle w:val="Sinespaciado"/>
        <w:spacing w:line="360" w:lineRule="auto"/>
        <w:rPr>
          <w:rFonts w:ascii="Times New Roman" w:hAnsi="Times New Roman" w:cs="Times New Roman"/>
          <w:sz w:val="24"/>
          <w:szCs w:val="24"/>
        </w:rPr>
      </w:pPr>
      <w:r w:rsidRPr="00AE64B6">
        <w:rPr>
          <w:rFonts w:ascii="Times New Roman" w:hAnsi="Times New Roman" w:cs="Times New Roman"/>
          <w:noProof/>
          <w:sz w:val="24"/>
          <w:szCs w:val="24"/>
          <w:lang w:val="es-BO" w:eastAsia="es-BO"/>
        </w:rPr>
        <mc:AlternateContent>
          <mc:Choice Requires="wps">
            <w:drawing>
              <wp:anchor distT="45720" distB="45720" distL="114300" distR="114300" simplePos="0" relativeHeight="251809792" behindDoc="0" locked="0" layoutInCell="1" allowOverlap="1" wp14:anchorId="47DF147C" wp14:editId="47DF147D">
                <wp:simplePos x="0" y="0"/>
                <wp:positionH relativeFrom="column">
                  <wp:posOffset>4017380</wp:posOffset>
                </wp:positionH>
                <wp:positionV relativeFrom="paragraph">
                  <wp:posOffset>234315</wp:posOffset>
                </wp:positionV>
                <wp:extent cx="1370965" cy="722630"/>
                <wp:effectExtent l="0" t="0" r="0" b="127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72263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4FE" w14:textId="77777777" w:rsidR="00D818BB" w:rsidRPr="00715ED6" w:rsidRDefault="00D818BB" w:rsidP="00AE64B6">
                            <w:pPr>
                              <w:rPr>
                                <w:rFonts w:cs="Arial"/>
                                <w:b/>
                                <w:color w:val="193333" w:themeColor="accent5" w:themeShade="80"/>
                                <w:sz w:val="52"/>
                                <w:szCs w:val="52"/>
                              </w:rPr>
                            </w:pPr>
                            <w:r>
                              <w:rPr>
                                <w:rFonts w:cs="Arial"/>
                                <w:b/>
                                <w:color w:val="193333" w:themeColor="accent5" w:themeShade="80"/>
                                <w:sz w:val="52"/>
                                <w:szCs w:val="52"/>
                              </w:rPr>
                              <w:t>Parte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47C" id="_x0000_s1046" type="#_x0000_t202" style="position:absolute;margin-left:316.35pt;margin-top:18.45pt;width:107.95pt;height:56.9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" filled="f" stroked="f">
                <v:textbox>
                  <w:txbxContent>
                    <w:p w14:paraId="47DF14FE" w14:textId="77777777" w:rsidR="00D818BB" w:rsidRPr="00715ED6" w:rsidRDefault="00D818BB" w:rsidP="00AE64B6">
                      <w:pPr>
                        <w:rPr>
                          <w:rFonts w:cs="Arial"/>
                          <w:b/>
                          <w:color w:val="193333" w:themeColor="accent5" w:themeShade="80"/>
                          <w:sz w:val="52"/>
                          <w:szCs w:val="52"/>
                        </w:rPr>
                      </w:pPr>
                      <w:r>
                        <w:rPr>
                          <w:rFonts w:cs="Arial"/>
                          <w:b/>
                          <w:color w:val="193333" w:themeColor="accent5" w:themeShade="80"/>
                          <w:sz w:val="52"/>
                          <w:szCs w:val="52"/>
                        </w:rPr>
                        <w:t>Parte 4</w:t>
                      </w:r>
                    </w:p>
                  </w:txbxContent>
                </v:textbox>
                <w10:wrap type="square"/>
              </v:shape>
            </w:pict>
          </mc:Fallback>
        </mc:AlternateContent>
      </w:r>
    </w:p>
    <w:p w14:paraId="47DF10C7" w14:textId="77777777" w:rsidR="00BC59AF" w:rsidRDefault="00BC59AF" w:rsidP="00B7642E">
      <w:pPr>
        <w:pStyle w:val="Sinespaciado"/>
        <w:spacing w:line="360" w:lineRule="auto"/>
        <w:rPr>
          <w:rFonts w:ascii="Times New Roman" w:hAnsi="Times New Roman" w:cs="Times New Roman"/>
          <w:sz w:val="24"/>
          <w:szCs w:val="24"/>
        </w:rPr>
      </w:pPr>
    </w:p>
    <w:p w14:paraId="47DF10C8" w14:textId="77777777" w:rsidR="00BC59AF" w:rsidRDefault="00BC59AF" w:rsidP="00B7642E">
      <w:pPr>
        <w:pStyle w:val="Sinespaciado"/>
        <w:spacing w:line="360" w:lineRule="auto"/>
        <w:rPr>
          <w:rFonts w:ascii="Times New Roman" w:hAnsi="Times New Roman" w:cs="Times New Roman"/>
          <w:sz w:val="24"/>
          <w:szCs w:val="24"/>
        </w:rPr>
      </w:pPr>
    </w:p>
    <w:p w14:paraId="47DF10C9" w14:textId="77777777" w:rsidR="00BC59AF" w:rsidRDefault="00AE64B6" w:rsidP="00B7642E">
      <w:pPr>
        <w:pStyle w:val="Sinespaciado"/>
        <w:spacing w:line="360" w:lineRule="auto"/>
        <w:rPr>
          <w:rFonts w:ascii="Times New Roman" w:hAnsi="Times New Roman" w:cs="Times New Roman"/>
          <w:sz w:val="24"/>
          <w:szCs w:val="24"/>
        </w:rPr>
      </w:pPr>
      <w:r w:rsidRPr="00AE64B6">
        <w:rPr>
          <w:rFonts w:ascii="Times New Roman" w:hAnsi="Times New Roman" w:cs="Times New Roman"/>
          <w:noProof/>
          <w:sz w:val="24"/>
          <w:szCs w:val="24"/>
          <w:lang w:val="es-BO" w:eastAsia="es-BO"/>
        </w:rPr>
        <mc:AlternateContent>
          <mc:Choice Requires="wps">
            <w:drawing>
              <wp:anchor distT="45720" distB="45720" distL="114300" distR="114300" simplePos="0" relativeHeight="251808768" behindDoc="0" locked="0" layoutInCell="1" allowOverlap="1" wp14:anchorId="47DF147E" wp14:editId="47DF147F">
                <wp:simplePos x="0" y="0"/>
                <wp:positionH relativeFrom="column">
                  <wp:posOffset>455030</wp:posOffset>
                </wp:positionH>
                <wp:positionV relativeFrom="paragraph">
                  <wp:posOffset>126365</wp:posOffset>
                </wp:positionV>
                <wp:extent cx="4933315" cy="2286000"/>
                <wp:effectExtent l="0" t="0" r="0" b="0"/>
                <wp:wrapSquare wrapText="bothSides"/>
                <wp:docPr id="4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22860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4FF" w14:textId="77777777" w:rsidR="00D818BB" w:rsidRPr="00C068D9" w:rsidRDefault="00D818BB" w:rsidP="00AE64B6">
                            <w:pPr>
                              <w:pStyle w:val="Ttulo1"/>
                              <w:rPr>
                                <w14:shadow w14:blurRad="50800" w14:dist="38100" w14:dir="18900000" w14:sx="100000" w14:sy="100000" w14:kx="0" w14:ky="0" w14:algn="bl">
                                  <w14:srgbClr w14:val="000000">
                                    <w14:alpha w14:val="60000"/>
                                  </w14:srgbClr>
                                </w14:shadow>
                              </w:rPr>
                            </w:pPr>
                            <w:bookmarkStart w:id="100" w:name="_Toc500177560"/>
                            <w:r>
                              <w:rPr>
                                <w:color w:val="FFFFFF" w:themeColor="background1"/>
                              </w:rPr>
                              <w:t>PARTE 4</w:t>
                            </w:r>
                            <w:r w:rsidRPr="00936B5C">
                              <w:rPr>
                                <w:color w:val="auto"/>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ANALISIS</w:t>
                            </w:r>
                            <w:bookmarkEnd w:id="10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47E" id="_x0000_s1047" type="#_x0000_t202" style="position:absolute;margin-left:35.85pt;margin-top:9.95pt;width:388.45pt;height:180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" filled="f" stroked="f">
                <v:textbox>
                  <w:txbxContent>
                    <w:p w14:paraId="47DF14FF" w14:textId="77777777" w:rsidR="00D818BB" w:rsidRPr="00C068D9" w:rsidRDefault="00D818BB" w:rsidP="00AE64B6">
                      <w:pPr>
                        <w:pStyle w:val="Ttulo1"/>
                        <w:rPr>
                          <w14:shadow w14:blurRad="50800" w14:dist="38100" w14:dir="18900000" w14:sx="100000" w14:sy="100000" w14:kx="0" w14:ky="0" w14:algn="bl">
                            <w14:srgbClr w14:val="000000">
                              <w14:alpha w14:val="60000"/>
                            </w14:srgbClr>
                          </w14:shadow>
                        </w:rPr>
                      </w:pPr>
                      <w:bookmarkStart w:id="126" w:name="_Toc500177560"/>
                      <w:r>
                        <w:rPr>
                          <w:color w:val="FFFFFF" w:themeColor="background1"/>
                        </w:rPr>
                        <w:t>PARTE 4</w:t>
                      </w:r>
                      <w:r w:rsidRPr="00936B5C">
                        <w:rPr>
                          <w:color w:val="auto"/>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ANALISIS</w:t>
                      </w:r>
                      <w:bookmarkEnd w:id="126"/>
                    </w:p>
                  </w:txbxContent>
                </v:textbox>
                <w10:wrap type="square"/>
              </v:shape>
            </w:pict>
          </mc:Fallback>
        </mc:AlternateContent>
      </w:r>
    </w:p>
    <w:p w14:paraId="47DF10CA" w14:textId="77777777" w:rsidR="00BC59AF" w:rsidRDefault="00BC59AF" w:rsidP="00B7642E">
      <w:pPr>
        <w:pStyle w:val="Sinespaciado"/>
        <w:spacing w:line="360" w:lineRule="auto"/>
        <w:rPr>
          <w:rFonts w:ascii="Times New Roman" w:hAnsi="Times New Roman" w:cs="Times New Roman"/>
          <w:sz w:val="24"/>
          <w:szCs w:val="24"/>
        </w:rPr>
      </w:pPr>
    </w:p>
    <w:p w14:paraId="47DF10CB" w14:textId="77777777" w:rsidR="00BC59AF" w:rsidRDefault="00BC59AF" w:rsidP="00B7642E">
      <w:pPr>
        <w:pStyle w:val="Sinespaciado"/>
        <w:spacing w:line="360" w:lineRule="auto"/>
        <w:rPr>
          <w:rFonts w:ascii="Times New Roman" w:hAnsi="Times New Roman" w:cs="Times New Roman"/>
          <w:sz w:val="24"/>
          <w:szCs w:val="24"/>
        </w:rPr>
      </w:pPr>
    </w:p>
    <w:p w14:paraId="47DF10CC" w14:textId="77777777" w:rsidR="00BC59AF" w:rsidRDefault="00BC59AF" w:rsidP="00B7642E">
      <w:pPr>
        <w:pStyle w:val="Sinespaciado"/>
        <w:spacing w:line="360" w:lineRule="auto"/>
        <w:rPr>
          <w:rFonts w:ascii="Times New Roman" w:hAnsi="Times New Roman" w:cs="Times New Roman"/>
          <w:sz w:val="24"/>
          <w:szCs w:val="24"/>
        </w:rPr>
      </w:pPr>
    </w:p>
    <w:p w14:paraId="47DF10CD" w14:textId="77777777" w:rsidR="00BC59AF" w:rsidRDefault="00BC59AF" w:rsidP="00B7642E">
      <w:pPr>
        <w:pStyle w:val="Sinespaciado"/>
        <w:spacing w:line="360" w:lineRule="auto"/>
        <w:rPr>
          <w:rFonts w:ascii="Times New Roman" w:hAnsi="Times New Roman" w:cs="Times New Roman"/>
          <w:sz w:val="24"/>
          <w:szCs w:val="24"/>
        </w:rPr>
      </w:pPr>
    </w:p>
    <w:p w14:paraId="47DF10CE" w14:textId="77777777" w:rsidR="00BC59AF" w:rsidRDefault="00BC59AF" w:rsidP="00B7642E">
      <w:pPr>
        <w:pStyle w:val="Sinespaciado"/>
        <w:spacing w:line="360" w:lineRule="auto"/>
        <w:rPr>
          <w:rFonts w:ascii="Times New Roman" w:hAnsi="Times New Roman" w:cs="Times New Roman"/>
          <w:sz w:val="24"/>
          <w:szCs w:val="24"/>
        </w:rPr>
      </w:pPr>
    </w:p>
    <w:p w14:paraId="47DF10CF" w14:textId="77777777" w:rsidR="00BC59AF" w:rsidRDefault="00BC59AF" w:rsidP="00B7642E">
      <w:pPr>
        <w:pStyle w:val="Sinespaciado"/>
        <w:spacing w:line="360" w:lineRule="auto"/>
        <w:rPr>
          <w:rFonts w:ascii="Times New Roman" w:hAnsi="Times New Roman" w:cs="Times New Roman"/>
          <w:sz w:val="24"/>
          <w:szCs w:val="24"/>
        </w:rPr>
      </w:pPr>
    </w:p>
    <w:p w14:paraId="47DF10D0" w14:textId="77777777" w:rsidR="00BC59AF" w:rsidRDefault="00BC59AF" w:rsidP="00B7642E">
      <w:pPr>
        <w:pStyle w:val="Sinespaciado"/>
        <w:spacing w:line="360" w:lineRule="auto"/>
        <w:rPr>
          <w:rFonts w:ascii="Times New Roman" w:hAnsi="Times New Roman" w:cs="Times New Roman"/>
          <w:sz w:val="24"/>
          <w:szCs w:val="24"/>
        </w:rPr>
      </w:pPr>
    </w:p>
    <w:p w14:paraId="47DF10D1" w14:textId="77777777" w:rsidR="00BC59AF" w:rsidRDefault="00BC59AF" w:rsidP="00B7642E">
      <w:pPr>
        <w:pStyle w:val="Sinespaciado"/>
        <w:spacing w:line="360" w:lineRule="auto"/>
        <w:rPr>
          <w:rFonts w:ascii="Times New Roman" w:hAnsi="Times New Roman" w:cs="Times New Roman"/>
          <w:sz w:val="24"/>
          <w:szCs w:val="24"/>
        </w:rPr>
      </w:pPr>
    </w:p>
    <w:p w14:paraId="47DF10D2" w14:textId="77777777" w:rsidR="00BC59AF" w:rsidRDefault="00BC59AF" w:rsidP="00B7642E">
      <w:pPr>
        <w:pStyle w:val="Sinespaciado"/>
        <w:spacing w:line="360" w:lineRule="auto"/>
        <w:rPr>
          <w:rFonts w:ascii="Times New Roman" w:hAnsi="Times New Roman" w:cs="Times New Roman"/>
          <w:sz w:val="24"/>
          <w:szCs w:val="24"/>
        </w:rPr>
      </w:pPr>
    </w:p>
    <w:p w14:paraId="47DF10D3" w14:textId="77777777" w:rsidR="00BC59AF" w:rsidRDefault="00BC59AF" w:rsidP="00B7642E">
      <w:pPr>
        <w:pStyle w:val="Sinespaciado"/>
        <w:spacing w:line="360" w:lineRule="auto"/>
        <w:rPr>
          <w:rFonts w:ascii="Times New Roman" w:hAnsi="Times New Roman" w:cs="Times New Roman"/>
          <w:sz w:val="24"/>
          <w:szCs w:val="24"/>
        </w:rPr>
      </w:pPr>
    </w:p>
    <w:p w14:paraId="47DF10D4" w14:textId="77777777" w:rsidR="00BC59AF" w:rsidRDefault="00BC59AF" w:rsidP="00B7642E">
      <w:pPr>
        <w:pStyle w:val="Sinespaciado"/>
        <w:spacing w:line="360" w:lineRule="auto"/>
        <w:rPr>
          <w:rFonts w:ascii="Times New Roman" w:hAnsi="Times New Roman" w:cs="Times New Roman"/>
          <w:sz w:val="24"/>
          <w:szCs w:val="24"/>
        </w:rPr>
      </w:pPr>
    </w:p>
    <w:p w14:paraId="47DF10D5" w14:textId="77777777" w:rsidR="00BC59AF" w:rsidRDefault="00BC59AF" w:rsidP="00B7642E">
      <w:pPr>
        <w:pStyle w:val="Sinespaciado"/>
        <w:spacing w:line="360" w:lineRule="auto"/>
        <w:rPr>
          <w:rFonts w:ascii="Times New Roman" w:hAnsi="Times New Roman" w:cs="Times New Roman"/>
          <w:sz w:val="24"/>
          <w:szCs w:val="24"/>
        </w:rPr>
      </w:pPr>
    </w:p>
    <w:p w14:paraId="47DF10D6" w14:textId="77777777" w:rsidR="00BC59AF" w:rsidRDefault="00BC59AF" w:rsidP="00B7642E">
      <w:pPr>
        <w:pStyle w:val="Sinespaciado"/>
        <w:spacing w:line="360" w:lineRule="auto"/>
        <w:rPr>
          <w:rFonts w:ascii="Times New Roman" w:hAnsi="Times New Roman" w:cs="Times New Roman"/>
          <w:sz w:val="24"/>
          <w:szCs w:val="24"/>
        </w:rPr>
      </w:pPr>
    </w:p>
    <w:p w14:paraId="47DF10D7" w14:textId="77777777" w:rsidR="00BC59AF" w:rsidRDefault="00BC59AF" w:rsidP="00B7642E">
      <w:pPr>
        <w:pStyle w:val="Sinespaciado"/>
        <w:spacing w:line="360" w:lineRule="auto"/>
        <w:rPr>
          <w:rFonts w:ascii="Times New Roman" w:hAnsi="Times New Roman" w:cs="Times New Roman"/>
          <w:sz w:val="24"/>
          <w:szCs w:val="24"/>
        </w:rPr>
      </w:pPr>
    </w:p>
    <w:p w14:paraId="47DF10D8" w14:textId="77777777" w:rsidR="00BC59AF" w:rsidRDefault="00BC59AF" w:rsidP="00B7642E">
      <w:pPr>
        <w:pStyle w:val="Sinespaciado"/>
        <w:spacing w:line="360" w:lineRule="auto"/>
        <w:rPr>
          <w:rFonts w:ascii="Times New Roman" w:hAnsi="Times New Roman" w:cs="Times New Roman"/>
          <w:sz w:val="24"/>
          <w:szCs w:val="24"/>
        </w:rPr>
      </w:pPr>
    </w:p>
    <w:p w14:paraId="47DF10D9" w14:textId="77777777" w:rsidR="00BC59AF" w:rsidRDefault="00BC59AF" w:rsidP="00B7642E">
      <w:pPr>
        <w:pStyle w:val="Sinespaciado"/>
        <w:spacing w:line="360" w:lineRule="auto"/>
        <w:rPr>
          <w:rFonts w:ascii="Times New Roman" w:hAnsi="Times New Roman" w:cs="Times New Roman"/>
          <w:sz w:val="24"/>
          <w:szCs w:val="24"/>
        </w:rPr>
      </w:pPr>
    </w:p>
    <w:p w14:paraId="47DF10DA" w14:textId="77777777" w:rsidR="00BC59AF" w:rsidRDefault="00BC59AF" w:rsidP="00B7642E">
      <w:pPr>
        <w:pStyle w:val="Sinespaciado"/>
        <w:spacing w:line="360" w:lineRule="auto"/>
        <w:rPr>
          <w:rFonts w:ascii="Times New Roman" w:hAnsi="Times New Roman" w:cs="Times New Roman"/>
          <w:sz w:val="24"/>
          <w:szCs w:val="24"/>
        </w:rPr>
      </w:pPr>
    </w:p>
    <w:p w14:paraId="47DF10DB" w14:textId="77777777" w:rsidR="00BC59AF" w:rsidRDefault="00BC59AF" w:rsidP="00B7642E">
      <w:pPr>
        <w:pStyle w:val="Sinespaciado"/>
        <w:spacing w:line="360" w:lineRule="auto"/>
        <w:rPr>
          <w:rFonts w:ascii="Times New Roman" w:hAnsi="Times New Roman" w:cs="Times New Roman"/>
          <w:sz w:val="24"/>
          <w:szCs w:val="24"/>
        </w:rPr>
      </w:pPr>
    </w:p>
    <w:p w14:paraId="47DF10DC" w14:textId="77777777" w:rsidR="00BC59AF" w:rsidRDefault="00BC59AF" w:rsidP="00B7642E">
      <w:pPr>
        <w:pStyle w:val="Sinespaciado"/>
        <w:spacing w:line="360" w:lineRule="auto"/>
        <w:rPr>
          <w:rFonts w:ascii="Times New Roman" w:hAnsi="Times New Roman" w:cs="Times New Roman"/>
          <w:sz w:val="24"/>
          <w:szCs w:val="24"/>
        </w:rPr>
      </w:pPr>
    </w:p>
    <w:p w14:paraId="47DF10DD" w14:textId="77777777" w:rsidR="00BC59AF" w:rsidRDefault="00BC59AF" w:rsidP="00B7642E">
      <w:pPr>
        <w:pStyle w:val="Sinespaciado"/>
        <w:spacing w:line="360" w:lineRule="auto"/>
        <w:rPr>
          <w:rFonts w:ascii="Times New Roman" w:hAnsi="Times New Roman" w:cs="Times New Roman"/>
          <w:sz w:val="24"/>
          <w:szCs w:val="24"/>
        </w:rPr>
      </w:pPr>
    </w:p>
    <w:p w14:paraId="47DF10DE" w14:textId="77777777" w:rsidR="00BC59AF" w:rsidRDefault="00BC59AF" w:rsidP="00B7642E">
      <w:pPr>
        <w:pStyle w:val="Sinespaciado"/>
        <w:spacing w:line="360" w:lineRule="auto"/>
        <w:rPr>
          <w:rFonts w:ascii="Times New Roman" w:hAnsi="Times New Roman" w:cs="Times New Roman"/>
          <w:sz w:val="24"/>
          <w:szCs w:val="24"/>
        </w:rPr>
      </w:pPr>
    </w:p>
    <w:p w14:paraId="47DF10DF" w14:textId="77777777" w:rsidR="00BC59AF" w:rsidRDefault="00BC59AF" w:rsidP="00B7642E">
      <w:pPr>
        <w:pStyle w:val="Sinespaciado"/>
        <w:spacing w:line="360" w:lineRule="auto"/>
        <w:rPr>
          <w:rFonts w:ascii="Times New Roman" w:hAnsi="Times New Roman" w:cs="Times New Roman"/>
          <w:sz w:val="24"/>
          <w:szCs w:val="24"/>
        </w:rPr>
      </w:pPr>
    </w:p>
    <w:p w14:paraId="47DF10E0" w14:textId="77777777" w:rsidR="00BC59AF" w:rsidRDefault="00BC59AF" w:rsidP="00B7642E">
      <w:pPr>
        <w:pStyle w:val="Sinespaciado"/>
        <w:spacing w:line="360" w:lineRule="auto"/>
        <w:rPr>
          <w:rFonts w:ascii="Times New Roman" w:hAnsi="Times New Roman" w:cs="Times New Roman"/>
          <w:sz w:val="24"/>
          <w:szCs w:val="24"/>
        </w:rPr>
      </w:pPr>
    </w:p>
    <w:p w14:paraId="47DF10E1" w14:textId="77777777" w:rsidR="00BC59AF" w:rsidRDefault="00BC59AF" w:rsidP="00B7642E">
      <w:pPr>
        <w:pStyle w:val="Sinespaciado"/>
        <w:spacing w:line="360" w:lineRule="auto"/>
        <w:rPr>
          <w:rFonts w:ascii="Times New Roman" w:hAnsi="Times New Roman" w:cs="Times New Roman"/>
          <w:sz w:val="24"/>
          <w:szCs w:val="24"/>
        </w:rPr>
      </w:pPr>
    </w:p>
    <w:p w14:paraId="47DF10E2" w14:textId="77777777" w:rsidR="00BC59AF" w:rsidRDefault="00037AB5" w:rsidP="00B7642E">
      <w:pPr>
        <w:pStyle w:val="Sinespaciado"/>
        <w:spacing w:line="360" w:lineRule="auto"/>
        <w:rPr>
          <w:rFonts w:ascii="Times New Roman" w:hAnsi="Times New Roman" w:cs="Times New Roman"/>
          <w:sz w:val="24"/>
          <w:szCs w:val="24"/>
        </w:rPr>
      </w:pPr>
      <w:r w:rsidRPr="00FE28CE">
        <w:rPr>
          <w:noProof/>
          <w:lang w:val="es-BO" w:eastAsia="es-BO"/>
        </w:rPr>
        <w:lastRenderedPageBreak/>
        <mc:AlternateContent>
          <mc:Choice Requires="wps">
            <w:drawing>
              <wp:anchor distT="0" distB="0" distL="114300" distR="114300" simplePos="0" relativeHeight="251811840" behindDoc="0" locked="0" layoutInCell="1" allowOverlap="1" wp14:anchorId="47DF1480" wp14:editId="47DF1481">
                <wp:simplePos x="0" y="0"/>
                <wp:positionH relativeFrom="column">
                  <wp:posOffset>-316221</wp:posOffset>
                </wp:positionH>
                <wp:positionV relativeFrom="paragraph">
                  <wp:posOffset>-214630</wp:posOffset>
                </wp:positionV>
                <wp:extent cx="6305550" cy="548640"/>
                <wp:effectExtent l="0" t="0" r="0" b="3810"/>
                <wp:wrapNone/>
                <wp:docPr id="458"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0" w14:textId="77777777" w:rsidR="00D818BB" w:rsidRPr="00C04141" w:rsidRDefault="00D818BB" w:rsidP="00037AB5">
                            <w:pPr>
                              <w:pStyle w:val="Ttulo2"/>
                            </w:pPr>
                            <w:bookmarkStart w:id="101" w:name="_Toc500177561"/>
                            <w:r>
                              <w:t>4.1</w:t>
                            </w:r>
                            <w:r w:rsidRPr="00C04141">
                              <w:t xml:space="preserve"> </w:t>
                            </w:r>
                            <w:r>
                              <w:t>INTRODUCCION</w:t>
                            </w:r>
                            <w:bookmarkEnd w:id="10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80" id="_x0000_s1048" style="position:absolute;margin-left:-24.9pt;margin-top:-16.9pt;width:496.5pt;height:43.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" fillcolor="#4a999d [3204]" stroked="f" strokeweight="2pt">
                <v:textbox>
                  <w:txbxContent>
                    <w:p w14:paraId="47DF1500" w14:textId="77777777" w:rsidR="00D818BB" w:rsidRPr="00C04141" w:rsidRDefault="00D818BB" w:rsidP="00037AB5">
                      <w:pPr>
                        <w:pStyle w:val="Ttulo2"/>
                      </w:pPr>
                      <w:bookmarkStart w:id="128" w:name="_Toc500177561"/>
                      <w:r>
                        <w:t>4.1</w:t>
                      </w:r>
                      <w:r w:rsidRPr="00C04141">
                        <w:t xml:space="preserve"> </w:t>
                      </w:r>
                      <w:r>
                        <w:t>INTRODUCCION</w:t>
                      </w:r>
                      <w:bookmarkEnd w:id="128"/>
                    </w:p>
                  </w:txbxContent>
                </v:textbox>
              </v:rect>
            </w:pict>
          </mc:Fallback>
        </mc:AlternateContent>
      </w:r>
    </w:p>
    <w:p w14:paraId="47DF10E3" w14:textId="77777777" w:rsidR="00AF71F7" w:rsidRDefault="00AF71F7" w:rsidP="00AF71F7">
      <w:pPr>
        <w:spacing w:before="240" w:after="240" w:line="360" w:lineRule="auto"/>
      </w:pPr>
    </w:p>
    <w:p w14:paraId="47DF10E4" w14:textId="77777777" w:rsidR="00AF71F7" w:rsidRDefault="00AF71F7" w:rsidP="00AF71F7">
      <w:pPr>
        <w:spacing w:before="240" w:after="240" w:line="360" w:lineRule="auto"/>
        <w:rPr>
          <w:rFonts w:asciiTheme="minorHAnsi" w:hAnsiTheme="minorHAnsi"/>
          <w:sz w:val="22"/>
          <w:szCs w:val="22"/>
          <w:lang w:eastAsia="en-US"/>
        </w:rPr>
      </w:pPr>
      <w:r>
        <w:t>El objetivo de este flujo es conseguir una comprensión más precisa de los requisitos y una descripción de los mismos que sea fácil de mantener y que nos ayude a estructurar el sistema entero.</w:t>
      </w:r>
    </w:p>
    <w:p w14:paraId="47DF10E5" w14:textId="77777777" w:rsidR="00AF71F7" w:rsidRDefault="00AF71F7" w:rsidP="00AF71F7">
      <w:pPr>
        <w:spacing w:before="240" w:after="240" w:line="360" w:lineRule="auto"/>
      </w:pPr>
      <w:r>
        <w:t>El modelo de análisis nos ayuda a refinar los requisitos según las líneas que ya hemos mencionado antes y nos permite razonar sobre los aspectos internos del sistema, incluidos sus recursos compartidos internos. Además, el modelo de análisis nos ofrece un mayor poder expresivo y una mayor formalización. El modelo de análisis proporciona una estructura centrad en el mantenimiento, en aspectos tales como la flexibilidad ante los cambios y la reutilización</w:t>
      </w:r>
    </w:p>
    <w:p w14:paraId="47DF10E6" w14:textId="77777777" w:rsidR="00AF71F7" w:rsidRDefault="00AF71F7" w:rsidP="00AF71F7">
      <w:pPr>
        <w:spacing w:before="240" w:after="240" w:line="360" w:lineRule="auto"/>
        <w:rPr>
          <w:b/>
        </w:rPr>
      </w:pPr>
      <w:r>
        <w:rPr>
          <w:b/>
        </w:rPr>
        <w:t>¿Por qué realizamos el análisis?</w:t>
      </w:r>
    </w:p>
    <w:p w14:paraId="47DF10E7" w14:textId="77777777" w:rsidR="00AF71F7" w:rsidRPr="00AF71F7" w:rsidRDefault="00AF71F7" w:rsidP="00AF71F7">
      <w:pPr>
        <w:spacing w:before="240" w:after="240" w:line="360" w:lineRule="auto"/>
      </w:pPr>
      <w:r>
        <w:t>Porque es probable que aun quede aspectos sin resolver relativos a los requisitos del sistema, entonces el propósito del análisis es resolverlos analizando los requisitos con mayor profundidad, pero con la gran diferencia de que puede utilizarse el lenguaje de los desarrolladores para describir los resultados</w:t>
      </w:r>
    </w:p>
    <w:p w14:paraId="47DF10E8" w14:textId="77777777" w:rsidR="00DC4F97" w:rsidRDefault="00AF71F7" w:rsidP="00AF71F7">
      <w:pPr>
        <w:spacing w:before="240" w:after="240" w:line="360" w:lineRule="auto"/>
      </w:pPr>
      <w:r>
        <w:t>Llevando a cabo el análisis conseguimos una separación de intereses que preparan y simplifica las subsiguientes actividades de diseño e implementación, delimitando los temas que deben resolverse y las decisiones que deben tomarse en esas actividades</w:t>
      </w:r>
    </w:p>
    <w:p w14:paraId="47DF10E9" w14:textId="77777777" w:rsidR="00F21E9F" w:rsidRDefault="00F21E9F" w:rsidP="00AF71F7">
      <w:pPr>
        <w:spacing w:before="240" w:after="240" w:line="360" w:lineRule="auto"/>
      </w:pPr>
    </w:p>
    <w:p w14:paraId="47DF10EA" w14:textId="77777777" w:rsidR="00F21E9F" w:rsidRDefault="00F21E9F" w:rsidP="00AF71F7">
      <w:pPr>
        <w:spacing w:before="240" w:after="240" w:line="360" w:lineRule="auto"/>
      </w:pPr>
    </w:p>
    <w:p w14:paraId="47DF10EB" w14:textId="77777777" w:rsidR="00F21E9F" w:rsidRDefault="00F21E9F" w:rsidP="00AF71F7">
      <w:pPr>
        <w:spacing w:before="240" w:after="240" w:line="360" w:lineRule="auto"/>
      </w:pPr>
    </w:p>
    <w:p w14:paraId="47DF10EC" w14:textId="77777777" w:rsidR="00F21E9F" w:rsidRDefault="00F21E9F" w:rsidP="00AF71F7">
      <w:pPr>
        <w:spacing w:before="240" w:after="240" w:line="360" w:lineRule="auto"/>
      </w:pPr>
    </w:p>
    <w:p w14:paraId="47DF10ED" w14:textId="77777777" w:rsidR="00F21E9F" w:rsidRDefault="00F21E9F" w:rsidP="00AF71F7">
      <w:pPr>
        <w:spacing w:before="240" w:after="240" w:line="360" w:lineRule="auto"/>
      </w:pPr>
    </w:p>
    <w:p w14:paraId="47DF10EE" w14:textId="77777777" w:rsidR="00F21E9F" w:rsidRDefault="00F21E9F" w:rsidP="00AF71F7">
      <w:pPr>
        <w:spacing w:before="240" w:after="240" w:line="360" w:lineRule="auto"/>
      </w:pPr>
      <w:r w:rsidRPr="00FE28CE">
        <w:rPr>
          <w:noProof/>
          <w:lang w:eastAsia="es-BO"/>
        </w:rPr>
        <w:lastRenderedPageBreak/>
        <mc:AlternateContent>
          <mc:Choice Requires="wps">
            <w:drawing>
              <wp:anchor distT="0" distB="0" distL="114300" distR="114300" simplePos="0" relativeHeight="251813888" behindDoc="0" locked="0" layoutInCell="1" allowOverlap="1" wp14:anchorId="47DF1482" wp14:editId="47DF1483">
                <wp:simplePos x="0" y="0"/>
                <wp:positionH relativeFrom="column">
                  <wp:posOffset>-315595</wp:posOffset>
                </wp:positionH>
                <wp:positionV relativeFrom="paragraph">
                  <wp:posOffset>-214630</wp:posOffset>
                </wp:positionV>
                <wp:extent cx="6305550" cy="548640"/>
                <wp:effectExtent l="0" t="0" r="0" b="3810"/>
                <wp:wrapNone/>
                <wp:docPr id="459"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1" w14:textId="77777777" w:rsidR="00D818BB" w:rsidRPr="00C04141" w:rsidRDefault="00D818BB" w:rsidP="00F21E9F">
                            <w:pPr>
                              <w:pStyle w:val="Ttulo2"/>
                            </w:pPr>
                            <w:bookmarkStart w:id="102" w:name="_Toc500177562"/>
                            <w:r>
                              <w:t>4.2</w:t>
                            </w:r>
                            <w:r w:rsidRPr="00C04141">
                              <w:t xml:space="preserve"> </w:t>
                            </w:r>
                            <w:r>
                              <w:t>DIAGRAMA DE PAQUETES</w:t>
                            </w:r>
                            <w:bookmarkEnd w:id="10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82" id="_x0000_s1049" style="position:absolute;margin-left:-24.85pt;margin-top:-16.9pt;width:496.5pt;height:43.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" fillcolor="#4a999d [3204]" stroked="f" strokeweight="2pt">
                <v:textbox>
                  <w:txbxContent>
                    <w:p w14:paraId="47DF1501" w14:textId="77777777" w:rsidR="00D818BB" w:rsidRPr="00C04141" w:rsidRDefault="00D818BB" w:rsidP="00F21E9F">
                      <w:pPr>
                        <w:pStyle w:val="Ttulo2"/>
                      </w:pPr>
                      <w:bookmarkStart w:id="130" w:name="_Toc500177562"/>
                      <w:r>
                        <w:t>4.2</w:t>
                      </w:r>
                      <w:r w:rsidRPr="00C04141">
                        <w:t xml:space="preserve"> </w:t>
                      </w:r>
                      <w:r>
                        <w:t>DIAGRAMA DE PAQUETES</w:t>
                      </w:r>
                      <w:bookmarkEnd w:id="130"/>
                    </w:p>
                  </w:txbxContent>
                </v:textbox>
              </v:rect>
            </w:pict>
          </mc:Fallback>
        </mc:AlternateContent>
      </w:r>
    </w:p>
    <w:p w14:paraId="47DF10EF" w14:textId="77777777" w:rsidR="00525B4A" w:rsidRDefault="00525B4A" w:rsidP="00AF71F7">
      <w:pPr>
        <w:spacing w:before="240" w:after="240" w:line="360" w:lineRule="auto"/>
      </w:pPr>
    </w:p>
    <w:p w14:paraId="47DF10F0" w14:textId="77777777" w:rsidR="00525B4A" w:rsidRDefault="00525B4A" w:rsidP="00AF71F7">
      <w:pPr>
        <w:spacing w:before="240" w:after="240" w:line="360" w:lineRule="auto"/>
      </w:pPr>
    </w:p>
    <w:p w14:paraId="47DF10F1" w14:textId="77777777" w:rsidR="00F21E9F" w:rsidRDefault="004575ED" w:rsidP="00AF71F7">
      <w:pPr>
        <w:spacing w:before="240" w:after="240" w:line="360" w:lineRule="auto"/>
      </w:pPr>
      <w:r w:rsidRPr="004575ED">
        <w:rPr>
          <w:noProof/>
          <w:lang w:eastAsia="es-BO"/>
        </w:rPr>
        <w:drawing>
          <wp:inline distT="0" distB="0" distL="0" distR="0" wp14:anchorId="47DF1484" wp14:editId="47DF1485">
            <wp:extent cx="4845050" cy="2756535"/>
            <wp:effectExtent l="0" t="0" r="0" b="571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45050" cy="2756535"/>
                    </a:xfrm>
                    <a:prstGeom prst="rect">
                      <a:avLst/>
                    </a:prstGeom>
                    <a:noFill/>
                    <a:ln>
                      <a:noFill/>
                    </a:ln>
                  </pic:spPr>
                </pic:pic>
              </a:graphicData>
            </a:graphic>
          </wp:inline>
        </w:drawing>
      </w:r>
    </w:p>
    <w:p w14:paraId="47DF10F2" w14:textId="77777777" w:rsidR="007E2F30" w:rsidRDefault="007E2F30" w:rsidP="00AF71F7">
      <w:pPr>
        <w:spacing w:before="240" w:after="240" w:line="360" w:lineRule="auto"/>
      </w:pPr>
    </w:p>
    <w:p w14:paraId="47DF10F3" w14:textId="77777777" w:rsidR="007E2F30" w:rsidRDefault="007E2F30" w:rsidP="00AF71F7">
      <w:pPr>
        <w:spacing w:before="240" w:after="240" w:line="360" w:lineRule="auto"/>
      </w:pPr>
    </w:p>
    <w:p w14:paraId="47DF10F4" w14:textId="77777777" w:rsidR="00A947BD" w:rsidRDefault="00A947BD" w:rsidP="00AF71F7">
      <w:pPr>
        <w:spacing w:before="240" w:after="240" w:line="360" w:lineRule="auto"/>
      </w:pPr>
    </w:p>
    <w:p w14:paraId="47DF10F5" w14:textId="77777777" w:rsidR="00A947BD" w:rsidRDefault="00A947BD" w:rsidP="00AF71F7">
      <w:pPr>
        <w:spacing w:before="240" w:after="240" w:line="360" w:lineRule="auto"/>
      </w:pPr>
    </w:p>
    <w:p w14:paraId="47DF10F6" w14:textId="77777777" w:rsidR="00A947BD" w:rsidRDefault="00A947BD" w:rsidP="00AF71F7">
      <w:pPr>
        <w:spacing w:before="240" w:after="240" w:line="360" w:lineRule="auto"/>
      </w:pPr>
    </w:p>
    <w:p w14:paraId="47DF10F7" w14:textId="77777777" w:rsidR="00A947BD" w:rsidRDefault="00A947BD" w:rsidP="00AF71F7">
      <w:pPr>
        <w:spacing w:before="240" w:after="240" w:line="360" w:lineRule="auto"/>
      </w:pPr>
    </w:p>
    <w:p w14:paraId="47DF10F8" w14:textId="77777777" w:rsidR="00A947BD" w:rsidRDefault="00A947BD" w:rsidP="00AF71F7">
      <w:pPr>
        <w:spacing w:before="240" w:after="240" w:line="360" w:lineRule="auto"/>
      </w:pPr>
    </w:p>
    <w:p w14:paraId="47DF10F9" w14:textId="77777777" w:rsidR="00A947BD" w:rsidRDefault="00A947BD" w:rsidP="00AF71F7">
      <w:pPr>
        <w:spacing w:before="240" w:after="240" w:line="360" w:lineRule="auto"/>
      </w:pPr>
    </w:p>
    <w:p w14:paraId="47DF10FA" w14:textId="77777777" w:rsidR="00A947BD" w:rsidRDefault="00A947BD" w:rsidP="00AF71F7">
      <w:pPr>
        <w:spacing w:before="240" w:after="240" w:line="360" w:lineRule="auto"/>
      </w:pPr>
    </w:p>
    <w:bookmarkStart w:id="103" w:name="_Toc500177564"/>
    <w:p w14:paraId="47DF10FB" w14:textId="77777777" w:rsidR="002D1D10" w:rsidRDefault="009D21A0" w:rsidP="002D1D10">
      <w:pPr>
        <w:pStyle w:val="Ttulo2"/>
        <w:rPr>
          <w:color w:val="auto"/>
        </w:rPr>
      </w:pPr>
      <w:r w:rsidRPr="00FE28CE">
        <w:rPr>
          <w:noProof/>
          <w:lang w:eastAsia="es-BO"/>
        </w:rPr>
        <w:lastRenderedPageBreak/>
        <mc:AlternateContent>
          <mc:Choice Requires="wps">
            <w:drawing>
              <wp:anchor distT="0" distB="0" distL="114300" distR="114300" simplePos="0" relativeHeight="251815936" behindDoc="0" locked="0" layoutInCell="1" allowOverlap="1" wp14:anchorId="47DF1486" wp14:editId="47DF1487">
                <wp:simplePos x="0" y="0"/>
                <wp:positionH relativeFrom="column">
                  <wp:posOffset>-315595</wp:posOffset>
                </wp:positionH>
                <wp:positionV relativeFrom="paragraph">
                  <wp:posOffset>-214630</wp:posOffset>
                </wp:positionV>
                <wp:extent cx="6305550" cy="548640"/>
                <wp:effectExtent l="0" t="0" r="0" b="3810"/>
                <wp:wrapNone/>
                <wp:docPr id="506"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2" w14:textId="77777777" w:rsidR="00D818BB" w:rsidRPr="009D21A0" w:rsidRDefault="00D818BB" w:rsidP="009D21A0">
                            <w:pPr>
                              <w:pStyle w:val="Ttulo2"/>
                              <w:rPr>
                                <w:color w:val="auto"/>
                              </w:rPr>
                            </w:pPr>
                            <w:bookmarkStart w:id="104" w:name="_Toc500177563"/>
                            <w:r>
                              <w:t>4.</w:t>
                            </w:r>
                            <w:r w:rsidRPr="002D1D10">
                              <w:rPr>
                                <w:color w:val="auto"/>
                              </w:rPr>
                              <w:t>3 DIAGRAMA DE CLASES (interfaz, control, entidad)</w:t>
                            </w:r>
                            <w:bookmarkEnd w:id="10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86" id="_x0000_s1050" style="position:absolute;margin-left:-24.85pt;margin-top:-16.9pt;width:496.5pt;height:43.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" fillcolor="#4a999d [3204]" stroked="f" strokeweight="2pt">
                <v:textbox>
                  <w:txbxContent>
                    <w:p w14:paraId="47DF1502" w14:textId="77777777" w:rsidR="00D818BB" w:rsidRPr="009D21A0" w:rsidRDefault="00D818BB" w:rsidP="009D21A0">
                      <w:pPr>
                        <w:pStyle w:val="Ttulo2"/>
                        <w:rPr>
                          <w:color w:val="auto"/>
                        </w:rPr>
                      </w:pPr>
                      <w:bookmarkStart w:id="133" w:name="_Toc500177563"/>
                      <w:r>
                        <w:t>4.</w:t>
                      </w:r>
                      <w:r w:rsidRPr="002D1D10">
                        <w:rPr>
                          <w:color w:val="auto"/>
                        </w:rPr>
                        <w:t>3 DIAGRAMA DE CLASES (interfaz, control, entidad)</w:t>
                      </w:r>
                      <w:bookmarkEnd w:id="133"/>
                    </w:p>
                  </w:txbxContent>
                </v:textbox>
              </v:rect>
            </w:pict>
          </mc:Fallback>
        </mc:AlternateContent>
      </w:r>
      <w:r w:rsidR="002D1D10" w:rsidRPr="002D1D10">
        <w:rPr>
          <w:color w:val="auto"/>
        </w:rPr>
        <w:t>4.3 DIAGRAMA DE CLASES (interfaz, control, entidad)</w:t>
      </w:r>
      <w:bookmarkEnd w:id="103"/>
    </w:p>
    <w:p w14:paraId="47DF10FC" w14:textId="77777777" w:rsidR="00525B4A" w:rsidRDefault="00525B4A" w:rsidP="00485C7E">
      <w:pPr>
        <w:rPr>
          <w:b/>
          <w:sz w:val="28"/>
        </w:rPr>
      </w:pPr>
    </w:p>
    <w:p w14:paraId="47DF10FD" w14:textId="77777777" w:rsidR="00485C7E" w:rsidRPr="00485C7E" w:rsidRDefault="00485C7E" w:rsidP="00485C7E">
      <w:pPr>
        <w:rPr>
          <w:b/>
          <w:sz w:val="28"/>
        </w:rPr>
      </w:pPr>
      <w:r w:rsidRPr="00485C7E">
        <w:rPr>
          <w:b/>
          <w:sz w:val="28"/>
        </w:rPr>
        <w:t>C</w:t>
      </w:r>
      <w:r w:rsidR="00282CDA">
        <w:rPr>
          <w:b/>
          <w:sz w:val="28"/>
        </w:rPr>
        <w:t>U</w:t>
      </w:r>
      <w:r w:rsidRPr="00485C7E">
        <w:rPr>
          <w:b/>
          <w:sz w:val="28"/>
        </w:rPr>
        <w:t>1 INICIAR SESION</w:t>
      </w:r>
    </w:p>
    <w:p w14:paraId="47DF10FE" w14:textId="77777777" w:rsidR="00F21E9F" w:rsidRDefault="00485C7E" w:rsidP="00AF71F7">
      <w:pPr>
        <w:spacing w:before="240" w:after="240" w:line="360" w:lineRule="auto"/>
      </w:pPr>
      <w:r w:rsidRPr="00485C7E">
        <w:rPr>
          <w:noProof/>
          <w:lang w:eastAsia="es-BO"/>
        </w:rPr>
        <w:drawing>
          <wp:inline distT="0" distB="0" distL="0" distR="0" wp14:anchorId="47DF1488" wp14:editId="47DF1489">
            <wp:extent cx="5612130" cy="1048509"/>
            <wp:effectExtent l="0" t="0" r="762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1048509"/>
                    </a:xfrm>
                    <a:prstGeom prst="rect">
                      <a:avLst/>
                    </a:prstGeom>
                    <a:noFill/>
                    <a:ln>
                      <a:noFill/>
                    </a:ln>
                  </pic:spPr>
                </pic:pic>
              </a:graphicData>
            </a:graphic>
          </wp:inline>
        </w:drawing>
      </w:r>
    </w:p>
    <w:p w14:paraId="47DF10FF" w14:textId="77777777" w:rsidR="00F21E9F" w:rsidRPr="00282CDA" w:rsidRDefault="00282CDA" w:rsidP="00AF71F7">
      <w:pPr>
        <w:spacing w:before="240" w:after="240" w:line="360" w:lineRule="auto"/>
        <w:rPr>
          <w:b/>
        </w:rPr>
      </w:pPr>
      <w:bookmarkStart w:id="105" w:name="OLE_LINK7"/>
      <w:r w:rsidRPr="00282CDA">
        <w:rPr>
          <w:b/>
          <w:sz w:val="28"/>
        </w:rPr>
        <w:t>CU2 GESTIONAR REGISTRO ESTUDIANTE</w:t>
      </w:r>
    </w:p>
    <w:bookmarkEnd w:id="105"/>
    <w:p w14:paraId="47DF1100" w14:textId="77777777" w:rsidR="00282CDA" w:rsidRDefault="00F87220" w:rsidP="00AF71F7">
      <w:pPr>
        <w:spacing w:before="240" w:after="240" w:line="360" w:lineRule="auto"/>
      </w:pPr>
      <w:r w:rsidRPr="00F87220">
        <w:rPr>
          <w:noProof/>
          <w:lang w:eastAsia="es-BO"/>
        </w:rPr>
        <w:drawing>
          <wp:inline distT="0" distB="0" distL="0" distR="0" wp14:anchorId="47DF148A" wp14:editId="47DF148B">
            <wp:extent cx="5612130" cy="3288899"/>
            <wp:effectExtent l="0" t="0" r="7620" b="6985"/>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3288899"/>
                    </a:xfrm>
                    <a:prstGeom prst="rect">
                      <a:avLst/>
                    </a:prstGeom>
                    <a:noFill/>
                    <a:ln>
                      <a:noFill/>
                    </a:ln>
                  </pic:spPr>
                </pic:pic>
              </a:graphicData>
            </a:graphic>
          </wp:inline>
        </w:drawing>
      </w:r>
    </w:p>
    <w:p w14:paraId="47DF1101" w14:textId="77777777" w:rsidR="00F21E9F" w:rsidRPr="00995E6C" w:rsidRDefault="009816D2" w:rsidP="00AF71F7">
      <w:pPr>
        <w:spacing w:before="240" w:after="240" w:line="360" w:lineRule="auto"/>
        <w:rPr>
          <w:b/>
          <w:sz w:val="28"/>
        </w:rPr>
      </w:pPr>
      <w:r w:rsidRPr="00995E6C">
        <w:rPr>
          <w:b/>
          <w:sz w:val="28"/>
        </w:rPr>
        <w:t>CU3 GESTIONAR TELEFONO</w:t>
      </w:r>
    </w:p>
    <w:p w14:paraId="47DF1102" w14:textId="77777777" w:rsidR="009816D2" w:rsidRDefault="009816D2" w:rsidP="00AF71F7">
      <w:pPr>
        <w:spacing w:before="240" w:after="240" w:line="360" w:lineRule="auto"/>
      </w:pPr>
      <w:r w:rsidRPr="009816D2">
        <w:rPr>
          <w:noProof/>
          <w:lang w:eastAsia="es-BO"/>
        </w:rPr>
        <w:drawing>
          <wp:inline distT="0" distB="0" distL="0" distR="0" wp14:anchorId="47DF148C" wp14:editId="47DF148D">
            <wp:extent cx="5612130" cy="1215014"/>
            <wp:effectExtent l="0" t="0" r="7620" b="4445"/>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1215014"/>
                    </a:xfrm>
                    <a:prstGeom prst="rect">
                      <a:avLst/>
                    </a:prstGeom>
                    <a:noFill/>
                    <a:ln>
                      <a:noFill/>
                    </a:ln>
                  </pic:spPr>
                </pic:pic>
              </a:graphicData>
            </a:graphic>
          </wp:inline>
        </w:drawing>
      </w:r>
    </w:p>
    <w:p w14:paraId="47DF1103" w14:textId="77777777" w:rsidR="00B146DC" w:rsidRDefault="00B146DC" w:rsidP="00AF71F7">
      <w:pPr>
        <w:spacing w:before="240" w:after="240" w:line="360" w:lineRule="auto"/>
        <w:rPr>
          <w:b/>
          <w:sz w:val="28"/>
        </w:rPr>
      </w:pPr>
    </w:p>
    <w:p w14:paraId="47DF1104" w14:textId="77777777" w:rsidR="000D6007" w:rsidRPr="000D6007" w:rsidRDefault="000D6007" w:rsidP="00AF71F7">
      <w:pPr>
        <w:spacing w:before="240" w:after="240" w:line="360" w:lineRule="auto"/>
        <w:rPr>
          <w:b/>
        </w:rPr>
      </w:pPr>
      <w:r w:rsidRPr="000D6007">
        <w:rPr>
          <w:b/>
          <w:sz w:val="28"/>
        </w:rPr>
        <w:lastRenderedPageBreak/>
        <w:t>CU4 GESTIONAR KARDEX</w:t>
      </w:r>
    </w:p>
    <w:p w14:paraId="47DF1105" w14:textId="77777777" w:rsidR="00F21E9F" w:rsidRDefault="000D6007" w:rsidP="00AF71F7">
      <w:pPr>
        <w:spacing w:before="240" w:after="240" w:line="360" w:lineRule="auto"/>
      </w:pPr>
      <w:r w:rsidRPr="000D6007">
        <w:rPr>
          <w:noProof/>
          <w:lang w:eastAsia="es-BO"/>
        </w:rPr>
        <w:drawing>
          <wp:inline distT="0" distB="0" distL="0" distR="0" wp14:anchorId="47DF148E" wp14:editId="47DF148F">
            <wp:extent cx="5612130" cy="1037741"/>
            <wp:effectExtent l="0" t="0" r="762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1037741"/>
                    </a:xfrm>
                    <a:prstGeom prst="rect">
                      <a:avLst/>
                    </a:prstGeom>
                    <a:noFill/>
                    <a:ln>
                      <a:noFill/>
                    </a:ln>
                  </pic:spPr>
                </pic:pic>
              </a:graphicData>
            </a:graphic>
          </wp:inline>
        </w:drawing>
      </w:r>
    </w:p>
    <w:p w14:paraId="47DF1106" w14:textId="77777777" w:rsidR="00F21E9F" w:rsidRDefault="00F21E9F" w:rsidP="00AF71F7">
      <w:pPr>
        <w:spacing w:before="240" w:after="240" w:line="360" w:lineRule="auto"/>
      </w:pPr>
    </w:p>
    <w:p w14:paraId="47DF1107" w14:textId="77777777" w:rsidR="00F941D7" w:rsidRDefault="00F941D7" w:rsidP="00AF71F7">
      <w:pPr>
        <w:spacing w:before="240" w:after="240" w:line="360" w:lineRule="auto"/>
      </w:pPr>
    </w:p>
    <w:p w14:paraId="47DF1108" w14:textId="77777777" w:rsidR="00F941D7" w:rsidRPr="00F941D7" w:rsidRDefault="00F941D7" w:rsidP="00AF71F7">
      <w:pPr>
        <w:spacing w:before="240" w:after="240" w:line="360" w:lineRule="auto"/>
        <w:rPr>
          <w:b/>
          <w:sz w:val="28"/>
        </w:rPr>
      </w:pPr>
      <w:r w:rsidRPr="00F941D7">
        <w:rPr>
          <w:b/>
          <w:sz w:val="28"/>
        </w:rPr>
        <w:t>CU5 GESTIONAR REGISTRO DE DOCENTE</w:t>
      </w:r>
    </w:p>
    <w:p w14:paraId="47DF1109" w14:textId="77777777" w:rsidR="00F941D7" w:rsidRDefault="00F941D7" w:rsidP="00AF71F7">
      <w:pPr>
        <w:spacing w:before="240" w:after="240" w:line="360" w:lineRule="auto"/>
      </w:pPr>
      <w:r w:rsidRPr="00F941D7">
        <w:rPr>
          <w:noProof/>
          <w:lang w:eastAsia="es-BO"/>
        </w:rPr>
        <w:drawing>
          <wp:inline distT="0" distB="0" distL="0" distR="0" wp14:anchorId="47DF1490" wp14:editId="47DF1491">
            <wp:extent cx="5611630" cy="3359889"/>
            <wp:effectExtent l="0" t="0" r="825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3546" cy="3361036"/>
                    </a:xfrm>
                    <a:prstGeom prst="rect">
                      <a:avLst/>
                    </a:prstGeom>
                    <a:noFill/>
                    <a:ln>
                      <a:noFill/>
                    </a:ln>
                  </pic:spPr>
                </pic:pic>
              </a:graphicData>
            </a:graphic>
          </wp:inline>
        </w:drawing>
      </w:r>
    </w:p>
    <w:p w14:paraId="47DF110A" w14:textId="77777777" w:rsidR="00B146DC" w:rsidRDefault="00B146DC" w:rsidP="00AF71F7">
      <w:pPr>
        <w:spacing w:before="240" w:after="240" w:line="360" w:lineRule="auto"/>
        <w:rPr>
          <w:b/>
          <w:sz w:val="28"/>
        </w:rPr>
      </w:pPr>
    </w:p>
    <w:p w14:paraId="47DF110B" w14:textId="77777777" w:rsidR="00B146DC" w:rsidRDefault="00B146DC" w:rsidP="00AF71F7">
      <w:pPr>
        <w:spacing w:before="240" w:after="240" w:line="360" w:lineRule="auto"/>
        <w:rPr>
          <w:b/>
          <w:sz w:val="28"/>
        </w:rPr>
      </w:pPr>
    </w:p>
    <w:p w14:paraId="47DF110C" w14:textId="77777777" w:rsidR="00B146DC" w:rsidRDefault="00B146DC" w:rsidP="00AF71F7">
      <w:pPr>
        <w:spacing w:before="240" w:after="240" w:line="360" w:lineRule="auto"/>
        <w:rPr>
          <w:b/>
          <w:sz w:val="28"/>
        </w:rPr>
      </w:pPr>
    </w:p>
    <w:p w14:paraId="47DF110D" w14:textId="77777777" w:rsidR="00B146DC" w:rsidRDefault="00B146DC" w:rsidP="00AF71F7">
      <w:pPr>
        <w:spacing w:before="240" w:after="240" w:line="360" w:lineRule="auto"/>
        <w:rPr>
          <w:b/>
          <w:sz w:val="28"/>
        </w:rPr>
      </w:pPr>
    </w:p>
    <w:p w14:paraId="47DF110E" w14:textId="77777777" w:rsidR="00F21E9F" w:rsidRPr="00A947BD" w:rsidRDefault="00A947BD" w:rsidP="00AF71F7">
      <w:pPr>
        <w:spacing w:before="240" w:after="240" w:line="360" w:lineRule="auto"/>
        <w:rPr>
          <w:b/>
          <w:sz w:val="28"/>
        </w:rPr>
      </w:pPr>
      <w:r w:rsidRPr="00A947BD">
        <w:rPr>
          <w:b/>
          <w:sz w:val="28"/>
        </w:rPr>
        <w:lastRenderedPageBreak/>
        <w:t>CU6 GESTIONAR REGISTRO DE SECRETARIA</w:t>
      </w:r>
    </w:p>
    <w:p w14:paraId="47DF110F" w14:textId="77777777" w:rsidR="00A947BD" w:rsidRDefault="00A947BD" w:rsidP="00AF71F7">
      <w:pPr>
        <w:spacing w:before="240" w:after="240" w:line="360" w:lineRule="auto"/>
      </w:pPr>
      <w:r w:rsidRPr="00A947BD">
        <w:rPr>
          <w:noProof/>
          <w:lang w:eastAsia="es-BO"/>
        </w:rPr>
        <w:drawing>
          <wp:inline distT="0" distB="0" distL="0" distR="0" wp14:anchorId="47DF1492" wp14:editId="47DF1493">
            <wp:extent cx="5612130" cy="3398188"/>
            <wp:effectExtent l="0" t="0" r="762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3398188"/>
                    </a:xfrm>
                    <a:prstGeom prst="rect">
                      <a:avLst/>
                    </a:prstGeom>
                    <a:noFill/>
                    <a:ln>
                      <a:noFill/>
                    </a:ln>
                  </pic:spPr>
                </pic:pic>
              </a:graphicData>
            </a:graphic>
          </wp:inline>
        </w:drawing>
      </w:r>
    </w:p>
    <w:p w14:paraId="47DF1110" w14:textId="77777777" w:rsidR="00A17836" w:rsidRDefault="00A17836" w:rsidP="00AF71F7">
      <w:pPr>
        <w:spacing w:before="240" w:after="240" w:line="360" w:lineRule="auto"/>
        <w:rPr>
          <w:b/>
        </w:rPr>
      </w:pPr>
    </w:p>
    <w:p w14:paraId="47DF1111" w14:textId="77777777" w:rsidR="00F21E9F" w:rsidRDefault="003C635B" w:rsidP="00AF71F7">
      <w:pPr>
        <w:spacing w:before="240" w:after="240" w:line="360" w:lineRule="auto"/>
        <w:rPr>
          <w:b/>
        </w:rPr>
      </w:pPr>
      <w:r w:rsidRPr="003C635B">
        <w:rPr>
          <w:b/>
        </w:rPr>
        <w:t>CU7 GESTIONAR ESPECIALIDAD</w:t>
      </w:r>
    </w:p>
    <w:p w14:paraId="47DF1112" w14:textId="77777777" w:rsidR="003C635B" w:rsidRPr="003C635B" w:rsidRDefault="00A17836" w:rsidP="00AF71F7">
      <w:pPr>
        <w:spacing w:before="240" w:after="240" w:line="360" w:lineRule="auto"/>
        <w:rPr>
          <w:b/>
        </w:rPr>
      </w:pPr>
      <w:r w:rsidRPr="00A17836">
        <w:rPr>
          <w:b/>
          <w:noProof/>
          <w:lang w:eastAsia="es-BO"/>
        </w:rPr>
        <w:drawing>
          <wp:inline distT="0" distB="0" distL="0" distR="0" wp14:anchorId="47DF1494" wp14:editId="47DF1495">
            <wp:extent cx="5612130" cy="2122191"/>
            <wp:effectExtent l="0" t="0" r="762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122191"/>
                    </a:xfrm>
                    <a:prstGeom prst="rect">
                      <a:avLst/>
                    </a:prstGeom>
                    <a:noFill/>
                    <a:ln>
                      <a:noFill/>
                    </a:ln>
                  </pic:spPr>
                </pic:pic>
              </a:graphicData>
            </a:graphic>
          </wp:inline>
        </w:drawing>
      </w:r>
    </w:p>
    <w:p w14:paraId="47DF1113" w14:textId="77777777" w:rsidR="00B146DC" w:rsidRDefault="00B146DC" w:rsidP="00AF71F7">
      <w:pPr>
        <w:spacing w:before="240" w:after="240" w:line="360" w:lineRule="auto"/>
      </w:pPr>
    </w:p>
    <w:p w14:paraId="47DF1114" w14:textId="77777777" w:rsidR="00A17836" w:rsidRDefault="00A17836" w:rsidP="00AF71F7">
      <w:pPr>
        <w:spacing w:before="240" w:after="240" w:line="360" w:lineRule="auto"/>
      </w:pPr>
    </w:p>
    <w:p w14:paraId="47DF1115" w14:textId="77777777" w:rsidR="00A17836" w:rsidRPr="00A17836" w:rsidRDefault="00A17836" w:rsidP="00AF71F7">
      <w:pPr>
        <w:spacing w:before="240" w:after="240" w:line="360" w:lineRule="auto"/>
        <w:rPr>
          <w:b/>
          <w:sz w:val="28"/>
        </w:rPr>
      </w:pPr>
      <w:r w:rsidRPr="00A17836">
        <w:rPr>
          <w:b/>
          <w:sz w:val="28"/>
        </w:rPr>
        <w:lastRenderedPageBreak/>
        <w:t>CU8 GESTIONAR CARRERA</w:t>
      </w:r>
    </w:p>
    <w:p w14:paraId="47DF1116" w14:textId="77777777" w:rsidR="00A17836" w:rsidRDefault="003D0C8C" w:rsidP="00AF71F7">
      <w:pPr>
        <w:spacing w:before="240" w:after="240" w:line="360" w:lineRule="auto"/>
      </w:pPr>
      <w:r w:rsidRPr="003D0C8C">
        <w:rPr>
          <w:noProof/>
          <w:lang w:eastAsia="es-BO"/>
        </w:rPr>
        <w:drawing>
          <wp:inline distT="0" distB="0" distL="0" distR="0" wp14:anchorId="47DF1496" wp14:editId="47DF1497">
            <wp:extent cx="5626894" cy="1375576"/>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6479" cy="1377919"/>
                    </a:xfrm>
                    <a:prstGeom prst="rect">
                      <a:avLst/>
                    </a:prstGeom>
                    <a:noFill/>
                    <a:ln>
                      <a:noFill/>
                    </a:ln>
                  </pic:spPr>
                </pic:pic>
              </a:graphicData>
            </a:graphic>
          </wp:inline>
        </w:drawing>
      </w:r>
    </w:p>
    <w:p w14:paraId="47DF1117" w14:textId="77777777" w:rsidR="004A21E2" w:rsidRDefault="004A21E2" w:rsidP="00AF71F7">
      <w:pPr>
        <w:spacing w:before="240" w:after="240" w:line="360" w:lineRule="auto"/>
      </w:pPr>
    </w:p>
    <w:p w14:paraId="47DF1118" w14:textId="77777777" w:rsidR="00A17836" w:rsidRPr="004A21E2" w:rsidRDefault="004A21E2" w:rsidP="00AF71F7">
      <w:pPr>
        <w:spacing w:before="240" w:after="240" w:line="360" w:lineRule="auto"/>
        <w:rPr>
          <w:b/>
          <w:sz w:val="28"/>
        </w:rPr>
      </w:pPr>
      <w:r w:rsidRPr="004A21E2">
        <w:rPr>
          <w:b/>
          <w:sz w:val="28"/>
        </w:rPr>
        <w:t>CU9 GESTIONAR REGISTRO DEL ADMINISTRADOR</w:t>
      </w:r>
    </w:p>
    <w:p w14:paraId="47DF1119" w14:textId="77777777" w:rsidR="004A21E2" w:rsidRDefault="004A21E2" w:rsidP="00AF71F7">
      <w:pPr>
        <w:spacing w:before="240" w:after="240" w:line="360" w:lineRule="auto"/>
      </w:pPr>
      <w:r w:rsidRPr="004A21E2">
        <w:rPr>
          <w:noProof/>
          <w:lang w:eastAsia="es-BO"/>
        </w:rPr>
        <w:drawing>
          <wp:inline distT="0" distB="0" distL="0" distR="0" wp14:anchorId="47DF1498" wp14:editId="47DF1499">
            <wp:extent cx="5675630" cy="3578087"/>
            <wp:effectExtent l="0" t="0" r="1270" b="381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80692" cy="3581278"/>
                    </a:xfrm>
                    <a:prstGeom prst="rect">
                      <a:avLst/>
                    </a:prstGeom>
                    <a:noFill/>
                    <a:ln>
                      <a:noFill/>
                    </a:ln>
                  </pic:spPr>
                </pic:pic>
              </a:graphicData>
            </a:graphic>
          </wp:inline>
        </w:drawing>
      </w:r>
    </w:p>
    <w:p w14:paraId="47DF111A" w14:textId="77777777" w:rsidR="00B146DC" w:rsidRDefault="00B146DC" w:rsidP="00AF71F7">
      <w:pPr>
        <w:spacing w:before="240" w:after="240" w:line="360" w:lineRule="auto"/>
      </w:pPr>
    </w:p>
    <w:p w14:paraId="47DF111B" w14:textId="77777777" w:rsidR="00B146DC" w:rsidRDefault="00B146DC" w:rsidP="00AF71F7">
      <w:pPr>
        <w:spacing w:before="240" w:after="240" w:line="360" w:lineRule="auto"/>
      </w:pPr>
    </w:p>
    <w:p w14:paraId="47DF111C" w14:textId="77777777" w:rsidR="00B146DC" w:rsidRDefault="00B146DC" w:rsidP="00AF71F7">
      <w:pPr>
        <w:spacing w:before="240" w:after="240" w:line="360" w:lineRule="auto"/>
      </w:pPr>
    </w:p>
    <w:p w14:paraId="47DF111D" w14:textId="77777777" w:rsidR="00B146DC" w:rsidRDefault="00B146DC" w:rsidP="00AF71F7">
      <w:pPr>
        <w:spacing w:before="240" w:after="240" w:line="360" w:lineRule="auto"/>
      </w:pPr>
    </w:p>
    <w:p w14:paraId="47DF111E" w14:textId="77777777" w:rsidR="00B146DC" w:rsidRPr="00DB7728" w:rsidRDefault="00FC67A8" w:rsidP="00AF71F7">
      <w:pPr>
        <w:spacing w:before="240" w:after="240" w:line="360" w:lineRule="auto"/>
        <w:rPr>
          <w:b/>
          <w:sz w:val="28"/>
        </w:rPr>
      </w:pPr>
      <w:r w:rsidRPr="00DB7728">
        <w:rPr>
          <w:b/>
          <w:sz w:val="28"/>
        </w:rPr>
        <w:lastRenderedPageBreak/>
        <w:t>CU10 REGISTRAR PAGO MATRICULA</w:t>
      </w:r>
    </w:p>
    <w:p w14:paraId="47DF111F" w14:textId="77777777" w:rsidR="00FC67A8" w:rsidRDefault="00FC67A8" w:rsidP="00AF71F7">
      <w:pPr>
        <w:spacing w:before="240" w:after="240" w:line="360" w:lineRule="auto"/>
      </w:pPr>
      <w:r w:rsidRPr="00FC67A8">
        <w:rPr>
          <w:noProof/>
          <w:lang w:eastAsia="es-BO"/>
        </w:rPr>
        <w:drawing>
          <wp:inline distT="0" distB="0" distL="0" distR="0" wp14:anchorId="47DF149A" wp14:editId="47DF149B">
            <wp:extent cx="5612130" cy="2366529"/>
            <wp:effectExtent l="0" t="0" r="762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2366529"/>
                    </a:xfrm>
                    <a:prstGeom prst="rect">
                      <a:avLst/>
                    </a:prstGeom>
                    <a:noFill/>
                    <a:ln>
                      <a:noFill/>
                    </a:ln>
                  </pic:spPr>
                </pic:pic>
              </a:graphicData>
            </a:graphic>
          </wp:inline>
        </w:drawing>
      </w:r>
    </w:p>
    <w:p w14:paraId="47DF1120" w14:textId="77777777" w:rsidR="00DB7728" w:rsidRDefault="00DB7728" w:rsidP="00AF71F7">
      <w:pPr>
        <w:spacing w:before="240" w:after="240" w:line="360" w:lineRule="auto"/>
        <w:rPr>
          <w:b/>
          <w:sz w:val="28"/>
        </w:rPr>
      </w:pPr>
    </w:p>
    <w:p w14:paraId="47DF1121" w14:textId="77777777" w:rsidR="00B146DC" w:rsidRPr="00874F4F" w:rsidRDefault="001F4A8D" w:rsidP="00AF71F7">
      <w:pPr>
        <w:spacing w:before="240" w:after="240" w:line="360" w:lineRule="auto"/>
        <w:rPr>
          <w:b/>
          <w:sz w:val="28"/>
        </w:rPr>
      </w:pPr>
      <w:r w:rsidRPr="00874F4F">
        <w:rPr>
          <w:b/>
          <w:sz w:val="28"/>
        </w:rPr>
        <w:t xml:space="preserve">CU11 </w:t>
      </w:r>
      <w:r w:rsidR="00874F4F" w:rsidRPr="00874F4F">
        <w:rPr>
          <w:b/>
          <w:sz w:val="28"/>
        </w:rPr>
        <w:t>CONSULTA INSCRIPCION</w:t>
      </w:r>
    </w:p>
    <w:p w14:paraId="47DF1122" w14:textId="77777777" w:rsidR="00B146DC" w:rsidRDefault="00874F4F" w:rsidP="00AF71F7">
      <w:pPr>
        <w:spacing w:before="240" w:after="240" w:line="360" w:lineRule="auto"/>
      </w:pPr>
      <w:r w:rsidRPr="00874F4F">
        <w:rPr>
          <w:noProof/>
          <w:lang w:eastAsia="es-BO"/>
        </w:rPr>
        <w:drawing>
          <wp:inline distT="0" distB="0" distL="0" distR="0" wp14:anchorId="47DF149C" wp14:editId="47DF149D">
            <wp:extent cx="5612130" cy="3283043"/>
            <wp:effectExtent l="0" t="0" r="762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3283043"/>
                    </a:xfrm>
                    <a:prstGeom prst="rect">
                      <a:avLst/>
                    </a:prstGeom>
                    <a:noFill/>
                    <a:ln>
                      <a:noFill/>
                    </a:ln>
                  </pic:spPr>
                </pic:pic>
              </a:graphicData>
            </a:graphic>
          </wp:inline>
        </w:drawing>
      </w:r>
    </w:p>
    <w:p w14:paraId="47DF1123" w14:textId="77777777" w:rsidR="00B146DC" w:rsidRDefault="00B146DC" w:rsidP="00AF71F7">
      <w:pPr>
        <w:spacing w:before="240" w:after="240" w:line="360" w:lineRule="auto"/>
      </w:pPr>
    </w:p>
    <w:p w14:paraId="47DF1124" w14:textId="77777777" w:rsidR="00B146DC" w:rsidRDefault="00B146DC" w:rsidP="00AF71F7">
      <w:pPr>
        <w:spacing w:before="240" w:after="240" w:line="360" w:lineRule="auto"/>
      </w:pPr>
    </w:p>
    <w:p w14:paraId="47DF1125" w14:textId="77777777" w:rsidR="00B146DC" w:rsidRPr="00A37778" w:rsidRDefault="00A37778" w:rsidP="00AF71F7">
      <w:pPr>
        <w:spacing w:before="240" w:after="240" w:line="360" w:lineRule="auto"/>
        <w:rPr>
          <w:b/>
          <w:sz w:val="28"/>
        </w:rPr>
      </w:pPr>
      <w:r w:rsidRPr="00A37778">
        <w:rPr>
          <w:b/>
          <w:sz w:val="28"/>
        </w:rPr>
        <w:lastRenderedPageBreak/>
        <w:t>CU12 REGISTRAR NOTA Y ASISTENCIA</w:t>
      </w:r>
    </w:p>
    <w:p w14:paraId="47DF1126" w14:textId="77777777" w:rsidR="00B146DC" w:rsidRDefault="00A37778" w:rsidP="00AF71F7">
      <w:pPr>
        <w:spacing w:before="240" w:after="240" w:line="360" w:lineRule="auto"/>
      </w:pPr>
      <w:r w:rsidRPr="00A37778">
        <w:rPr>
          <w:noProof/>
          <w:lang w:eastAsia="es-BO"/>
        </w:rPr>
        <w:drawing>
          <wp:inline distT="0" distB="0" distL="0" distR="0" wp14:anchorId="47DF149E" wp14:editId="47DF149F">
            <wp:extent cx="5677232" cy="124206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378" cy="1250406"/>
                    </a:xfrm>
                    <a:prstGeom prst="rect">
                      <a:avLst/>
                    </a:prstGeom>
                    <a:noFill/>
                    <a:ln>
                      <a:noFill/>
                    </a:ln>
                  </pic:spPr>
                </pic:pic>
              </a:graphicData>
            </a:graphic>
          </wp:inline>
        </w:drawing>
      </w:r>
    </w:p>
    <w:p w14:paraId="47DF1127" w14:textId="77777777" w:rsidR="00B146DC" w:rsidRPr="00402C30" w:rsidRDefault="00402C30" w:rsidP="00AF71F7">
      <w:pPr>
        <w:spacing w:before="240" w:after="240" w:line="360" w:lineRule="auto"/>
        <w:rPr>
          <w:b/>
        </w:rPr>
      </w:pPr>
      <w:r w:rsidRPr="00402C30">
        <w:rPr>
          <w:b/>
          <w:sz w:val="28"/>
        </w:rPr>
        <w:t>CU13 ADMINISTRAR GESTION</w:t>
      </w:r>
      <w:r w:rsidRPr="00402C30">
        <w:rPr>
          <w:b/>
        </w:rPr>
        <w:t xml:space="preserve"> </w:t>
      </w:r>
    </w:p>
    <w:p w14:paraId="47DF1128" w14:textId="77777777" w:rsidR="00402C30" w:rsidRDefault="00402C30" w:rsidP="00AF71F7">
      <w:pPr>
        <w:spacing w:before="240" w:after="240" w:line="360" w:lineRule="auto"/>
      </w:pPr>
      <w:r w:rsidRPr="00402C30">
        <w:rPr>
          <w:noProof/>
          <w:lang w:eastAsia="es-BO"/>
        </w:rPr>
        <w:drawing>
          <wp:inline distT="0" distB="0" distL="0" distR="0" wp14:anchorId="47DF14A0" wp14:editId="47DF14A1">
            <wp:extent cx="5612130" cy="1382436"/>
            <wp:effectExtent l="0" t="0" r="7620" b="825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1382436"/>
                    </a:xfrm>
                    <a:prstGeom prst="rect">
                      <a:avLst/>
                    </a:prstGeom>
                    <a:noFill/>
                    <a:ln>
                      <a:noFill/>
                    </a:ln>
                  </pic:spPr>
                </pic:pic>
              </a:graphicData>
            </a:graphic>
          </wp:inline>
        </w:drawing>
      </w:r>
    </w:p>
    <w:p w14:paraId="47DF1129" w14:textId="77777777" w:rsidR="00641C00" w:rsidRPr="00693AE5" w:rsidRDefault="00693AE5" w:rsidP="00AF71F7">
      <w:pPr>
        <w:spacing w:before="240" w:after="240" w:line="360" w:lineRule="auto"/>
        <w:rPr>
          <w:b/>
          <w:sz w:val="28"/>
        </w:rPr>
      </w:pPr>
      <w:r w:rsidRPr="00693AE5">
        <w:rPr>
          <w:b/>
          <w:sz w:val="28"/>
        </w:rPr>
        <w:t xml:space="preserve">CU14 </w:t>
      </w:r>
      <w:r w:rsidR="00641C00">
        <w:rPr>
          <w:b/>
          <w:sz w:val="28"/>
        </w:rPr>
        <w:t>ADMINISTRAR AULAS</w:t>
      </w:r>
    </w:p>
    <w:p w14:paraId="47DF112A" w14:textId="77777777" w:rsidR="00693AE5" w:rsidRDefault="00693AE5" w:rsidP="00AF71F7">
      <w:pPr>
        <w:spacing w:before="240" w:after="240" w:line="360" w:lineRule="auto"/>
      </w:pPr>
      <w:r w:rsidRPr="00693AE5">
        <w:rPr>
          <w:noProof/>
          <w:lang w:eastAsia="es-BO"/>
        </w:rPr>
        <w:drawing>
          <wp:inline distT="0" distB="0" distL="0" distR="0" wp14:anchorId="47DF14A2" wp14:editId="47DF14A3">
            <wp:extent cx="5612130" cy="1134049"/>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1134049"/>
                    </a:xfrm>
                    <a:prstGeom prst="rect">
                      <a:avLst/>
                    </a:prstGeom>
                    <a:noFill/>
                    <a:ln>
                      <a:noFill/>
                    </a:ln>
                  </pic:spPr>
                </pic:pic>
              </a:graphicData>
            </a:graphic>
          </wp:inline>
        </w:drawing>
      </w:r>
    </w:p>
    <w:p w14:paraId="47DF112B" w14:textId="77777777" w:rsidR="00B146DC" w:rsidRPr="00641C00" w:rsidRDefault="00641C00" w:rsidP="00AF71F7">
      <w:pPr>
        <w:spacing w:before="240" w:after="240" w:line="360" w:lineRule="auto"/>
        <w:rPr>
          <w:b/>
          <w:sz w:val="28"/>
        </w:rPr>
      </w:pPr>
      <w:r w:rsidRPr="00641C00">
        <w:rPr>
          <w:b/>
          <w:sz w:val="28"/>
        </w:rPr>
        <w:t>CU15 GESTIONAR HORARIO</w:t>
      </w:r>
    </w:p>
    <w:p w14:paraId="47DF112C" w14:textId="77777777" w:rsidR="00641C00" w:rsidRDefault="00641C00" w:rsidP="00AF71F7">
      <w:pPr>
        <w:spacing w:before="240" w:after="240" w:line="360" w:lineRule="auto"/>
      </w:pPr>
      <w:r w:rsidRPr="00641C00">
        <w:rPr>
          <w:noProof/>
          <w:lang w:eastAsia="es-BO"/>
        </w:rPr>
        <w:drawing>
          <wp:inline distT="0" distB="0" distL="0" distR="0" wp14:anchorId="47DF14A4" wp14:editId="47DF14A5">
            <wp:extent cx="5612130" cy="1382436"/>
            <wp:effectExtent l="0" t="0" r="7620" b="825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1382436"/>
                    </a:xfrm>
                    <a:prstGeom prst="rect">
                      <a:avLst/>
                    </a:prstGeom>
                    <a:noFill/>
                    <a:ln>
                      <a:noFill/>
                    </a:ln>
                  </pic:spPr>
                </pic:pic>
              </a:graphicData>
            </a:graphic>
          </wp:inline>
        </w:drawing>
      </w:r>
    </w:p>
    <w:p w14:paraId="47DF112D" w14:textId="77777777" w:rsidR="00B146DC" w:rsidRDefault="00B146DC" w:rsidP="00AF71F7">
      <w:pPr>
        <w:spacing w:before="240" w:after="240" w:line="360" w:lineRule="auto"/>
      </w:pPr>
    </w:p>
    <w:p w14:paraId="47DF112E" w14:textId="77777777" w:rsidR="00B146DC" w:rsidRPr="006F751C" w:rsidRDefault="006F751C" w:rsidP="006F751C">
      <w:pPr>
        <w:spacing w:before="240" w:after="240" w:line="360" w:lineRule="auto"/>
        <w:rPr>
          <w:b/>
          <w:sz w:val="28"/>
        </w:rPr>
      </w:pPr>
      <w:r w:rsidRPr="006F751C">
        <w:rPr>
          <w:b/>
          <w:sz w:val="28"/>
        </w:rPr>
        <w:lastRenderedPageBreak/>
        <w:t>CU16 GESTIONAR MATERIA</w:t>
      </w:r>
    </w:p>
    <w:p w14:paraId="47DF112F" w14:textId="77777777" w:rsidR="006F751C" w:rsidRDefault="006F751C" w:rsidP="00AF71F7">
      <w:pPr>
        <w:spacing w:before="240" w:after="240" w:line="360" w:lineRule="auto"/>
      </w:pPr>
      <w:r w:rsidRPr="006F751C">
        <w:rPr>
          <w:noProof/>
          <w:lang w:eastAsia="es-BO"/>
        </w:rPr>
        <w:drawing>
          <wp:inline distT="0" distB="0" distL="0" distR="0" wp14:anchorId="47DF14A6" wp14:editId="47DF14A7">
            <wp:extent cx="5612130" cy="1261601"/>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1261601"/>
                    </a:xfrm>
                    <a:prstGeom prst="rect">
                      <a:avLst/>
                    </a:prstGeom>
                    <a:noFill/>
                    <a:ln>
                      <a:noFill/>
                    </a:ln>
                  </pic:spPr>
                </pic:pic>
              </a:graphicData>
            </a:graphic>
          </wp:inline>
        </w:drawing>
      </w:r>
    </w:p>
    <w:p w14:paraId="47DF1130" w14:textId="77777777" w:rsidR="00B146DC" w:rsidRPr="00562212" w:rsidRDefault="00A14078" w:rsidP="00AF71F7">
      <w:pPr>
        <w:spacing w:before="240" w:after="240" w:line="360" w:lineRule="auto"/>
        <w:rPr>
          <w:b/>
        </w:rPr>
      </w:pPr>
      <w:r w:rsidRPr="00562212">
        <w:rPr>
          <w:b/>
        </w:rPr>
        <w:t>CU17 GESTIONAR CURRICULA</w:t>
      </w:r>
    </w:p>
    <w:p w14:paraId="47DF1131" w14:textId="77777777" w:rsidR="00A14078" w:rsidRDefault="00A14078" w:rsidP="00AF71F7">
      <w:pPr>
        <w:spacing w:before="240" w:after="240" w:line="360" w:lineRule="auto"/>
      </w:pPr>
      <w:r w:rsidRPr="00A14078">
        <w:rPr>
          <w:noProof/>
          <w:lang w:eastAsia="es-BO"/>
        </w:rPr>
        <w:drawing>
          <wp:inline distT="0" distB="0" distL="0" distR="0" wp14:anchorId="47DF14A8" wp14:editId="47DF14A9">
            <wp:extent cx="5612130" cy="2535778"/>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2535778"/>
                    </a:xfrm>
                    <a:prstGeom prst="rect">
                      <a:avLst/>
                    </a:prstGeom>
                    <a:noFill/>
                    <a:ln>
                      <a:noFill/>
                    </a:ln>
                  </pic:spPr>
                </pic:pic>
              </a:graphicData>
            </a:graphic>
          </wp:inline>
        </w:drawing>
      </w:r>
    </w:p>
    <w:p w14:paraId="47DF1132" w14:textId="77777777" w:rsidR="00B146DC" w:rsidRDefault="00B146DC" w:rsidP="00AF71F7">
      <w:pPr>
        <w:spacing w:before="240" w:after="240" w:line="360" w:lineRule="auto"/>
      </w:pPr>
    </w:p>
    <w:p w14:paraId="47DF1133" w14:textId="77777777" w:rsidR="00B146DC" w:rsidRDefault="00B146DC" w:rsidP="00AF71F7">
      <w:pPr>
        <w:spacing w:before="240" w:after="240" w:line="360" w:lineRule="auto"/>
      </w:pPr>
    </w:p>
    <w:p w14:paraId="47DF1134" w14:textId="77777777" w:rsidR="00B146DC" w:rsidRDefault="00B146DC" w:rsidP="00AF71F7">
      <w:pPr>
        <w:spacing w:before="240" w:after="240" w:line="360" w:lineRule="auto"/>
      </w:pPr>
    </w:p>
    <w:p w14:paraId="47DF1135" w14:textId="77777777" w:rsidR="00B146DC" w:rsidRDefault="00B146DC" w:rsidP="00AF71F7">
      <w:pPr>
        <w:spacing w:before="240" w:after="240" w:line="360" w:lineRule="auto"/>
      </w:pPr>
    </w:p>
    <w:p w14:paraId="47DF1136" w14:textId="77777777" w:rsidR="00B146DC" w:rsidRDefault="00B146DC" w:rsidP="00AF71F7">
      <w:pPr>
        <w:spacing w:before="240" w:after="240" w:line="360" w:lineRule="auto"/>
      </w:pPr>
    </w:p>
    <w:p w14:paraId="47DF1137" w14:textId="77777777" w:rsidR="00B146DC" w:rsidRDefault="00B146DC" w:rsidP="00AF71F7">
      <w:pPr>
        <w:spacing w:before="240" w:after="240" w:line="360" w:lineRule="auto"/>
      </w:pPr>
    </w:p>
    <w:p w14:paraId="47DF1138" w14:textId="77777777" w:rsidR="00B146DC" w:rsidRDefault="00B146DC" w:rsidP="00AF71F7">
      <w:pPr>
        <w:spacing w:before="240" w:after="240" w:line="360" w:lineRule="auto"/>
      </w:pPr>
    </w:p>
    <w:p w14:paraId="47DF1139" w14:textId="77777777" w:rsidR="00B146DC" w:rsidRDefault="00B146DC" w:rsidP="00AF71F7">
      <w:pPr>
        <w:spacing w:before="240" w:after="240" w:line="360" w:lineRule="auto"/>
      </w:pPr>
    </w:p>
    <w:p w14:paraId="47DF113A" w14:textId="77777777" w:rsidR="00B146DC" w:rsidRDefault="00B146DC" w:rsidP="00AF71F7">
      <w:pPr>
        <w:spacing w:before="240" w:after="240" w:line="360" w:lineRule="auto"/>
      </w:pPr>
    </w:p>
    <w:p w14:paraId="47DF113B" w14:textId="77777777" w:rsidR="00B146DC" w:rsidRDefault="00B146DC" w:rsidP="00AF71F7">
      <w:pPr>
        <w:spacing w:before="240" w:after="240" w:line="360" w:lineRule="auto"/>
      </w:pPr>
    </w:p>
    <w:p w14:paraId="47DF113C" w14:textId="77777777" w:rsidR="00B146DC" w:rsidRDefault="000D33F6" w:rsidP="00AF71F7">
      <w:pPr>
        <w:spacing w:before="240" w:after="240" w:line="360" w:lineRule="auto"/>
      </w:pPr>
      <w:r w:rsidRPr="000D33F6">
        <w:rPr>
          <w:noProof/>
          <w:lang w:eastAsia="es-BO"/>
        </w:rPr>
        <mc:AlternateContent>
          <mc:Choice Requires="wps">
            <w:drawing>
              <wp:anchor distT="45720" distB="45720" distL="114300" distR="114300" simplePos="0" relativeHeight="251819008" behindDoc="0" locked="0" layoutInCell="1" allowOverlap="1" wp14:anchorId="47DF14AA" wp14:editId="47DF14AB">
                <wp:simplePos x="0" y="0"/>
                <wp:positionH relativeFrom="column">
                  <wp:posOffset>3562350</wp:posOffset>
                </wp:positionH>
                <wp:positionV relativeFrom="paragraph">
                  <wp:posOffset>364367</wp:posOffset>
                </wp:positionV>
                <wp:extent cx="1370965" cy="722630"/>
                <wp:effectExtent l="0" t="0" r="0" b="1270"/>
                <wp:wrapSquare wrapText="bothSides"/>
                <wp:docPr id="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72263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503" w14:textId="77777777" w:rsidR="00D818BB" w:rsidRPr="00715ED6" w:rsidRDefault="00D818BB" w:rsidP="000D33F6">
                            <w:pPr>
                              <w:rPr>
                                <w:rFonts w:cs="Arial"/>
                                <w:b/>
                                <w:color w:val="193333" w:themeColor="accent5" w:themeShade="80"/>
                                <w:sz w:val="52"/>
                                <w:szCs w:val="52"/>
                              </w:rPr>
                            </w:pPr>
                            <w:r>
                              <w:rPr>
                                <w:rFonts w:cs="Arial"/>
                                <w:b/>
                                <w:color w:val="193333" w:themeColor="accent5" w:themeShade="80"/>
                                <w:sz w:val="52"/>
                                <w:szCs w:val="52"/>
                              </w:rPr>
                              <w:t>Parte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4AA" id="_x0000_s1051" type="#_x0000_t202" style="position:absolute;margin-left:280.5pt;margin-top:28.7pt;width:107.95pt;height:56.9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" filled="f" stroked="f">
                <v:textbox>
                  <w:txbxContent>
                    <w:p w14:paraId="47DF1503" w14:textId="77777777" w:rsidR="00D818BB" w:rsidRPr="00715ED6" w:rsidRDefault="00D818BB" w:rsidP="000D33F6">
                      <w:pPr>
                        <w:rPr>
                          <w:rFonts w:cs="Arial"/>
                          <w:b/>
                          <w:color w:val="193333" w:themeColor="accent5" w:themeShade="80"/>
                          <w:sz w:val="52"/>
                          <w:szCs w:val="52"/>
                        </w:rPr>
                      </w:pPr>
                      <w:r>
                        <w:rPr>
                          <w:rFonts w:cs="Arial"/>
                          <w:b/>
                          <w:color w:val="193333" w:themeColor="accent5" w:themeShade="80"/>
                          <w:sz w:val="52"/>
                          <w:szCs w:val="52"/>
                        </w:rPr>
                        <w:t>Parte 5</w:t>
                      </w:r>
                    </w:p>
                  </w:txbxContent>
                </v:textbox>
                <w10:wrap type="square"/>
              </v:shape>
            </w:pict>
          </mc:Fallback>
        </mc:AlternateContent>
      </w:r>
    </w:p>
    <w:p w14:paraId="47DF113D" w14:textId="77777777" w:rsidR="00B146DC" w:rsidRDefault="00B146DC" w:rsidP="00AF71F7">
      <w:pPr>
        <w:spacing w:before="240" w:after="240" w:line="360" w:lineRule="auto"/>
      </w:pPr>
    </w:p>
    <w:p w14:paraId="47DF113E" w14:textId="77777777" w:rsidR="00B146DC" w:rsidRDefault="000D33F6" w:rsidP="00AF71F7">
      <w:pPr>
        <w:spacing w:before="240" w:after="240" w:line="360" w:lineRule="auto"/>
      </w:pPr>
      <w:r w:rsidRPr="000D33F6">
        <w:rPr>
          <w:noProof/>
          <w:lang w:eastAsia="es-BO"/>
        </w:rPr>
        <mc:AlternateContent>
          <mc:Choice Requires="wps">
            <w:drawing>
              <wp:anchor distT="45720" distB="45720" distL="114300" distR="114300" simplePos="0" relativeHeight="251817984" behindDoc="0" locked="0" layoutInCell="1" allowOverlap="1" wp14:anchorId="47DF14AC" wp14:editId="47DF14AD">
                <wp:simplePos x="0" y="0"/>
                <wp:positionH relativeFrom="column">
                  <wp:posOffset>0</wp:posOffset>
                </wp:positionH>
                <wp:positionV relativeFrom="paragraph">
                  <wp:posOffset>214507</wp:posOffset>
                </wp:positionV>
                <wp:extent cx="4933315" cy="2286000"/>
                <wp:effectExtent l="0" t="0" r="0" b="0"/>
                <wp:wrapSquare wrapText="bothSides"/>
                <wp:docPr id="1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22860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7DF1504" w14:textId="77777777" w:rsidR="00D818BB" w:rsidRPr="00C068D9" w:rsidRDefault="00D818BB" w:rsidP="000D33F6">
                            <w:pPr>
                              <w:pStyle w:val="Ttulo1"/>
                              <w:rPr>
                                <w14:shadow w14:blurRad="50800" w14:dist="38100" w14:dir="18900000" w14:sx="100000" w14:sy="100000" w14:kx="0" w14:ky="0" w14:algn="bl">
                                  <w14:srgbClr w14:val="000000">
                                    <w14:alpha w14:val="60000"/>
                                  </w14:srgbClr>
                                </w14:shadow>
                              </w:rPr>
                            </w:pPr>
                            <w:bookmarkStart w:id="106" w:name="_Toc500177565"/>
                            <w:r>
                              <w:rPr>
                                <w:color w:val="FFFFFF" w:themeColor="background1"/>
                              </w:rPr>
                              <w:t>Parte 5</w:t>
                            </w:r>
                            <w:r w:rsidRPr="00936B5C">
                              <w:rPr>
                                <w:color w:val="auto"/>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DISEÑO</w:t>
                            </w:r>
                            <w:bookmarkEnd w:id="1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14AC" id="_x0000_s1052" type="#_x0000_t202" style="position:absolute;margin-left:0;margin-top:16.9pt;width:388.45pt;height:180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" filled="f" stroked="f">
                <v:textbox>
                  <w:txbxContent>
                    <w:p w14:paraId="47DF1504" w14:textId="77777777" w:rsidR="00D818BB" w:rsidRPr="00C068D9" w:rsidRDefault="00D818BB" w:rsidP="000D33F6">
                      <w:pPr>
                        <w:pStyle w:val="Ttulo1"/>
                        <w:rPr>
                          <w14:shadow w14:blurRad="50800" w14:dist="38100" w14:dir="18900000" w14:sx="100000" w14:sy="100000" w14:kx="0" w14:ky="0" w14:algn="bl">
                            <w14:srgbClr w14:val="000000">
                              <w14:alpha w14:val="60000"/>
                            </w14:srgbClr>
                          </w14:shadow>
                        </w:rPr>
                      </w:pPr>
                      <w:bookmarkStart w:id="137" w:name="_Toc500177565"/>
                      <w:r>
                        <w:rPr>
                          <w:color w:val="FFFFFF" w:themeColor="background1"/>
                        </w:rPr>
                        <w:t>Parte 5</w:t>
                      </w:r>
                      <w:r w:rsidRPr="00936B5C">
                        <w:rPr>
                          <w:color w:val="auto"/>
                          <w14:shadow w14:blurRad="50800" w14:dist="38100" w14:dir="18900000" w14:sx="100000" w14:sy="100000" w14:kx="0" w14:ky="0" w14:algn="bl">
                            <w14:srgbClr w14:val="000000">
                              <w14:alpha w14:val="60000"/>
                            </w14:srgbClr>
                          </w14:shadow>
                        </w:rPr>
                        <w:t xml:space="preserve"> </w:t>
                      </w:r>
                      <w:r>
                        <w:rPr>
                          <w:sz w:val="44"/>
                          <w14:shadow w14:blurRad="50800" w14:dist="38100" w14:dir="18900000" w14:sx="100000" w14:sy="100000" w14:kx="0" w14:ky="0" w14:algn="bl">
                            <w14:srgbClr w14:val="000000">
                              <w14:alpha w14:val="60000"/>
                            </w14:srgbClr>
                          </w14:shadow>
                        </w:rPr>
                        <w:t>DISEÑO</w:t>
                      </w:r>
                      <w:bookmarkEnd w:id="137"/>
                    </w:p>
                  </w:txbxContent>
                </v:textbox>
                <w10:wrap type="square"/>
              </v:shape>
            </w:pict>
          </mc:Fallback>
        </mc:AlternateContent>
      </w:r>
    </w:p>
    <w:p w14:paraId="47DF113F" w14:textId="77777777" w:rsidR="00F21E9F" w:rsidRDefault="00F21E9F" w:rsidP="00AF71F7">
      <w:pPr>
        <w:spacing w:before="240" w:after="240" w:line="360" w:lineRule="auto"/>
      </w:pPr>
    </w:p>
    <w:p w14:paraId="47DF1140" w14:textId="77777777" w:rsidR="00F21E9F" w:rsidRDefault="00F21E9F" w:rsidP="00AF71F7">
      <w:pPr>
        <w:spacing w:before="240" w:after="240" w:line="360" w:lineRule="auto"/>
      </w:pPr>
    </w:p>
    <w:p w14:paraId="47DF1141" w14:textId="77777777" w:rsidR="00F21E9F" w:rsidRDefault="00F21E9F" w:rsidP="00AF71F7">
      <w:pPr>
        <w:spacing w:before="240" w:after="240" w:line="360" w:lineRule="auto"/>
      </w:pPr>
    </w:p>
    <w:p w14:paraId="47DF1142" w14:textId="77777777" w:rsidR="00F21E9F" w:rsidRDefault="00F21E9F" w:rsidP="00AF71F7">
      <w:pPr>
        <w:spacing w:before="240" w:after="240" w:line="360" w:lineRule="auto"/>
        <w:rPr>
          <w:rFonts w:ascii="Times New Roman" w:hAnsi="Times New Roman"/>
        </w:rPr>
      </w:pPr>
    </w:p>
    <w:p w14:paraId="47DF1143" w14:textId="77777777" w:rsidR="00C76C10" w:rsidRDefault="00C76C10" w:rsidP="00AF71F7">
      <w:pPr>
        <w:spacing w:before="240" w:after="240" w:line="360" w:lineRule="auto"/>
        <w:rPr>
          <w:rFonts w:ascii="Times New Roman" w:hAnsi="Times New Roman"/>
        </w:rPr>
      </w:pPr>
    </w:p>
    <w:p w14:paraId="47DF1144" w14:textId="77777777" w:rsidR="00C76C10" w:rsidRDefault="00C76C10" w:rsidP="00AF71F7">
      <w:pPr>
        <w:spacing w:before="240" w:after="240" w:line="360" w:lineRule="auto"/>
        <w:rPr>
          <w:rFonts w:ascii="Times New Roman" w:hAnsi="Times New Roman"/>
        </w:rPr>
      </w:pPr>
    </w:p>
    <w:p w14:paraId="47DF1145" w14:textId="77777777" w:rsidR="00C76C10" w:rsidRDefault="00C76C10" w:rsidP="00AF71F7">
      <w:pPr>
        <w:spacing w:before="240" w:after="240" w:line="360" w:lineRule="auto"/>
        <w:rPr>
          <w:rFonts w:ascii="Times New Roman" w:hAnsi="Times New Roman"/>
        </w:rPr>
      </w:pPr>
    </w:p>
    <w:p w14:paraId="47DF1146" w14:textId="77777777" w:rsidR="00C76C10" w:rsidRDefault="00C76C10" w:rsidP="00AF71F7">
      <w:pPr>
        <w:spacing w:before="240" w:after="240" w:line="360" w:lineRule="auto"/>
        <w:rPr>
          <w:rFonts w:ascii="Times New Roman" w:hAnsi="Times New Roman"/>
        </w:rPr>
      </w:pPr>
    </w:p>
    <w:p w14:paraId="47DF1147" w14:textId="77777777" w:rsidR="00C76C10" w:rsidRDefault="00C76C10" w:rsidP="00AF71F7">
      <w:pPr>
        <w:spacing w:before="240" w:after="240" w:line="360" w:lineRule="auto"/>
        <w:rPr>
          <w:rFonts w:ascii="Times New Roman" w:hAnsi="Times New Roman"/>
        </w:rPr>
      </w:pPr>
    </w:p>
    <w:p w14:paraId="47DF1148" w14:textId="77777777" w:rsidR="00C76C10" w:rsidRDefault="00C76C10" w:rsidP="00AF71F7">
      <w:pPr>
        <w:spacing w:before="240" w:after="240" w:line="360" w:lineRule="auto"/>
        <w:rPr>
          <w:rFonts w:ascii="Times New Roman" w:hAnsi="Times New Roman"/>
        </w:rPr>
      </w:pPr>
    </w:p>
    <w:p w14:paraId="47DF1149" w14:textId="77777777" w:rsidR="00C76C10" w:rsidRDefault="00C76C10" w:rsidP="00AF71F7">
      <w:pPr>
        <w:spacing w:before="240" w:after="240" w:line="360" w:lineRule="auto"/>
        <w:rPr>
          <w:rFonts w:ascii="Times New Roman" w:hAnsi="Times New Roman"/>
        </w:rPr>
      </w:pPr>
    </w:p>
    <w:p w14:paraId="47DF114A" w14:textId="77777777" w:rsidR="00C76C10" w:rsidRDefault="00C76C10" w:rsidP="00AF71F7">
      <w:pPr>
        <w:spacing w:before="240" w:after="240" w:line="360" w:lineRule="auto"/>
        <w:rPr>
          <w:rFonts w:ascii="Times New Roman" w:hAnsi="Times New Roman"/>
        </w:rPr>
      </w:pPr>
    </w:p>
    <w:p w14:paraId="47DF114B" w14:textId="77777777" w:rsidR="00C76C10" w:rsidRDefault="00C76C10" w:rsidP="00AF71F7">
      <w:pPr>
        <w:spacing w:before="240" w:after="240" w:line="360" w:lineRule="auto"/>
        <w:rPr>
          <w:rFonts w:ascii="Times New Roman" w:hAnsi="Times New Roman"/>
        </w:rPr>
      </w:pPr>
    </w:p>
    <w:p w14:paraId="47DF114C" w14:textId="77777777" w:rsidR="00C76C10" w:rsidRDefault="00C76C10" w:rsidP="00AF71F7">
      <w:pPr>
        <w:spacing w:before="240" w:after="240" w:line="360" w:lineRule="auto"/>
        <w:rPr>
          <w:rFonts w:ascii="Times New Roman" w:hAnsi="Times New Roman"/>
        </w:rPr>
      </w:pPr>
    </w:p>
    <w:p w14:paraId="47DF114D" w14:textId="77777777" w:rsidR="00C76C10" w:rsidRDefault="00C76C10" w:rsidP="00AF71F7">
      <w:pPr>
        <w:spacing w:before="240" w:after="240" w:line="360" w:lineRule="auto"/>
        <w:rPr>
          <w:rFonts w:ascii="Times New Roman" w:hAnsi="Times New Roman"/>
        </w:rPr>
      </w:pPr>
    </w:p>
    <w:p w14:paraId="47DF114E" w14:textId="77777777" w:rsidR="00C76C10" w:rsidRDefault="00C76C10" w:rsidP="00AF71F7">
      <w:pPr>
        <w:spacing w:before="240" w:after="240" w:line="360" w:lineRule="auto"/>
        <w:rPr>
          <w:rFonts w:ascii="Times New Roman" w:hAnsi="Times New Roman"/>
        </w:rPr>
      </w:pPr>
      <w:r w:rsidRPr="00FE28CE">
        <w:rPr>
          <w:noProof/>
          <w:lang w:eastAsia="es-BO"/>
        </w:rPr>
        <w:lastRenderedPageBreak/>
        <mc:AlternateContent>
          <mc:Choice Requires="wps">
            <w:drawing>
              <wp:anchor distT="0" distB="0" distL="114300" distR="114300" simplePos="0" relativeHeight="251821056" behindDoc="0" locked="0" layoutInCell="1" allowOverlap="1" wp14:anchorId="47DF14AE" wp14:editId="47DF14AF">
                <wp:simplePos x="0" y="0"/>
                <wp:positionH relativeFrom="column">
                  <wp:posOffset>-315595</wp:posOffset>
                </wp:positionH>
                <wp:positionV relativeFrom="paragraph">
                  <wp:posOffset>-214630</wp:posOffset>
                </wp:positionV>
                <wp:extent cx="6305550" cy="548640"/>
                <wp:effectExtent l="0" t="0" r="0" b="3810"/>
                <wp:wrapNone/>
                <wp:docPr id="105"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5" w14:textId="77777777" w:rsidR="00D818BB" w:rsidRPr="009D21A0" w:rsidRDefault="00D818BB" w:rsidP="00C76C10">
                            <w:pPr>
                              <w:pStyle w:val="Ttulo2"/>
                              <w:rPr>
                                <w:color w:val="auto"/>
                              </w:rPr>
                            </w:pPr>
                            <w:bookmarkStart w:id="107" w:name="_Toc500177566"/>
                            <w:r>
                              <w:t>5.1</w:t>
                            </w:r>
                            <w:r w:rsidRPr="002D1D10">
                              <w:rPr>
                                <w:color w:val="auto"/>
                              </w:rPr>
                              <w:t xml:space="preserve"> </w:t>
                            </w:r>
                            <w:r>
                              <w:rPr>
                                <w:color w:val="auto"/>
                              </w:rPr>
                              <w:t>INTRODUCCION</w:t>
                            </w:r>
                            <w:bookmarkEnd w:id="10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AE" id="_x0000_s1053" style="position:absolute;margin-left:-24.85pt;margin-top:-16.9pt;width:496.5pt;height:43.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" fillcolor="#4a999d [3204]" stroked="f" strokeweight="2pt">
                <v:textbox>
                  <w:txbxContent>
                    <w:p w14:paraId="47DF1505" w14:textId="77777777" w:rsidR="00D818BB" w:rsidRPr="009D21A0" w:rsidRDefault="00D818BB" w:rsidP="00C76C10">
                      <w:pPr>
                        <w:pStyle w:val="Ttulo2"/>
                        <w:rPr>
                          <w:color w:val="auto"/>
                        </w:rPr>
                      </w:pPr>
                      <w:bookmarkStart w:id="139" w:name="_Toc500177566"/>
                      <w:r>
                        <w:t>5.1</w:t>
                      </w:r>
                      <w:r w:rsidRPr="002D1D10">
                        <w:rPr>
                          <w:color w:val="auto"/>
                        </w:rPr>
                        <w:t xml:space="preserve"> </w:t>
                      </w:r>
                      <w:r>
                        <w:rPr>
                          <w:color w:val="auto"/>
                        </w:rPr>
                        <w:t>INTRODUCCION</w:t>
                      </w:r>
                      <w:bookmarkEnd w:id="139"/>
                    </w:p>
                  </w:txbxContent>
                </v:textbox>
              </v:rect>
            </w:pict>
          </mc:Fallback>
        </mc:AlternateContent>
      </w:r>
    </w:p>
    <w:p w14:paraId="47DF114F" w14:textId="77777777" w:rsidR="00C76C10" w:rsidRDefault="00C76C10" w:rsidP="00AF71F7">
      <w:pPr>
        <w:spacing w:before="240" w:after="240" w:line="360" w:lineRule="auto"/>
        <w:rPr>
          <w:rFonts w:ascii="Times New Roman" w:hAnsi="Times New Roman"/>
        </w:rPr>
      </w:pPr>
    </w:p>
    <w:p w14:paraId="47DF1150" w14:textId="77777777" w:rsidR="00C76C10" w:rsidRDefault="00C76C10" w:rsidP="00C76C10">
      <w:pPr>
        <w:spacing w:before="240" w:after="240" w:line="360" w:lineRule="auto"/>
        <w:rPr>
          <w:lang w:eastAsia="en-US"/>
        </w:rPr>
      </w:pPr>
      <w:r>
        <w:t>En el diseño modelamos el sistema y encontramos su forma para que soporte todos los requisitos, incluyendo los requisitos no funcionales y otras restricciones.</w:t>
      </w:r>
    </w:p>
    <w:p w14:paraId="47DF1151" w14:textId="77777777" w:rsidR="00C76C10" w:rsidRDefault="00C76C10" w:rsidP="00C76C10">
      <w:pPr>
        <w:spacing w:before="240" w:after="240" w:line="360" w:lineRule="auto"/>
      </w:pPr>
      <w:r>
        <w:t>El modelo de análisis proporciona una comprensión detallada de los requisitos y lo que es más importante, impone una estructura del sistema que debemos esforzarnos por conservar lo más fielmente posible cuando demos forma al sistema</w:t>
      </w:r>
    </w:p>
    <w:p w14:paraId="47DF1152" w14:textId="77777777" w:rsidR="00C76C10" w:rsidRDefault="00C76C10" w:rsidP="00C76C10">
      <w:pPr>
        <w:spacing w:before="240" w:after="240" w:line="360" w:lineRule="auto"/>
      </w:pPr>
      <w:r>
        <w:t>Los propósitos del diseño son:</w:t>
      </w:r>
    </w:p>
    <w:p w14:paraId="47DF1153" w14:textId="77777777" w:rsidR="00C76C10" w:rsidRDefault="00C76C10" w:rsidP="00C76C10">
      <w:pPr>
        <w:pStyle w:val="Prrafodelista"/>
        <w:numPr>
          <w:ilvl w:val="0"/>
          <w:numId w:val="45"/>
        </w:numPr>
        <w:spacing w:before="240" w:after="240" w:line="360" w:lineRule="auto"/>
      </w:pPr>
      <w:r>
        <w:t>Adquirir una comprensión en profundidad de los aspectos relacionados con los requisitos no funcionales y restricciones relacionadas con los lenguajes de programación, componentes y demás.</w:t>
      </w:r>
    </w:p>
    <w:p w14:paraId="47DF1154" w14:textId="77777777" w:rsidR="00C76C10" w:rsidRDefault="00C76C10" w:rsidP="00C76C10">
      <w:pPr>
        <w:pStyle w:val="Prrafodelista"/>
        <w:numPr>
          <w:ilvl w:val="0"/>
          <w:numId w:val="45"/>
        </w:numPr>
        <w:spacing w:before="240" w:after="240" w:line="360" w:lineRule="auto"/>
      </w:pPr>
      <w:r>
        <w:t>Crear una ente utilizables, sistemas operativos, tecnologías de distribución y concurrencia rada apropiada y un punto de partida para actividades de implementación subsiguiente capturando los requisitos o subsistemas individuales, interfaces y clases</w:t>
      </w:r>
    </w:p>
    <w:p w14:paraId="47DF1155" w14:textId="77777777" w:rsidR="00C76C10" w:rsidRPr="00C76C10" w:rsidRDefault="00C76C10" w:rsidP="00C76C10">
      <w:pPr>
        <w:pStyle w:val="Prrafodelista"/>
        <w:numPr>
          <w:ilvl w:val="0"/>
          <w:numId w:val="45"/>
        </w:numPr>
        <w:spacing w:before="240" w:after="240" w:line="360" w:lineRule="auto"/>
        <w:rPr>
          <w:rFonts w:ascii="Times New Roman" w:hAnsi="Times New Roman"/>
        </w:rPr>
      </w:pPr>
      <w:r>
        <w:t>Ser capaces de descompones los trabajo de implementación en partes más manejables que puedan ser llevadas a cabo por diferentes equipos de desarrollo</w:t>
      </w:r>
    </w:p>
    <w:p w14:paraId="47DF1156" w14:textId="77777777" w:rsidR="00C76C10" w:rsidRDefault="00C76C10" w:rsidP="00AF71F7">
      <w:pPr>
        <w:spacing w:before="240" w:after="240" w:line="360" w:lineRule="auto"/>
        <w:rPr>
          <w:rFonts w:ascii="Times New Roman" w:hAnsi="Times New Roman"/>
        </w:rPr>
      </w:pPr>
    </w:p>
    <w:p w14:paraId="47DF1157" w14:textId="77777777" w:rsidR="00C76C10" w:rsidRDefault="00C76C10" w:rsidP="00AF71F7">
      <w:pPr>
        <w:spacing w:before="240" w:after="240" w:line="360" w:lineRule="auto"/>
        <w:rPr>
          <w:rFonts w:ascii="Times New Roman" w:hAnsi="Times New Roman"/>
        </w:rPr>
      </w:pPr>
    </w:p>
    <w:p w14:paraId="47DF1158" w14:textId="77777777" w:rsidR="00C76C10" w:rsidRDefault="00C76C10" w:rsidP="00AF71F7">
      <w:pPr>
        <w:spacing w:before="240" w:after="240" w:line="360" w:lineRule="auto"/>
        <w:rPr>
          <w:rFonts w:ascii="Times New Roman" w:hAnsi="Times New Roman"/>
        </w:rPr>
      </w:pPr>
    </w:p>
    <w:p w14:paraId="47DF1159" w14:textId="77777777" w:rsidR="00C76C10" w:rsidRDefault="00C76C10" w:rsidP="00AF71F7">
      <w:pPr>
        <w:spacing w:before="240" w:after="240" w:line="360" w:lineRule="auto"/>
        <w:rPr>
          <w:rFonts w:ascii="Times New Roman" w:hAnsi="Times New Roman"/>
        </w:rPr>
      </w:pPr>
    </w:p>
    <w:p w14:paraId="47DF115A" w14:textId="77777777" w:rsidR="00C76C10" w:rsidRDefault="00C76C10" w:rsidP="00AF71F7">
      <w:pPr>
        <w:spacing w:before="240" w:after="240" w:line="360" w:lineRule="auto"/>
        <w:rPr>
          <w:rFonts w:ascii="Times New Roman" w:hAnsi="Times New Roman"/>
        </w:rPr>
      </w:pPr>
    </w:p>
    <w:p w14:paraId="47DF115B" w14:textId="77777777" w:rsidR="00C76C10" w:rsidRDefault="00C76C10" w:rsidP="00AF71F7">
      <w:pPr>
        <w:spacing w:before="240" w:after="240" w:line="360" w:lineRule="auto"/>
        <w:rPr>
          <w:rFonts w:ascii="Times New Roman" w:hAnsi="Times New Roman"/>
        </w:rPr>
      </w:pPr>
    </w:p>
    <w:p w14:paraId="47DF115C" w14:textId="77777777" w:rsidR="00C76C10" w:rsidRDefault="004D5785" w:rsidP="00AF71F7">
      <w:pPr>
        <w:spacing w:before="240" w:after="240" w:line="360" w:lineRule="auto"/>
        <w:rPr>
          <w:rFonts w:ascii="Times New Roman" w:hAnsi="Times New Roman"/>
        </w:rPr>
      </w:pPr>
      <w:r w:rsidRPr="00FE28CE">
        <w:rPr>
          <w:noProof/>
          <w:lang w:eastAsia="es-BO"/>
        </w:rPr>
        <w:lastRenderedPageBreak/>
        <mc:AlternateContent>
          <mc:Choice Requires="wps">
            <w:drawing>
              <wp:anchor distT="0" distB="0" distL="114300" distR="114300" simplePos="0" relativeHeight="251823104" behindDoc="0" locked="0" layoutInCell="1" allowOverlap="1" wp14:anchorId="47DF14B0" wp14:editId="47DF14B1">
                <wp:simplePos x="0" y="0"/>
                <wp:positionH relativeFrom="column">
                  <wp:posOffset>-315595</wp:posOffset>
                </wp:positionH>
                <wp:positionV relativeFrom="paragraph">
                  <wp:posOffset>-214630</wp:posOffset>
                </wp:positionV>
                <wp:extent cx="6305550" cy="548640"/>
                <wp:effectExtent l="0" t="0" r="0" b="3810"/>
                <wp:wrapNone/>
                <wp:docPr id="106"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6" w14:textId="77777777" w:rsidR="00D818BB" w:rsidRPr="009D21A0" w:rsidRDefault="00D818BB" w:rsidP="004D5785">
                            <w:pPr>
                              <w:pStyle w:val="Ttulo2"/>
                              <w:rPr>
                                <w:color w:val="auto"/>
                              </w:rPr>
                            </w:pPr>
                            <w:bookmarkStart w:id="108" w:name="_Toc500177567"/>
                            <w:r>
                              <w:t>5.2</w:t>
                            </w:r>
                            <w:r w:rsidRPr="002D1D10">
                              <w:rPr>
                                <w:color w:val="auto"/>
                              </w:rPr>
                              <w:t xml:space="preserve"> </w:t>
                            </w:r>
                            <w:r>
                              <w:rPr>
                                <w:color w:val="auto"/>
                              </w:rPr>
                              <w:t>ARQUITECTURA DEL SISTEMA</w:t>
                            </w:r>
                            <w:bookmarkEnd w:id="10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B0" id="_x0000_s1054" style="position:absolute;margin-left:-24.85pt;margin-top:-16.9pt;width:496.5pt;height:43.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" fillcolor="#4a999d [3204]" stroked="f" strokeweight="2pt">
                <v:textbox>
                  <w:txbxContent>
                    <w:p w14:paraId="47DF1506" w14:textId="77777777" w:rsidR="00D818BB" w:rsidRPr="009D21A0" w:rsidRDefault="00D818BB" w:rsidP="004D5785">
                      <w:pPr>
                        <w:pStyle w:val="Ttulo2"/>
                        <w:rPr>
                          <w:color w:val="auto"/>
                        </w:rPr>
                      </w:pPr>
                      <w:bookmarkStart w:id="141" w:name="_Toc500177567"/>
                      <w:r>
                        <w:t>5.2</w:t>
                      </w:r>
                      <w:r w:rsidRPr="002D1D10">
                        <w:rPr>
                          <w:color w:val="auto"/>
                        </w:rPr>
                        <w:t xml:space="preserve"> </w:t>
                      </w:r>
                      <w:r>
                        <w:rPr>
                          <w:color w:val="auto"/>
                        </w:rPr>
                        <w:t>ARQUITECTURA DEL SISTEMA</w:t>
                      </w:r>
                      <w:bookmarkEnd w:id="141"/>
                    </w:p>
                  </w:txbxContent>
                </v:textbox>
              </v:rect>
            </w:pict>
          </mc:Fallback>
        </mc:AlternateContent>
      </w:r>
    </w:p>
    <w:p w14:paraId="47DF115D" w14:textId="77777777" w:rsidR="00C76C10" w:rsidRDefault="00C76C10" w:rsidP="00AF71F7">
      <w:pPr>
        <w:spacing w:before="240" w:after="240" w:line="360" w:lineRule="auto"/>
        <w:rPr>
          <w:rFonts w:ascii="Times New Roman" w:hAnsi="Times New Roman"/>
        </w:rPr>
      </w:pPr>
    </w:p>
    <w:p w14:paraId="47DF115E" w14:textId="77777777" w:rsidR="00C76C10" w:rsidRDefault="0022055F" w:rsidP="00AF71F7">
      <w:pPr>
        <w:spacing w:before="240" w:after="240" w:line="360" w:lineRule="auto"/>
        <w:rPr>
          <w:rFonts w:ascii="Times New Roman" w:hAnsi="Times New Roman"/>
        </w:rPr>
      </w:pPr>
      <w:r w:rsidRPr="0022055F">
        <w:rPr>
          <w:rFonts w:ascii="Times New Roman" w:hAnsi="Times New Roman"/>
          <w:noProof/>
          <w:lang w:eastAsia="es-BO"/>
        </w:rPr>
        <w:drawing>
          <wp:inline distT="0" distB="0" distL="0" distR="0" wp14:anchorId="47DF14B2" wp14:editId="47DF14B3">
            <wp:extent cx="5611183" cy="5931673"/>
            <wp:effectExtent l="0" t="0" r="889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20003" cy="5940996"/>
                    </a:xfrm>
                    <a:prstGeom prst="rect">
                      <a:avLst/>
                    </a:prstGeom>
                    <a:noFill/>
                    <a:ln>
                      <a:noFill/>
                    </a:ln>
                  </pic:spPr>
                </pic:pic>
              </a:graphicData>
            </a:graphic>
          </wp:inline>
        </w:drawing>
      </w:r>
    </w:p>
    <w:p w14:paraId="47DF115F" w14:textId="77777777" w:rsidR="00C76C10" w:rsidRDefault="00C76C10" w:rsidP="00AF71F7">
      <w:pPr>
        <w:spacing w:before="240" w:after="240" w:line="360" w:lineRule="auto"/>
        <w:rPr>
          <w:rFonts w:ascii="Times New Roman" w:hAnsi="Times New Roman"/>
        </w:rPr>
      </w:pPr>
    </w:p>
    <w:p w14:paraId="47DF1160" w14:textId="77777777" w:rsidR="00C76C10" w:rsidRDefault="00C76C10" w:rsidP="00AF71F7">
      <w:pPr>
        <w:spacing w:before="240" w:after="240" w:line="360" w:lineRule="auto"/>
        <w:rPr>
          <w:rFonts w:ascii="Times New Roman" w:hAnsi="Times New Roman"/>
        </w:rPr>
      </w:pPr>
    </w:p>
    <w:p w14:paraId="47DF1161" w14:textId="77777777" w:rsidR="00C76C10" w:rsidRDefault="00C76C10" w:rsidP="00AF71F7">
      <w:pPr>
        <w:spacing w:before="240" w:after="240" w:line="360" w:lineRule="auto"/>
        <w:rPr>
          <w:rFonts w:ascii="Times New Roman" w:hAnsi="Times New Roman"/>
        </w:rPr>
      </w:pPr>
    </w:p>
    <w:p w14:paraId="47DF1162" w14:textId="77777777" w:rsidR="00C76C10" w:rsidRDefault="002E58F1" w:rsidP="00AF71F7">
      <w:pPr>
        <w:spacing w:before="240" w:after="240" w:line="360" w:lineRule="auto"/>
        <w:rPr>
          <w:rFonts w:ascii="Times New Roman" w:hAnsi="Times New Roman"/>
        </w:rPr>
      </w:pPr>
      <w:r w:rsidRPr="00FE28CE">
        <w:rPr>
          <w:noProof/>
          <w:lang w:eastAsia="es-BO"/>
        </w:rPr>
        <w:lastRenderedPageBreak/>
        <mc:AlternateContent>
          <mc:Choice Requires="wps">
            <w:drawing>
              <wp:anchor distT="0" distB="0" distL="114300" distR="114300" simplePos="0" relativeHeight="251825152" behindDoc="0" locked="0" layoutInCell="1" allowOverlap="1" wp14:anchorId="47DF14B4" wp14:editId="47DF14B5">
                <wp:simplePos x="0" y="0"/>
                <wp:positionH relativeFrom="margin">
                  <wp:align>center</wp:align>
                </wp:positionH>
                <wp:positionV relativeFrom="paragraph">
                  <wp:posOffset>-214630</wp:posOffset>
                </wp:positionV>
                <wp:extent cx="6305550" cy="548640"/>
                <wp:effectExtent l="0" t="0" r="0" b="3810"/>
                <wp:wrapNone/>
                <wp:docPr id="108"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7" w14:textId="77777777" w:rsidR="00D818BB" w:rsidRPr="009D21A0" w:rsidRDefault="00D818BB" w:rsidP="002E58F1">
                            <w:pPr>
                              <w:pStyle w:val="Ttulo2"/>
                              <w:rPr>
                                <w:color w:val="auto"/>
                              </w:rPr>
                            </w:pPr>
                            <w:bookmarkStart w:id="109" w:name="_Toc500177568"/>
                            <w:r>
                              <w:t>5.3</w:t>
                            </w:r>
                            <w:r>
                              <w:rPr>
                                <w:color w:val="auto"/>
                              </w:rPr>
                              <w:t xml:space="preserve"> DISEÑO DE CASOS DE USO</w:t>
                            </w:r>
                            <w:bookmarkEnd w:id="10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B4" id="_x0000_s1055" style="position:absolute;margin-left:0;margin-top:-16.9pt;width:496.5pt;height:43.2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" fillcolor="#4a999d [3204]" stroked="f" strokeweight="2pt">
                <v:textbox>
                  <w:txbxContent>
                    <w:p w14:paraId="47DF1507" w14:textId="77777777" w:rsidR="00D818BB" w:rsidRPr="009D21A0" w:rsidRDefault="00D818BB" w:rsidP="002E58F1">
                      <w:pPr>
                        <w:pStyle w:val="Ttulo2"/>
                        <w:rPr>
                          <w:color w:val="auto"/>
                        </w:rPr>
                      </w:pPr>
                      <w:bookmarkStart w:id="143" w:name="_Toc500177568"/>
                      <w:r>
                        <w:t>5.3</w:t>
                      </w:r>
                      <w:r>
                        <w:rPr>
                          <w:color w:val="auto"/>
                        </w:rPr>
                        <w:t xml:space="preserve"> DISEÑO DE CASOS DE USO</w:t>
                      </w:r>
                      <w:bookmarkEnd w:id="143"/>
                    </w:p>
                  </w:txbxContent>
                </v:textbox>
                <w10:wrap anchorx="margin"/>
              </v:rect>
            </w:pict>
          </mc:Fallback>
        </mc:AlternateContent>
      </w:r>
    </w:p>
    <w:p w14:paraId="47DF1163" w14:textId="77777777" w:rsidR="00C76C10" w:rsidRPr="001A36E7" w:rsidRDefault="001A36E7" w:rsidP="00AF71F7">
      <w:pPr>
        <w:spacing w:before="240" w:after="240" w:line="360" w:lineRule="auto"/>
        <w:rPr>
          <w:rFonts w:ascii="Times New Roman" w:hAnsi="Times New Roman"/>
          <w:b/>
        </w:rPr>
      </w:pPr>
      <w:r w:rsidRPr="001A36E7">
        <w:rPr>
          <w:rFonts w:ascii="Times New Roman" w:hAnsi="Times New Roman"/>
          <w:b/>
          <w:sz w:val="28"/>
        </w:rPr>
        <w:t>GESTIONAR REGISTRO DE ESTUDIANTE</w:t>
      </w:r>
    </w:p>
    <w:p w14:paraId="47DF1164" w14:textId="77777777" w:rsidR="00C76C10" w:rsidRDefault="001A36E7" w:rsidP="00AF71F7">
      <w:pPr>
        <w:spacing w:before="240" w:after="240" w:line="360" w:lineRule="auto"/>
        <w:rPr>
          <w:rFonts w:ascii="Times New Roman" w:hAnsi="Times New Roman"/>
        </w:rPr>
      </w:pPr>
      <w:r w:rsidRPr="001A36E7">
        <w:rPr>
          <w:rFonts w:ascii="Times New Roman" w:hAnsi="Times New Roman"/>
          <w:noProof/>
          <w:lang w:eastAsia="es-BO"/>
        </w:rPr>
        <w:drawing>
          <wp:inline distT="0" distB="0" distL="0" distR="0" wp14:anchorId="47DF14B6" wp14:editId="47DF14B7">
            <wp:extent cx="5611980" cy="7081284"/>
            <wp:effectExtent l="0" t="0" r="8255" b="571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6518" cy="7087011"/>
                    </a:xfrm>
                    <a:prstGeom prst="rect">
                      <a:avLst/>
                    </a:prstGeom>
                    <a:noFill/>
                    <a:ln>
                      <a:noFill/>
                    </a:ln>
                  </pic:spPr>
                </pic:pic>
              </a:graphicData>
            </a:graphic>
          </wp:inline>
        </w:drawing>
      </w:r>
    </w:p>
    <w:p w14:paraId="47DF1165" w14:textId="77777777" w:rsidR="00C76C10" w:rsidRPr="004213D3" w:rsidRDefault="001A36E7" w:rsidP="00EC31CF">
      <w:pPr>
        <w:spacing w:line="360" w:lineRule="auto"/>
        <w:rPr>
          <w:rFonts w:ascii="Times New Roman" w:hAnsi="Times New Roman"/>
          <w:b/>
          <w:sz w:val="28"/>
        </w:rPr>
      </w:pPr>
      <w:r w:rsidRPr="004213D3">
        <w:rPr>
          <w:rFonts w:ascii="Times New Roman" w:hAnsi="Times New Roman"/>
          <w:b/>
          <w:sz w:val="28"/>
        </w:rPr>
        <w:lastRenderedPageBreak/>
        <w:t>REALIZAR PAGO DE MATRICULA</w:t>
      </w:r>
    </w:p>
    <w:p w14:paraId="47DF1166" w14:textId="77777777" w:rsidR="001A36E7" w:rsidRDefault="00EC31CF" w:rsidP="00EC31CF">
      <w:pPr>
        <w:spacing w:line="360" w:lineRule="auto"/>
        <w:rPr>
          <w:rFonts w:ascii="Times New Roman" w:hAnsi="Times New Roman"/>
        </w:rPr>
      </w:pPr>
      <w:r w:rsidRPr="00EC31CF">
        <w:rPr>
          <w:rFonts w:ascii="Times New Roman" w:hAnsi="Times New Roman"/>
          <w:noProof/>
          <w:lang w:eastAsia="es-BO"/>
        </w:rPr>
        <w:drawing>
          <wp:inline distT="0" distB="0" distL="0" distR="0" wp14:anchorId="47DF14B8" wp14:editId="47DF14B9">
            <wp:extent cx="5612130" cy="3285939"/>
            <wp:effectExtent l="0" t="0" r="762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3285939"/>
                    </a:xfrm>
                    <a:prstGeom prst="rect">
                      <a:avLst/>
                    </a:prstGeom>
                    <a:noFill/>
                    <a:ln>
                      <a:noFill/>
                    </a:ln>
                  </pic:spPr>
                </pic:pic>
              </a:graphicData>
            </a:graphic>
          </wp:inline>
        </w:drawing>
      </w:r>
    </w:p>
    <w:p w14:paraId="47DF1167" w14:textId="77777777" w:rsidR="00C76C10" w:rsidRPr="00EC31CF" w:rsidRDefault="00EC31CF" w:rsidP="00EC31CF">
      <w:pPr>
        <w:spacing w:line="360" w:lineRule="auto"/>
        <w:rPr>
          <w:rFonts w:ascii="Times New Roman" w:hAnsi="Times New Roman"/>
          <w:b/>
          <w:sz w:val="28"/>
        </w:rPr>
      </w:pPr>
      <w:r w:rsidRPr="00EC31CF">
        <w:rPr>
          <w:rFonts w:ascii="Times New Roman" w:hAnsi="Times New Roman"/>
          <w:b/>
          <w:sz w:val="28"/>
        </w:rPr>
        <w:t>GESTIONAR CURRICULA</w:t>
      </w:r>
    </w:p>
    <w:p w14:paraId="718D4C38" w14:textId="0255F90F" w:rsidR="006455F7" w:rsidRDefault="00EC31CF" w:rsidP="003D4930">
      <w:pPr>
        <w:spacing w:line="360" w:lineRule="auto"/>
        <w:rPr>
          <w:rFonts w:ascii="Times New Roman" w:hAnsi="Times New Roman"/>
        </w:rPr>
      </w:pPr>
      <w:r w:rsidRPr="00EC31CF">
        <w:rPr>
          <w:rFonts w:ascii="Times New Roman" w:hAnsi="Times New Roman"/>
          <w:noProof/>
          <w:lang w:eastAsia="es-BO"/>
        </w:rPr>
        <w:drawing>
          <wp:inline distT="0" distB="0" distL="0" distR="0" wp14:anchorId="47DF14BA" wp14:editId="47DF14BB">
            <wp:extent cx="5611363" cy="3924300"/>
            <wp:effectExtent l="0" t="0" r="889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3135" cy="3925539"/>
                    </a:xfrm>
                    <a:prstGeom prst="rect">
                      <a:avLst/>
                    </a:prstGeom>
                    <a:noFill/>
                    <a:ln>
                      <a:noFill/>
                    </a:ln>
                  </pic:spPr>
                </pic:pic>
              </a:graphicData>
            </a:graphic>
          </wp:inline>
        </w:drawing>
      </w:r>
    </w:p>
    <w:p w14:paraId="5BB971B6" w14:textId="77777777" w:rsidR="003D4930" w:rsidRDefault="003D4930" w:rsidP="00AF71F7">
      <w:pPr>
        <w:spacing w:before="240" w:after="240" w:line="360" w:lineRule="auto"/>
        <w:rPr>
          <w:rFonts w:ascii="Times New Roman" w:hAnsi="Times New Roman"/>
        </w:rPr>
      </w:pPr>
    </w:p>
    <w:p w14:paraId="47DF116A" w14:textId="2523712C" w:rsidR="00C76C10" w:rsidRDefault="00F013AC" w:rsidP="00AF71F7">
      <w:pPr>
        <w:spacing w:before="240" w:after="240" w:line="360" w:lineRule="auto"/>
        <w:rPr>
          <w:rFonts w:ascii="Times New Roman" w:hAnsi="Times New Roman"/>
        </w:rPr>
      </w:pPr>
      <w:r w:rsidRPr="00FE28CE">
        <w:rPr>
          <w:noProof/>
          <w:lang w:eastAsia="es-BO"/>
        </w:rPr>
        <mc:AlternateContent>
          <mc:Choice Requires="wps">
            <w:drawing>
              <wp:anchor distT="0" distB="0" distL="114300" distR="114300" simplePos="0" relativeHeight="251827200" behindDoc="0" locked="0" layoutInCell="1" allowOverlap="1" wp14:anchorId="47DF14BE" wp14:editId="72BA44A2">
                <wp:simplePos x="0" y="0"/>
                <wp:positionH relativeFrom="margin">
                  <wp:align>center</wp:align>
                </wp:positionH>
                <wp:positionV relativeFrom="paragraph">
                  <wp:posOffset>-629920</wp:posOffset>
                </wp:positionV>
                <wp:extent cx="6305550" cy="548640"/>
                <wp:effectExtent l="0" t="0" r="0" b="3810"/>
                <wp:wrapNone/>
                <wp:docPr id="114"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8" w14:textId="77777777" w:rsidR="00D818BB" w:rsidRPr="009D21A0" w:rsidRDefault="00D818BB" w:rsidP="00F013AC">
                            <w:pPr>
                              <w:pStyle w:val="Ttulo2"/>
                              <w:rPr>
                                <w:color w:val="auto"/>
                              </w:rPr>
                            </w:pPr>
                            <w:bookmarkStart w:id="110" w:name="_Toc500177569"/>
                            <w:r>
                              <w:t>5.4</w:t>
                            </w:r>
                            <w:r>
                              <w:rPr>
                                <w:color w:val="auto"/>
                              </w:rPr>
                              <w:t xml:space="preserve"> DISEÑO DE CLASE</w:t>
                            </w:r>
                            <w:bookmarkEnd w:id="11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BE" id="_x0000_s1056" style="position:absolute;margin-left:0;margin-top:-49.6pt;width:496.5pt;height:43.2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" fillcolor="#4a999d [3204]" stroked="f" strokeweight="2pt">
                <v:textbox>
                  <w:txbxContent>
                    <w:p w14:paraId="47DF1508" w14:textId="77777777" w:rsidR="00D818BB" w:rsidRPr="009D21A0" w:rsidRDefault="00D818BB" w:rsidP="00F013AC">
                      <w:pPr>
                        <w:pStyle w:val="Ttulo2"/>
                        <w:rPr>
                          <w:color w:val="auto"/>
                        </w:rPr>
                      </w:pPr>
                      <w:bookmarkStart w:id="111" w:name="_Toc500177569"/>
                      <w:r>
                        <w:t>5.4</w:t>
                      </w:r>
                      <w:r>
                        <w:rPr>
                          <w:color w:val="auto"/>
                        </w:rPr>
                        <w:t xml:space="preserve"> DISEÑO DE CLASE</w:t>
                      </w:r>
                      <w:bookmarkEnd w:id="111"/>
                    </w:p>
                  </w:txbxContent>
                </v:textbox>
                <w10:wrap anchorx="margin"/>
              </v:rect>
            </w:pict>
          </mc:Fallback>
        </mc:AlternateContent>
      </w:r>
    </w:p>
    <w:p w14:paraId="47DF116B" w14:textId="459F4C2E" w:rsidR="00C76C10" w:rsidRDefault="006455F7" w:rsidP="00AF71F7">
      <w:pPr>
        <w:spacing w:before="240" w:after="240" w:line="360" w:lineRule="auto"/>
        <w:rPr>
          <w:rFonts w:ascii="Times New Roman" w:hAnsi="Times New Roman"/>
        </w:rPr>
      </w:pPr>
      <w:r>
        <w:rPr>
          <w:noProof/>
          <w:lang w:eastAsia="es-BO"/>
        </w:rPr>
        <w:drawing>
          <wp:inline distT="0" distB="0" distL="0" distR="0" wp14:anchorId="07C5B902" wp14:editId="7891890C">
            <wp:extent cx="5694680" cy="5575300"/>
            <wp:effectExtent l="0" t="0" r="1270" b="635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ultimo DIAGRAMA DE CLASES.png"/>
                    <pic:cNvPicPr/>
                  </pic:nvPicPr>
                  <pic:blipFill>
                    <a:blip r:embed="rId108">
                      <a:extLst>
                        <a:ext uri="{28A0092B-C50C-407E-A947-70E740481C1C}">
                          <a14:useLocalDpi xmlns:a14="http://schemas.microsoft.com/office/drawing/2010/main" val="0"/>
                        </a:ext>
                      </a:extLst>
                    </a:blip>
                    <a:stretch>
                      <a:fillRect/>
                    </a:stretch>
                  </pic:blipFill>
                  <pic:spPr>
                    <a:xfrm>
                      <a:off x="0" y="0"/>
                      <a:ext cx="5716404" cy="5596569"/>
                    </a:xfrm>
                    <a:prstGeom prst="rect">
                      <a:avLst/>
                    </a:prstGeom>
                  </pic:spPr>
                </pic:pic>
              </a:graphicData>
            </a:graphic>
          </wp:inline>
        </w:drawing>
      </w:r>
    </w:p>
    <w:p w14:paraId="0B3A6AAA" w14:textId="2AB9B5CC" w:rsidR="006455F7" w:rsidRDefault="006455F7" w:rsidP="00AF71F7">
      <w:pPr>
        <w:spacing w:before="240" w:after="240" w:line="360" w:lineRule="auto"/>
        <w:rPr>
          <w:rFonts w:ascii="Times New Roman" w:hAnsi="Times New Roman"/>
        </w:rPr>
      </w:pPr>
    </w:p>
    <w:p w14:paraId="31801DD0" w14:textId="1880B84B" w:rsidR="006455F7" w:rsidRDefault="006455F7" w:rsidP="00AF71F7">
      <w:pPr>
        <w:spacing w:before="240" w:after="240" w:line="360" w:lineRule="auto"/>
        <w:rPr>
          <w:rFonts w:ascii="Times New Roman" w:hAnsi="Times New Roman"/>
        </w:rPr>
      </w:pPr>
    </w:p>
    <w:p w14:paraId="1D2AC594" w14:textId="0360FFBC" w:rsidR="006455F7" w:rsidRDefault="006455F7" w:rsidP="00AF71F7">
      <w:pPr>
        <w:spacing w:before="240" w:after="240" w:line="360" w:lineRule="auto"/>
        <w:rPr>
          <w:rFonts w:ascii="Times New Roman" w:hAnsi="Times New Roman"/>
        </w:rPr>
      </w:pPr>
    </w:p>
    <w:p w14:paraId="2C6E42C2" w14:textId="67DB8209" w:rsidR="006455F7" w:rsidRDefault="006455F7" w:rsidP="00AF71F7">
      <w:pPr>
        <w:spacing w:before="240" w:after="240" w:line="360" w:lineRule="auto"/>
        <w:rPr>
          <w:rFonts w:ascii="Times New Roman" w:hAnsi="Times New Roman"/>
        </w:rPr>
      </w:pPr>
    </w:p>
    <w:p w14:paraId="12F39854" w14:textId="77777777" w:rsidR="006455F7" w:rsidRDefault="006455F7" w:rsidP="00AF71F7">
      <w:pPr>
        <w:spacing w:before="240" w:after="240" w:line="360" w:lineRule="auto"/>
        <w:rPr>
          <w:rFonts w:ascii="Times New Roman" w:hAnsi="Times New Roman"/>
        </w:rPr>
      </w:pPr>
    </w:p>
    <w:p w14:paraId="47DF116C" w14:textId="77777777" w:rsidR="00C76C10" w:rsidRDefault="00DB489D" w:rsidP="00AF71F7">
      <w:pPr>
        <w:spacing w:before="240" w:after="240" w:line="360" w:lineRule="auto"/>
        <w:rPr>
          <w:rFonts w:ascii="Times New Roman" w:hAnsi="Times New Roman"/>
        </w:rPr>
      </w:pPr>
      <w:r w:rsidRPr="00FE28CE">
        <w:rPr>
          <w:noProof/>
          <w:lang w:eastAsia="es-BO"/>
        </w:rPr>
        <mc:AlternateContent>
          <mc:Choice Requires="wps">
            <w:drawing>
              <wp:anchor distT="0" distB="0" distL="114300" distR="114300" simplePos="0" relativeHeight="251830272" behindDoc="0" locked="0" layoutInCell="1" allowOverlap="1" wp14:anchorId="47DF14C0" wp14:editId="47DF14C1">
                <wp:simplePos x="0" y="0"/>
                <wp:positionH relativeFrom="margin">
                  <wp:posOffset>-346710</wp:posOffset>
                </wp:positionH>
                <wp:positionV relativeFrom="paragraph">
                  <wp:posOffset>-214630</wp:posOffset>
                </wp:positionV>
                <wp:extent cx="6305550" cy="548640"/>
                <wp:effectExtent l="0" t="0" r="0" b="3810"/>
                <wp:wrapNone/>
                <wp:docPr id="122"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9" w14:textId="77777777" w:rsidR="00D818BB" w:rsidRPr="009D21A0" w:rsidRDefault="00D818BB" w:rsidP="00DB489D">
                            <w:pPr>
                              <w:pStyle w:val="Ttulo2"/>
                              <w:rPr>
                                <w:color w:val="auto"/>
                              </w:rPr>
                            </w:pPr>
                            <w:bookmarkStart w:id="112" w:name="_Toc500177570"/>
                            <w:r>
                              <w:t>5.5</w:t>
                            </w:r>
                            <w:r>
                              <w:rPr>
                                <w:color w:val="auto"/>
                              </w:rPr>
                              <w:t xml:space="preserve"> DISEÑO LOGICO DE LA BASE DE DATOS</w:t>
                            </w:r>
                            <w:bookmarkEnd w:id="1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C0" id="_x0000_s1057" style="position:absolute;margin-left:-27.3pt;margin-top:-16.9pt;width:496.5pt;height:43.2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" fillcolor="#4a999d [3204]" stroked="f" strokeweight="2pt">
                <v:textbox>
                  <w:txbxContent>
                    <w:p w14:paraId="47DF1509" w14:textId="77777777" w:rsidR="00D818BB" w:rsidRPr="009D21A0" w:rsidRDefault="00D818BB" w:rsidP="00DB489D">
                      <w:pPr>
                        <w:pStyle w:val="Ttulo2"/>
                        <w:rPr>
                          <w:color w:val="auto"/>
                        </w:rPr>
                      </w:pPr>
                      <w:bookmarkStart w:id="147" w:name="_Toc500177570"/>
                      <w:r>
                        <w:t>5.5</w:t>
                      </w:r>
                      <w:r>
                        <w:rPr>
                          <w:color w:val="auto"/>
                        </w:rPr>
                        <w:t xml:space="preserve"> DISEÑO LOGICO DE LA BASE DE DATOS</w:t>
                      </w:r>
                      <w:bookmarkEnd w:id="147"/>
                    </w:p>
                  </w:txbxContent>
                </v:textbox>
                <w10:wrap anchorx="margin"/>
              </v:rect>
            </w:pict>
          </mc:Fallback>
        </mc:AlternateContent>
      </w:r>
    </w:p>
    <w:p w14:paraId="47DF116D" w14:textId="77777777" w:rsidR="0070586A" w:rsidRDefault="0070586A" w:rsidP="00AF71F7">
      <w:pPr>
        <w:spacing w:before="240" w:after="240" w:line="360" w:lineRule="auto"/>
        <w:rPr>
          <w:rFonts w:ascii="Times New Roman" w:hAnsi="Times New Roman"/>
        </w:rPr>
      </w:pPr>
    </w:p>
    <w:p w14:paraId="47DF116E" w14:textId="77777777" w:rsidR="00AB5DA7" w:rsidRPr="00C92CB8" w:rsidRDefault="00AB5DA7" w:rsidP="00AB5DA7">
      <w:pPr>
        <w:rPr>
          <w:rFonts w:asciiTheme="minorHAnsi" w:hAnsiTheme="minorHAnsi" w:cstheme="minorHAnsi"/>
          <w:b/>
          <w:sz w:val="22"/>
          <w:szCs w:val="22"/>
        </w:rPr>
      </w:pPr>
      <w:r w:rsidRPr="00C92CB8">
        <w:rPr>
          <w:rFonts w:asciiTheme="minorHAnsi" w:hAnsiTheme="minorHAnsi" w:cstheme="minorHAnsi"/>
          <w:b/>
          <w:sz w:val="22"/>
          <w:szCs w:val="22"/>
        </w:rPr>
        <w:t>Usuario:</w:t>
      </w:r>
    </w:p>
    <w:p w14:paraId="47DF116F" w14:textId="77777777" w:rsidR="00AB5DA7" w:rsidRDefault="00AB5DA7" w:rsidP="00AB5DA7">
      <w:pPr>
        <w:pStyle w:val="Sinespaciado"/>
      </w:pPr>
      <w:r>
        <w:t>PK</w:t>
      </w: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E8645B" w14:paraId="47DF1176" w14:textId="77777777" w:rsidTr="00D818BB">
        <w:tc>
          <w:tcPr>
            <w:tcW w:w="1471" w:type="dxa"/>
          </w:tcPr>
          <w:p w14:paraId="47DF1170" w14:textId="77777777" w:rsidR="00E8645B" w:rsidRDefault="00E8645B" w:rsidP="00551738">
            <w:pPr>
              <w:pStyle w:val="Sinespaciado"/>
              <w:jc w:val="center"/>
            </w:pPr>
            <w:r w:rsidRPr="00F165B0">
              <w:t>id_usuario</w:t>
            </w:r>
          </w:p>
        </w:tc>
        <w:tc>
          <w:tcPr>
            <w:tcW w:w="1471" w:type="dxa"/>
          </w:tcPr>
          <w:p w14:paraId="47DF1171" w14:textId="77777777" w:rsidR="00E8645B" w:rsidRDefault="00E8645B" w:rsidP="00551738">
            <w:pPr>
              <w:pStyle w:val="Sinespaciado"/>
              <w:jc w:val="center"/>
            </w:pPr>
            <w:r w:rsidRPr="00F165B0">
              <w:t>username</w:t>
            </w:r>
          </w:p>
        </w:tc>
        <w:tc>
          <w:tcPr>
            <w:tcW w:w="1471" w:type="dxa"/>
          </w:tcPr>
          <w:p w14:paraId="47DF1172" w14:textId="77777777" w:rsidR="00E8645B" w:rsidRDefault="00E8645B" w:rsidP="00551738">
            <w:pPr>
              <w:pStyle w:val="Sinespaciado"/>
              <w:jc w:val="center"/>
            </w:pPr>
            <w:r w:rsidRPr="00F165B0">
              <w:t>passwords</w:t>
            </w:r>
          </w:p>
        </w:tc>
        <w:tc>
          <w:tcPr>
            <w:tcW w:w="1471" w:type="dxa"/>
          </w:tcPr>
          <w:p w14:paraId="47DF1173" w14:textId="77777777" w:rsidR="00E8645B" w:rsidRDefault="00E8645B" w:rsidP="00551738">
            <w:pPr>
              <w:pStyle w:val="Sinespaciado"/>
              <w:jc w:val="center"/>
            </w:pPr>
            <w:r w:rsidRPr="00F165B0">
              <w:t>tipo_usuario</w:t>
            </w:r>
          </w:p>
        </w:tc>
        <w:tc>
          <w:tcPr>
            <w:tcW w:w="1472" w:type="dxa"/>
          </w:tcPr>
          <w:p w14:paraId="47DF1174" w14:textId="77777777" w:rsidR="00E8645B" w:rsidRDefault="00E8645B" w:rsidP="00551738">
            <w:pPr>
              <w:pStyle w:val="Sinespaciado"/>
              <w:jc w:val="center"/>
            </w:pPr>
            <w:r w:rsidRPr="00F165B0">
              <w:t>activo</w:t>
            </w:r>
          </w:p>
        </w:tc>
        <w:tc>
          <w:tcPr>
            <w:tcW w:w="1472" w:type="dxa"/>
          </w:tcPr>
          <w:p w14:paraId="47DF1175" w14:textId="77777777" w:rsidR="00E8645B" w:rsidRPr="00F165B0" w:rsidRDefault="00E8645B" w:rsidP="00551738">
            <w:pPr>
              <w:pStyle w:val="Sinespaciado"/>
              <w:jc w:val="center"/>
            </w:pPr>
            <w:r w:rsidRPr="00F165B0">
              <w:t>intentos</w:t>
            </w:r>
          </w:p>
        </w:tc>
      </w:tr>
    </w:tbl>
    <w:p w14:paraId="47DF1177" w14:textId="77777777" w:rsidR="00AB5DA7" w:rsidRDefault="00AB5DA7" w:rsidP="00AB5DA7">
      <w:pPr>
        <w:pStyle w:val="Sinespaciado"/>
      </w:pPr>
    </w:p>
    <w:p w14:paraId="47DF1178" w14:textId="77777777" w:rsidR="00AB5DA7" w:rsidRPr="00C92CB8" w:rsidRDefault="00AB5DA7" w:rsidP="00AB5DA7">
      <w:pPr>
        <w:pStyle w:val="Sinespaciado"/>
        <w:rPr>
          <w:b/>
        </w:rPr>
      </w:pPr>
      <w:r w:rsidRPr="00C92CB8">
        <w:rPr>
          <w:b/>
        </w:rPr>
        <w:t>Nivel:</w:t>
      </w:r>
    </w:p>
    <w:p w14:paraId="47DF1179" w14:textId="77777777" w:rsidR="00AB5DA7" w:rsidRDefault="00AB5DA7" w:rsidP="00AB5DA7">
      <w:pPr>
        <w:pStyle w:val="Sinespaciado"/>
      </w:pPr>
      <w:r>
        <w:t>PK</w:t>
      </w:r>
    </w:p>
    <w:tbl>
      <w:tblPr>
        <w:tblStyle w:val="Tablaconcuadrcula"/>
        <w:tblW w:w="0" w:type="auto"/>
        <w:tblLook w:val="04A0" w:firstRow="1" w:lastRow="0" w:firstColumn="1" w:lastColumn="0" w:noHBand="0" w:noVBand="1"/>
      </w:tblPr>
      <w:tblGrid>
        <w:gridCol w:w="988"/>
        <w:gridCol w:w="1134"/>
        <w:gridCol w:w="1417"/>
      </w:tblGrid>
      <w:tr w:rsidR="00AB5DA7" w14:paraId="47DF117D" w14:textId="77777777" w:rsidTr="00551738">
        <w:tc>
          <w:tcPr>
            <w:tcW w:w="988" w:type="dxa"/>
          </w:tcPr>
          <w:p w14:paraId="47DF117A" w14:textId="77777777" w:rsidR="00AB5DA7" w:rsidRDefault="00AB5DA7" w:rsidP="00551738">
            <w:pPr>
              <w:pStyle w:val="Sinespaciado"/>
            </w:pPr>
            <w:r w:rsidRPr="00F165B0">
              <w:t>id_nivel</w:t>
            </w:r>
          </w:p>
        </w:tc>
        <w:tc>
          <w:tcPr>
            <w:tcW w:w="1134" w:type="dxa"/>
          </w:tcPr>
          <w:p w14:paraId="47DF117B" w14:textId="77777777" w:rsidR="00AB5DA7" w:rsidRDefault="00AB5DA7" w:rsidP="00551738">
            <w:pPr>
              <w:pStyle w:val="Sinespaciado"/>
            </w:pPr>
            <w:r w:rsidRPr="00F165B0">
              <w:t>nombre</w:t>
            </w:r>
          </w:p>
        </w:tc>
        <w:tc>
          <w:tcPr>
            <w:tcW w:w="1417" w:type="dxa"/>
          </w:tcPr>
          <w:p w14:paraId="47DF117C" w14:textId="77777777" w:rsidR="00AB5DA7" w:rsidRDefault="00AB5DA7" w:rsidP="00551738">
            <w:pPr>
              <w:pStyle w:val="Sinespaciado"/>
            </w:pPr>
            <w:r w:rsidRPr="00F165B0">
              <w:t>modalidad</w:t>
            </w:r>
          </w:p>
        </w:tc>
      </w:tr>
    </w:tbl>
    <w:p w14:paraId="47DF117E" w14:textId="77777777" w:rsidR="00AB5DA7" w:rsidRDefault="00AB5DA7" w:rsidP="00AB5DA7">
      <w:pPr>
        <w:pStyle w:val="Sinespaciado"/>
      </w:pPr>
    </w:p>
    <w:p w14:paraId="47DF117F" w14:textId="77777777" w:rsidR="00AB5DA7" w:rsidRPr="00C92CB8" w:rsidRDefault="00AB5DA7" w:rsidP="00AB5DA7">
      <w:pPr>
        <w:pStyle w:val="Sinespaciado"/>
        <w:rPr>
          <w:b/>
        </w:rPr>
      </w:pPr>
      <w:r w:rsidRPr="00C92CB8">
        <w:rPr>
          <w:b/>
        </w:rPr>
        <w:t>Persona:</w:t>
      </w:r>
    </w:p>
    <w:p w14:paraId="47DF1180" w14:textId="77777777" w:rsidR="00AB5DA7" w:rsidRDefault="00AB5DA7" w:rsidP="00AB5DA7">
      <w:pPr>
        <w:pStyle w:val="Sinespaciado"/>
        <w:tabs>
          <w:tab w:val="left" w:pos="1267"/>
        </w:tabs>
      </w:pPr>
      <w:r>
        <w:t>PK</w:t>
      </w:r>
      <w:r>
        <w:tab/>
        <w:t>FK</w:t>
      </w:r>
    </w:p>
    <w:tbl>
      <w:tblPr>
        <w:tblStyle w:val="Tablaconcuadrcula"/>
        <w:tblW w:w="0" w:type="auto"/>
        <w:tblLook w:val="04A0" w:firstRow="1" w:lastRow="0" w:firstColumn="1" w:lastColumn="0" w:noHBand="0" w:noVBand="1"/>
      </w:tblPr>
      <w:tblGrid>
        <w:gridCol w:w="846"/>
        <w:gridCol w:w="371"/>
        <w:gridCol w:w="1158"/>
        <w:gridCol w:w="543"/>
        <w:gridCol w:w="763"/>
        <w:gridCol w:w="163"/>
        <w:gridCol w:w="1155"/>
        <w:gridCol w:w="1215"/>
        <w:gridCol w:w="656"/>
        <w:gridCol w:w="1035"/>
      </w:tblGrid>
      <w:tr w:rsidR="00AB5DA7" w14:paraId="47DF1189" w14:textId="77777777" w:rsidTr="00551738">
        <w:tc>
          <w:tcPr>
            <w:tcW w:w="1217" w:type="dxa"/>
            <w:gridSpan w:val="2"/>
          </w:tcPr>
          <w:p w14:paraId="47DF1181" w14:textId="77777777" w:rsidR="00AB5DA7" w:rsidRDefault="00AB5DA7" w:rsidP="00551738">
            <w:pPr>
              <w:pStyle w:val="Sinespaciado"/>
            </w:pPr>
            <w:r w:rsidRPr="00CC4B82">
              <w:t>id_persona</w:t>
            </w:r>
          </w:p>
        </w:tc>
        <w:tc>
          <w:tcPr>
            <w:tcW w:w="1158" w:type="dxa"/>
          </w:tcPr>
          <w:p w14:paraId="47DF1182" w14:textId="77777777" w:rsidR="00AB5DA7" w:rsidRDefault="00AB5DA7" w:rsidP="00551738">
            <w:pPr>
              <w:pStyle w:val="Sinespaciado"/>
            </w:pPr>
            <w:r w:rsidRPr="00CC4B82">
              <w:t>id_usuario</w:t>
            </w:r>
          </w:p>
        </w:tc>
        <w:tc>
          <w:tcPr>
            <w:tcW w:w="543" w:type="dxa"/>
          </w:tcPr>
          <w:p w14:paraId="47DF1183" w14:textId="77777777" w:rsidR="00AB5DA7" w:rsidRDefault="00AB5DA7" w:rsidP="00551738">
            <w:pPr>
              <w:pStyle w:val="Sinespaciado"/>
            </w:pPr>
            <w:r w:rsidRPr="00CC4B82">
              <w:t>ci</w:t>
            </w:r>
          </w:p>
        </w:tc>
        <w:tc>
          <w:tcPr>
            <w:tcW w:w="926" w:type="dxa"/>
            <w:gridSpan w:val="2"/>
          </w:tcPr>
          <w:p w14:paraId="47DF1184" w14:textId="77777777" w:rsidR="00AB5DA7" w:rsidRDefault="00AB5DA7" w:rsidP="00551738">
            <w:pPr>
              <w:pStyle w:val="Sinespaciado"/>
            </w:pPr>
            <w:r w:rsidRPr="00CC4B82">
              <w:t>nombre</w:t>
            </w:r>
          </w:p>
        </w:tc>
        <w:tc>
          <w:tcPr>
            <w:tcW w:w="1155" w:type="dxa"/>
          </w:tcPr>
          <w:p w14:paraId="47DF1185" w14:textId="77777777" w:rsidR="00AB5DA7" w:rsidRDefault="00AB5DA7" w:rsidP="00551738">
            <w:pPr>
              <w:pStyle w:val="Sinespaciado"/>
            </w:pPr>
            <w:r w:rsidRPr="00CC4B82">
              <w:t>apellido_p</w:t>
            </w:r>
          </w:p>
        </w:tc>
        <w:tc>
          <w:tcPr>
            <w:tcW w:w="1215" w:type="dxa"/>
          </w:tcPr>
          <w:p w14:paraId="47DF1186" w14:textId="77777777" w:rsidR="00AB5DA7" w:rsidRDefault="00AB5DA7" w:rsidP="00551738">
            <w:pPr>
              <w:pStyle w:val="Sinespaciado"/>
            </w:pPr>
            <w:r w:rsidRPr="00CC4B82">
              <w:t>apellido_m</w:t>
            </w:r>
          </w:p>
        </w:tc>
        <w:tc>
          <w:tcPr>
            <w:tcW w:w="656" w:type="dxa"/>
          </w:tcPr>
          <w:p w14:paraId="47DF1187" w14:textId="77777777" w:rsidR="00AB5DA7" w:rsidRDefault="00AB5DA7" w:rsidP="00551738">
            <w:pPr>
              <w:pStyle w:val="Sinespaciado"/>
            </w:pPr>
            <w:r w:rsidRPr="00CC4B82">
              <w:t>sexo</w:t>
            </w:r>
          </w:p>
        </w:tc>
        <w:tc>
          <w:tcPr>
            <w:tcW w:w="1035" w:type="dxa"/>
          </w:tcPr>
          <w:p w14:paraId="47DF1188" w14:textId="77777777" w:rsidR="00AB5DA7" w:rsidRDefault="00AB5DA7" w:rsidP="00551738">
            <w:pPr>
              <w:pStyle w:val="Sinespaciado"/>
            </w:pPr>
            <w:r w:rsidRPr="00CC4B82">
              <w:t>domicilio</w:t>
            </w:r>
          </w:p>
        </w:tc>
      </w:tr>
      <w:tr w:rsidR="00AB5DA7" w14:paraId="47DF118D" w14:textId="77777777" w:rsidTr="00551738">
        <w:trPr>
          <w:gridAfter w:val="5"/>
          <w:wAfter w:w="4224" w:type="dxa"/>
        </w:trPr>
        <w:tc>
          <w:tcPr>
            <w:tcW w:w="846" w:type="dxa"/>
          </w:tcPr>
          <w:p w14:paraId="47DF118A" w14:textId="77777777" w:rsidR="00AB5DA7" w:rsidRDefault="00AB5DA7" w:rsidP="00551738">
            <w:pPr>
              <w:pStyle w:val="Sinespaciado"/>
            </w:pPr>
            <w:r w:rsidRPr="004B2ED1">
              <w:t>Correo</w:t>
            </w:r>
          </w:p>
        </w:tc>
        <w:tc>
          <w:tcPr>
            <w:tcW w:w="1529" w:type="dxa"/>
            <w:gridSpan w:val="2"/>
          </w:tcPr>
          <w:p w14:paraId="47DF118B" w14:textId="77777777" w:rsidR="00AB5DA7" w:rsidRDefault="00AB5DA7" w:rsidP="00551738">
            <w:pPr>
              <w:pStyle w:val="Sinespaciado"/>
            </w:pPr>
            <w:r w:rsidRPr="004B2ED1">
              <w:t>nacionalidad</w:t>
            </w:r>
          </w:p>
        </w:tc>
        <w:tc>
          <w:tcPr>
            <w:tcW w:w="1306" w:type="dxa"/>
            <w:gridSpan w:val="2"/>
          </w:tcPr>
          <w:p w14:paraId="47DF118C" w14:textId="77777777" w:rsidR="00AB5DA7" w:rsidRDefault="00AB5DA7" w:rsidP="00551738">
            <w:pPr>
              <w:pStyle w:val="Sinespaciado"/>
            </w:pPr>
            <w:r w:rsidRPr="004B2ED1">
              <w:t>nacimiento</w:t>
            </w:r>
          </w:p>
        </w:tc>
      </w:tr>
    </w:tbl>
    <w:p w14:paraId="47DF118E" w14:textId="77777777" w:rsidR="00AB5DA7" w:rsidRDefault="00AB5DA7" w:rsidP="00AB5DA7">
      <w:pPr>
        <w:pStyle w:val="Sinespaciado"/>
      </w:pPr>
    </w:p>
    <w:p w14:paraId="47DF118F" w14:textId="77777777" w:rsidR="00AB5DA7" w:rsidRPr="00C92CB8" w:rsidRDefault="00AB5DA7" w:rsidP="00AB5DA7">
      <w:pPr>
        <w:pStyle w:val="Sinespaciado"/>
        <w:rPr>
          <w:b/>
        </w:rPr>
      </w:pPr>
      <w:r w:rsidRPr="00C92CB8">
        <w:rPr>
          <w:b/>
        </w:rPr>
        <w:t>Teléfono:</w:t>
      </w:r>
    </w:p>
    <w:p w14:paraId="47DF1190" w14:textId="77777777" w:rsidR="00AB5DA7" w:rsidRDefault="00AB5DA7" w:rsidP="00AB5DA7">
      <w:pPr>
        <w:pStyle w:val="Sinespaciado"/>
        <w:tabs>
          <w:tab w:val="left" w:pos="1359"/>
        </w:tabs>
      </w:pPr>
      <w:r>
        <w:t>PK</w:t>
      </w:r>
      <w:r>
        <w:tab/>
        <w:t>FK</w:t>
      </w:r>
    </w:p>
    <w:tbl>
      <w:tblPr>
        <w:tblStyle w:val="Tablaconcuadrcula"/>
        <w:tblW w:w="0" w:type="auto"/>
        <w:tblLook w:val="04A0" w:firstRow="1" w:lastRow="0" w:firstColumn="1" w:lastColumn="0" w:noHBand="0" w:noVBand="1"/>
      </w:tblPr>
      <w:tblGrid>
        <w:gridCol w:w="1271"/>
        <w:gridCol w:w="1275"/>
        <w:gridCol w:w="926"/>
        <w:gridCol w:w="634"/>
      </w:tblGrid>
      <w:tr w:rsidR="00AB5DA7" w14:paraId="47DF1195" w14:textId="77777777" w:rsidTr="00551738">
        <w:tc>
          <w:tcPr>
            <w:tcW w:w="1271" w:type="dxa"/>
          </w:tcPr>
          <w:p w14:paraId="47DF1191" w14:textId="77777777" w:rsidR="00AB5DA7" w:rsidRDefault="00AB5DA7" w:rsidP="00551738">
            <w:pPr>
              <w:pStyle w:val="Sinespaciado"/>
            </w:pPr>
            <w:r w:rsidRPr="00C34FF9">
              <w:t>id_telefono</w:t>
            </w:r>
          </w:p>
        </w:tc>
        <w:tc>
          <w:tcPr>
            <w:tcW w:w="1275" w:type="dxa"/>
          </w:tcPr>
          <w:p w14:paraId="47DF1192" w14:textId="77777777" w:rsidR="00AB5DA7" w:rsidRDefault="00AB5DA7" w:rsidP="00551738">
            <w:pPr>
              <w:pStyle w:val="Sinespaciado"/>
            </w:pPr>
            <w:r w:rsidRPr="00C34FF9">
              <w:t>id_persona</w:t>
            </w:r>
          </w:p>
        </w:tc>
        <w:tc>
          <w:tcPr>
            <w:tcW w:w="926" w:type="dxa"/>
          </w:tcPr>
          <w:p w14:paraId="47DF1193" w14:textId="77777777" w:rsidR="00AB5DA7" w:rsidRDefault="00AB5DA7" w:rsidP="00551738">
            <w:pPr>
              <w:pStyle w:val="Sinespaciado"/>
            </w:pPr>
            <w:r w:rsidRPr="00C34FF9">
              <w:t>numero</w:t>
            </w:r>
          </w:p>
        </w:tc>
        <w:tc>
          <w:tcPr>
            <w:tcW w:w="634" w:type="dxa"/>
          </w:tcPr>
          <w:p w14:paraId="47DF1194" w14:textId="77777777" w:rsidR="00AB5DA7" w:rsidRDefault="00AB5DA7" w:rsidP="00551738">
            <w:pPr>
              <w:pStyle w:val="Sinespaciado"/>
              <w:ind w:left="-749" w:firstLine="708"/>
            </w:pPr>
            <w:r>
              <w:t>tipo</w:t>
            </w:r>
          </w:p>
        </w:tc>
      </w:tr>
    </w:tbl>
    <w:p w14:paraId="47DF1196" w14:textId="77777777" w:rsidR="00AB5DA7" w:rsidRDefault="00AB5DA7" w:rsidP="00AB5DA7">
      <w:pPr>
        <w:pStyle w:val="Sinespaciado"/>
      </w:pPr>
    </w:p>
    <w:p w14:paraId="47DF1197" w14:textId="77777777" w:rsidR="00AB5DA7" w:rsidRDefault="00AB5DA7" w:rsidP="00AB5DA7">
      <w:pPr>
        <w:pStyle w:val="Sinespaciado"/>
      </w:pPr>
    </w:p>
    <w:p w14:paraId="47DF1198" w14:textId="77777777" w:rsidR="00AB5DA7" w:rsidRPr="00C92CB8" w:rsidRDefault="00AB5DA7" w:rsidP="00AB5DA7">
      <w:pPr>
        <w:pStyle w:val="Sinespaciado"/>
        <w:rPr>
          <w:b/>
        </w:rPr>
      </w:pPr>
      <w:r w:rsidRPr="00C92CB8">
        <w:rPr>
          <w:b/>
        </w:rPr>
        <w:t>Administrador:</w:t>
      </w:r>
    </w:p>
    <w:p w14:paraId="47DF1199" w14:textId="77777777" w:rsidR="00AB5DA7" w:rsidRDefault="00AB5DA7" w:rsidP="00AB5DA7">
      <w:pPr>
        <w:pStyle w:val="Sinespaciado"/>
        <w:tabs>
          <w:tab w:val="left" w:pos="1394"/>
          <w:tab w:val="left" w:pos="2258"/>
        </w:tabs>
      </w:pPr>
      <w:r>
        <w:t>PK</w:t>
      </w:r>
      <w:r>
        <w:tab/>
        <w:t>FK</w:t>
      </w:r>
      <w:r>
        <w:tab/>
      </w:r>
    </w:p>
    <w:tbl>
      <w:tblPr>
        <w:tblStyle w:val="Tablaconcuadrcula"/>
        <w:tblW w:w="0" w:type="auto"/>
        <w:tblLook w:val="04A0" w:firstRow="1" w:lastRow="0" w:firstColumn="1" w:lastColumn="0" w:noHBand="0" w:noVBand="1"/>
      </w:tblPr>
      <w:tblGrid>
        <w:gridCol w:w="1271"/>
        <w:gridCol w:w="1418"/>
        <w:gridCol w:w="992"/>
        <w:gridCol w:w="1134"/>
      </w:tblGrid>
      <w:tr w:rsidR="00AB5DA7" w14:paraId="47DF119E" w14:textId="77777777" w:rsidTr="00551738">
        <w:tc>
          <w:tcPr>
            <w:tcW w:w="1271" w:type="dxa"/>
          </w:tcPr>
          <w:p w14:paraId="47DF119A" w14:textId="77777777" w:rsidR="00AB5DA7" w:rsidRDefault="00AB5DA7" w:rsidP="00551738">
            <w:pPr>
              <w:pStyle w:val="Sinespaciado"/>
            </w:pPr>
            <w:r w:rsidRPr="00C34FF9">
              <w:t>id_admin</w:t>
            </w:r>
          </w:p>
        </w:tc>
        <w:tc>
          <w:tcPr>
            <w:tcW w:w="1418" w:type="dxa"/>
          </w:tcPr>
          <w:p w14:paraId="47DF119B" w14:textId="77777777" w:rsidR="00AB5DA7" w:rsidRDefault="00AB5DA7" w:rsidP="00551738">
            <w:pPr>
              <w:pStyle w:val="Sinespaciado"/>
            </w:pPr>
            <w:r w:rsidRPr="00C34FF9">
              <w:t>id_persona</w:t>
            </w:r>
          </w:p>
        </w:tc>
        <w:tc>
          <w:tcPr>
            <w:tcW w:w="992" w:type="dxa"/>
          </w:tcPr>
          <w:p w14:paraId="47DF119C" w14:textId="77777777" w:rsidR="00AB5DA7" w:rsidRDefault="00AB5DA7" w:rsidP="00551738">
            <w:pPr>
              <w:pStyle w:val="Sinespaciado"/>
            </w:pPr>
            <w:r w:rsidRPr="00C34FF9">
              <w:t>cargo</w:t>
            </w:r>
          </w:p>
        </w:tc>
        <w:tc>
          <w:tcPr>
            <w:tcW w:w="1134" w:type="dxa"/>
          </w:tcPr>
          <w:p w14:paraId="47DF119D" w14:textId="77777777" w:rsidR="00AB5DA7" w:rsidRDefault="00AB5DA7" w:rsidP="00551738">
            <w:pPr>
              <w:pStyle w:val="Sinespaciado"/>
            </w:pPr>
            <w:r w:rsidRPr="00C34FF9">
              <w:t>imagen</w:t>
            </w:r>
          </w:p>
        </w:tc>
      </w:tr>
    </w:tbl>
    <w:p w14:paraId="47DF119F" w14:textId="77777777" w:rsidR="00AB5DA7" w:rsidRDefault="00AB5DA7" w:rsidP="00AB5DA7">
      <w:pPr>
        <w:pStyle w:val="Sinespaciado"/>
      </w:pPr>
    </w:p>
    <w:p w14:paraId="47DF11A0" w14:textId="77777777" w:rsidR="00AB5DA7" w:rsidRPr="00C92CB8" w:rsidRDefault="00AB5DA7" w:rsidP="00AB5DA7">
      <w:pPr>
        <w:pStyle w:val="Sinespaciado"/>
        <w:rPr>
          <w:b/>
        </w:rPr>
      </w:pPr>
      <w:r w:rsidRPr="00C92CB8">
        <w:rPr>
          <w:b/>
        </w:rPr>
        <w:t>Docente:</w:t>
      </w:r>
    </w:p>
    <w:p w14:paraId="47DF11A1" w14:textId="77777777" w:rsidR="00AB5DA7" w:rsidRDefault="00AB5DA7" w:rsidP="00AB5DA7">
      <w:pPr>
        <w:pStyle w:val="Sinespaciado"/>
        <w:tabs>
          <w:tab w:val="left" w:pos="1348"/>
        </w:tabs>
      </w:pPr>
      <w:r>
        <w:t>PK</w:t>
      </w:r>
      <w:r>
        <w:tab/>
        <w:t>FK</w:t>
      </w:r>
    </w:p>
    <w:tbl>
      <w:tblPr>
        <w:tblStyle w:val="Tablaconcuadrcula"/>
        <w:tblW w:w="0" w:type="auto"/>
        <w:tblLook w:val="04A0" w:firstRow="1" w:lastRow="0" w:firstColumn="1" w:lastColumn="0" w:noHBand="0" w:noVBand="1"/>
      </w:tblPr>
      <w:tblGrid>
        <w:gridCol w:w="1271"/>
        <w:gridCol w:w="1418"/>
        <w:gridCol w:w="1559"/>
        <w:gridCol w:w="1276"/>
      </w:tblGrid>
      <w:tr w:rsidR="00AB5DA7" w14:paraId="47DF11A6" w14:textId="77777777" w:rsidTr="00551738">
        <w:tc>
          <w:tcPr>
            <w:tcW w:w="1271" w:type="dxa"/>
          </w:tcPr>
          <w:p w14:paraId="47DF11A2" w14:textId="77777777" w:rsidR="00AB5DA7" w:rsidRDefault="00AB5DA7" w:rsidP="00551738">
            <w:pPr>
              <w:pStyle w:val="Sinespaciado"/>
            </w:pPr>
            <w:r w:rsidRPr="00C34FF9">
              <w:t>id_docente</w:t>
            </w:r>
          </w:p>
        </w:tc>
        <w:tc>
          <w:tcPr>
            <w:tcW w:w="1418" w:type="dxa"/>
          </w:tcPr>
          <w:p w14:paraId="47DF11A3" w14:textId="77777777" w:rsidR="00AB5DA7" w:rsidRDefault="00AB5DA7" w:rsidP="00551738">
            <w:pPr>
              <w:pStyle w:val="Sinespaciado"/>
            </w:pPr>
            <w:r w:rsidRPr="00C34FF9">
              <w:t>id_persona</w:t>
            </w:r>
          </w:p>
        </w:tc>
        <w:tc>
          <w:tcPr>
            <w:tcW w:w="1559" w:type="dxa"/>
          </w:tcPr>
          <w:p w14:paraId="47DF11A4" w14:textId="77777777" w:rsidR="00AB5DA7" w:rsidRDefault="00AB5DA7" w:rsidP="00551738">
            <w:pPr>
              <w:pStyle w:val="Sinespaciado"/>
            </w:pPr>
            <w:r w:rsidRPr="00C34FF9">
              <w:t>fecha_ingreso</w:t>
            </w:r>
          </w:p>
        </w:tc>
        <w:tc>
          <w:tcPr>
            <w:tcW w:w="1276" w:type="dxa"/>
          </w:tcPr>
          <w:p w14:paraId="47DF11A5" w14:textId="77777777" w:rsidR="00AB5DA7" w:rsidRDefault="00AB5DA7" w:rsidP="00551738">
            <w:pPr>
              <w:pStyle w:val="Sinespaciado"/>
            </w:pPr>
            <w:r w:rsidRPr="00C34FF9">
              <w:t>imagen</w:t>
            </w:r>
          </w:p>
        </w:tc>
      </w:tr>
    </w:tbl>
    <w:p w14:paraId="47DF11A7" w14:textId="77777777" w:rsidR="00AB5DA7" w:rsidRDefault="00AB5DA7" w:rsidP="00AB5DA7">
      <w:pPr>
        <w:pStyle w:val="Sinespaciado"/>
      </w:pPr>
    </w:p>
    <w:p w14:paraId="47DF11A8" w14:textId="77777777" w:rsidR="00AB5DA7" w:rsidRPr="00C92CB8" w:rsidRDefault="00AB5DA7" w:rsidP="00AB5DA7">
      <w:pPr>
        <w:pStyle w:val="Sinespaciado"/>
        <w:rPr>
          <w:b/>
        </w:rPr>
      </w:pPr>
      <w:r w:rsidRPr="00C92CB8">
        <w:rPr>
          <w:b/>
        </w:rPr>
        <w:t>Secretaria:</w:t>
      </w:r>
    </w:p>
    <w:p w14:paraId="47DF11A9" w14:textId="77777777" w:rsidR="00AB5DA7" w:rsidRDefault="00AB5DA7" w:rsidP="00AB5DA7">
      <w:pPr>
        <w:pStyle w:val="Sinespaciado"/>
        <w:tabs>
          <w:tab w:val="left" w:pos="1578"/>
        </w:tabs>
      </w:pPr>
      <w:r>
        <w:t>PK</w:t>
      </w:r>
      <w:r>
        <w:tab/>
        <w:t>FK</w:t>
      </w:r>
    </w:p>
    <w:tbl>
      <w:tblPr>
        <w:tblStyle w:val="Tablaconcuadrcula"/>
        <w:tblW w:w="0" w:type="auto"/>
        <w:tblLook w:val="04A0" w:firstRow="1" w:lastRow="0" w:firstColumn="1" w:lastColumn="0" w:noHBand="0" w:noVBand="1"/>
      </w:tblPr>
      <w:tblGrid>
        <w:gridCol w:w="1555"/>
        <w:gridCol w:w="1275"/>
        <w:gridCol w:w="1701"/>
        <w:gridCol w:w="1134"/>
      </w:tblGrid>
      <w:tr w:rsidR="00AB5DA7" w14:paraId="47DF11AE" w14:textId="77777777" w:rsidTr="00551738">
        <w:tc>
          <w:tcPr>
            <w:tcW w:w="1555" w:type="dxa"/>
          </w:tcPr>
          <w:p w14:paraId="47DF11AA" w14:textId="77777777" w:rsidR="00AB5DA7" w:rsidRDefault="00AB5DA7" w:rsidP="00551738">
            <w:pPr>
              <w:pStyle w:val="Sinespaciado"/>
            </w:pPr>
            <w:r w:rsidRPr="004B2ED1">
              <w:t>id_secretaria</w:t>
            </w:r>
          </w:p>
        </w:tc>
        <w:tc>
          <w:tcPr>
            <w:tcW w:w="1275" w:type="dxa"/>
          </w:tcPr>
          <w:p w14:paraId="47DF11AB" w14:textId="77777777" w:rsidR="00AB5DA7" w:rsidRDefault="00AB5DA7" w:rsidP="00551738">
            <w:pPr>
              <w:pStyle w:val="Sinespaciado"/>
            </w:pPr>
            <w:r w:rsidRPr="004B2ED1">
              <w:t>id_persona</w:t>
            </w:r>
          </w:p>
        </w:tc>
        <w:tc>
          <w:tcPr>
            <w:tcW w:w="1701" w:type="dxa"/>
          </w:tcPr>
          <w:p w14:paraId="47DF11AC" w14:textId="77777777" w:rsidR="00AB5DA7" w:rsidRDefault="00AB5DA7" w:rsidP="00551738">
            <w:pPr>
              <w:pStyle w:val="Sinespaciado"/>
            </w:pPr>
            <w:r w:rsidRPr="004B2ED1">
              <w:t>fecha_ingreso</w:t>
            </w:r>
          </w:p>
        </w:tc>
        <w:tc>
          <w:tcPr>
            <w:tcW w:w="1134" w:type="dxa"/>
          </w:tcPr>
          <w:p w14:paraId="47DF11AD" w14:textId="77777777" w:rsidR="00AB5DA7" w:rsidRDefault="00AB5DA7" w:rsidP="00551738">
            <w:pPr>
              <w:pStyle w:val="Sinespaciado"/>
            </w:pPr>
            <w:r w:rsidRPr="004B2ED1">
              <w:t>imagen</w:t>
            </w:r>
          </w:p>
        </w:tc>
      </w:tr>
    </w:tbl>
    <w:p w14:paraId="47DF11AF" w14:textId="77777777" w:rsidR="00AB5DA7" w:rsidRDefault="00AB5DA7" w:rsidP="00AB5DA7">
      <w:pPr>
        <w:pStyle w:val="Sinespaciado"/>
      </w:pPr>
    </w:p>
    <w:p w14:paraId="47DF11B0" w14:textId="77777777" w:rsidR="00AB5DA7" w:rsidRPr="00C92CB8" w:rsidRDefault="00AB5DA7" w:rsidP="00AB5DA7">
      <w:pPr>
        <w:pStyle w:val="Sinespaciado"/>
        <w:rPr>
          <w:b/>
        </w:rPr>
      </w:pPr>
      <w:r w:rsidRPr="00C92CB8">
        <w:rPr>
          <w:b/>
        </w:rPr>
        <w:t>Estudiante:</w:t>
      </w:r>
    </w:p>
    <w:p w14:paraId="47DF11B1" w14:textId="77777777" w:rsidR="00AB5DA7" w:rsidRDefault="00AB5DA7" w:rsidP="00AB5DA7">
      <w:pPr>
        <w:pStyle w:val="Sinespaciado"/>
        <w:tabs>
          <w:tab w:val="left" w:pos="1394"/>
        </w:tabs>
      </w:pPr>
      <w:r>
        <w:t>PK</w:t>
      </w:r>
      <w:r>
        <w:tab/>
        <w:t>FK</w:t>
      </w:r>
    </w:p>
    <w:tbl>
      <w:tblPr>
        <w:tblStyle w:val="Tablaconcuadrcula"/>
        <w:tblW w:w="0" w:type="auto"/>
        <w:tblLook w:val="04A0" w:firstRow="1" w:lastRow="0" w:firstColumn="1" w:lastColumn="0" w:noHBand="0" w:noVBand="1"/>
      </w:tblPr>
      <w:tblGrid>
        <w:gridCol w:w="1271"/>
        <w:gridCol w:w="1276"/>
        <w:gridCol w:w="992"/>
        <w:gridCol w:w="1134"/>
      </w:tblGrid>
      <w:tr w:rsidR="00AB5DA7" w14:paraId="47DF11B6" w14:textId="77777777" w:rsidTr="00551738">
        <w:tc>
          <w:tcPr>
            <w:tcW w:w="1271" w:type="dxa"/>
          </w:tcPr>
          <w:p w14:paraId="47DF11B2" w14:textId="77777777" w:rsidR="00AB5DA7" w:rsidRDefault="00AB5DA7" w:rsidP="00551738">
            <w:pPr>
              <w:pStyle w:val="Sinespaciado"/>
            </w:pPr>
            <w:r w:rsidRPr="00C44673">
              <w:t>cod_itpiai</w:t>
            </w:r>
          </w:p>
        </w:tc>
        <w:tc>
          <w:tcPr>
            <w:tcW w:w="1276" w:type="dxa"/>
          </w:tcPr>
          <w:p w14:paraId="47DF11B3" w14:textId="77777777" w:rsidR="00AB5DA7" w:rsidRDefault="00AB5DA7" w:rsidP="00551738">
            <w:pPr>
              <w:pStyle w:val="Sinespaciado"/>
            </w:pPr>
            <w:r w:rsidRPr="00C44673">
              <w:t>id_persona</w:t>
            </w:r>
          </w:p>
        </w:tc>
        <w:tc>
          <w:tcPr>
            <w:tcW w:w="992" w:type="dxa"/>
          </w:tcPr>
          <w:p w14:paraId="47DF11B4" w14:textId="77777777" w:rsidR="00AB5DA7" w:rsidRDefault="00AB5DA7" w:rsidP="00551738">
            <w:pPr>
              <w:pStyle w:val="Sinespaciado"/>
            </w:pPr>
            <w:r w:rsidRPr="00C44673">
              <w:t>añoIng</w:t>
            </w:r>
          </w:p>
        </w:tc>
        <w:tc>
          <w:tcPr>
            <w:tcW w:w="1134" w:type="dxa"/>
          </w:tcPr>
          <w:p w14:paraId="47DF11B5" w14:textId="77777777" w:rsidR="00AB5DA7" w:rsidRDefault="00AB5DA7" w:rsidP="00551738">
            <w:pPr>
              <w:pStyle w:val="Sinespaciado"/>
            </w:pPr>
            <w:r w:rsidRPr="00C44673">
              <w:t>imagen</w:t>
            </w:r>
          </w:p>
        </w:tc>
      </w:tr>
    </w:tbl>
    <w:p w14:paraId="47DF11B7" w14:textId="77777777" w:rsidR="00AB5DA7" w:rsidRDefault="00AB5DA7" w:rsidP="00AB5DA7">
      <w:pPr>
        <w:pStyle w:val="Sinespaciado"/>
      </w:pPr>
    </w:p>
    <w:p w14:paraId="47DF11B8" w14:textId="77777777" w:rsidR="00AB5DA7" w:rsidRPr="00C92CB8" w:rsidRDefault="00AB5DA7" w:rsidP="00AB5DA7">
      <w:pPr>
        <w:pStyle w:val="Sinespaciado"/>
        <w:rPr>
          <w:b/>
        </w:rPr>
      </w:pPr>
      <w:r w:rsidRPr="00C92CB8">
        <w:rPr>
          <w:b/>
        </w:rPr>
        <w:t>Carrera:</w:t>
      </w:r>
    </w:p>
    <w:p w14:paraId="47DF11B9" w14:textId="77777777" w:rsidR="00AB5DA7" w:rsidRDefault="00AB5DA7" w:rsidP="00AB5DA7">
      <w:pPr>
        <w:pStyle w:val="Sinespaciado"/>
      </w:pPr>
      <w:r>
        <w:t>PK</w:t>
      </w:r>
    </w:p>
    <w:tbl>
      <w:tblPr>
        <w:tblStyle w:val="Tablaconcuadrcula"/>
        <w:tblW w:w="0" w:type="auto"/>
        <w:tblLook w:val="04A0" w:firstRow="1" w:lastRow="0" w:firstColumn="1" w:lastColumn="0" w:noHBand="0" w:noVBand="1"/>
      </w:tblPr>
      <w:tblGrid>
        <w:gridCol w:w="1271"/>
        <w:gridCol w:w="1134"/>
        <w:gridCol w:w="1418"/>
        <w:gridCol w:w="1417"/>
        <w:gridCol w:w="1134"/>
      </w:tblGrid>
      <w:tr w:rsidR="00AB5DA7" w14:paraId="47DF11BF" w14:textId="77777777" w:rsidTr="00551738">
        <w:tc>
          <w:tcPr>
            <w:tcW w:w="1271" w:type="dxa"/>
          </w:tcPr>
          <w:p w14:paraId="47DF11BA" w14:textId="77777777" w:rsidR="00AB5DA7" w:rsidRDefault="00AB5DA7" w:rsidP="00551738">
            <w:pPr>
              <w:pStyle w:val="Sinespaciado"/>
            </w:pPr>
            <w:r w:rsidRPr="00C44673">
              <w:t>id_carrera</w:t>
            </w:r>
          </w:p>
        </w:tc>
        <w:tc>
          <w:tcPr>
            <w:tcW w:w="1134" w:type="dxa"/>
          </w:tcPr>
          <w:p w14:paraId="47DF11BB" w14:textId="77777777" w:rsidR="00AB5DA7" w:rsidRDefault="00AB5DA7" w:rsidP="00551738">
            <w:pPr>
              <w:pStyle w:val="Sinespaciado"/>
            </w:pPr>
            <w:r w:rsidRPr="00C44673">
              <w:t>nombre</w:t>
            </w:r>
          </w:p>
        </w:tc>
        <w:tc>
          <w:tcPr>
            <w:tcW w:w="1418" w:type="dxa"/>
          </w:tcPr>
          <w:p w14:paraId="47DF11BC" w14:textId="77777777" w:rsidR="00AB5DA7" w:rsidRDefault="00AB5DA7" w:rsidP="00551738">
            <w:pPr>
              <w:pStyle w:val="Sinespaciado"/>
            </w:pPr>
            <w:r w:rsidRPr="00C44673">
              <w:t>modalidad</w:t>
            </w:r>
          </w:p>
        </w:tc>
        <w:tc>
          <w:tcPr>
            <w:tcW w:w="1417" w:type="dxa"/>
          </w:tcPr>
          <w:p w14:paraId="47DF11BD" w14:textId="77777777" w:rsidR="00AB5DA7" w:rsidRDefault="00AB5DA7" w:rsidP="00551738">
            <w:pPr>
              <w:pStyle w:val="Sinespaciado"/>
            </w:pPr>
            <w:r w:rsidRPr="00C44673">
              <w:t>duracion</w:t>
            </w:r>
          </w:p>
        </w:tc>
        <w:tc>
          <w:tcPr>
            <w:tcW w:w="1134" w:type="dxa"/>
          </w:tcPr>
          <w:p w14:paraId="47DF11BE" w14:textId="77777777" w:rsidR="00AB5DA7" w:rsidRDefault="00AB5DA7" w:rsidP="00551738">
            <w:pPr>
              <w:pStyle w:val="Sinespaciado"/>
            </w:pPr>
            <w:r w:rsidRPr="00C44673">
              <w:t>activo</w:t>
            </w:r>
          </w:p>
        </w:tc>
      </w:tr>
    </w:tbl>
    <w:p w14:paraId="47DF11C0" w14:textId="77777777" w:rsidR="00AB5DA7" w:rsidRDefault="00AB5DA7" w:rsidP="00AB5DA7">
      <w:pPr>
        <w:pStyle w:val="Sinespaciado"/>
      </w:pPr>
    </w:p>
    <w:p w14:paraId="47DF11C1" w14:textId="77777777" w:rsidR="00AB5DA7" w:rsidRPr="00C92CB8" w:rsidRDefault="00AB5DA7" w:rsidP="00AB5DA7">
      <w:pPr>
        <w:pStyle w:val="Sinespaciado"/>
        <w:rPr>
          <w:b/>
        </w:rPr>
      </w:pPr>
      <w:r w:rsidRPr="00C92CB8">
        <w:rPr>
          <w:b/>
        </w:rPr>
        <w:t>Kardex:</w:t>
      </w:r>
    </w:p>
    <w:p w14:paraId="47DF11C2" w14:textId="77777777" w:rsidR="00AB5DA7" w:rsidRDefault="00AB5DA7" w:rsidP="00AB5DA7">
      <w:pPr>
        <w:pStyle w:val="Sinespaciado"/>
        <w:tabs>
          <w:tab w:val="left" w:pos="1187"/>
          <w:tab w:val="left" w:pos="2304"/>
        </w:tabs>
      </w:pPr>
      <w:r>
        <w:t>PK</w:t>
      </w:r>
      <w:r>
        <w:tab/>
        <w:t>FK</w:t>
      </w:r>
      <w:r>
        <w:tab/>
        <w:t>FK</w:t>
      </w:r>
    </w:p>
    <w:tbl>
      <w:tblPr>
        <w:tblStyle w:val="Tablaconcuadrcula"/>
        <w:tblW w:w="0" w:type="auto"/>
        <w:tblLook w:val="04A0" w:firstRow="1" w:lastRow="0" w:firstColumn="1" w:lastColumn="0" w:noHBand="0" w:noVBand="1"/>
      </w:tblPr>
      <w:tblGrid>
        <w:gridCol w:w="1109"/>
        <w:gridCol w:w="1097"/>
        <w:gridCol w:w="1135"/>
        <w:gridCol w:w="1181"/>
        <w:gridCol w:w="1458"/>
        <w:gridCol w:w="1240"/>
        <w:gridCol w:w="837"/>
        <w:gridCol w:w="771"/>
      </w:tblGrid>
      <w:tr w:rsidR="00AB5DA7" w14:paraId="47DF11CB" w14:textId="77777777" w:rsidTr="00551738">
        <w:tc>
          <w:tcPr>
            <w:tcW w:w="1103" w:type="dxa"/>
          </w:tcPr>
          <w:p w14:paraId="47DF11C3" w14:textId="77777777" w:rsidR="00AB5DA7" w:rsidRDefault="00AB5DA7" w:rsidP="00551738">
            <w:pPr>
              <w:pStyle w:val="Sinespaciado"/>
            </w:pPr>
            <w:r w:rsidRPr="00C44673">
              <w:lastRenderedPageBreak/>
              <w:t>id_Kardex</w:t>
            </w:r>
          </w:p>
        </w:tc>
        <w:tc>
          <w:tcPr>
            <w:tcW w:w="1103" w:type="dxa"/>
          </w:tcPr>
          <w:p w14:paraId="47DF11C4" w14:textId="77777777" w:rsidR="00AB5DA7" w:rsidRDefault="00AB5DA7" w:rsidP="00551738">
            <w:pPr>
              <w:pStyle w:val="Sinespaciado"/>
            </w:pPr>
            <w:r w:rsidRPr="00C44673">
              <w:t>cod_itpiai</w:t>
            </w:r>
          </w:p>
        </w:tc>
        <w:tc>
          <w:tcPr>
            <w:tcW w:w="1103" w:type="dxa"/>
          </w:tcPr>
          <w:p w14:paraId="47DF11C5" w14:textId="77777777" w:rsidR="00AB5DA7" w:rsidRDefault="00AB5DA7" w:rsidP="00551738">
            <w:pPr>
              <w:pStyle w:val="Sinespaciado"/>
            </w:pPr>
            <w:r w:rsidRPr="00C44673">
              <w:t>id_carrera</w:t>
            </w:r>
          </w:p>
        </w:tc>
        <w:tc>
          <w:tcPr>
            <w:tcW w:w="1103" w:type="dxa"/>
          </w:tcPr>
          <w:p w14:paraId="47DF11C6" w14:textId="77777777" w:rsidR="00AB5DA7" w:rsidRDefault="00AB5DA7" w:rsidP="00551738">
            <w:pPr>
              <w:pStyle w:val="Sinespaciado"/>
            </w:pPr>
            <w:r w:rsidRPr="00C44673">
              <w:t>serie_tit_b</w:t>
            </w:r>
          </w:p>
        </w:tc>
        <w:tc>
          <w:tcPr>
            <w:tcW w:w="1104" w:type="dxa"/>
          </w:tcPr>
          <w:p w14:paraId="47DF11C7" w14:textId="77777777" w:rsidR="00AB5DA7" w:rsidRDefault="00AB5DA7" w:rsidP="00551738">
            <w:pPr>
              <w:pStyle w:val="Sinespaciado"/>
            </w:pPr>
            <w:r w:rsidRPr="00C44673">
              <w:t>numero_tit_b</w:t>
            </w:r>
          </w:p>
        </w:tc>
        <w:tc>
          <w:tcPr>
            <w:tcW w:w="1104" w:type="dxa"/>
          </w:tcPr>
          <w:p w14:paraId="47DF11C8" w14:textId="77777777" w:rsidR="00AB5DA7" w:rsidRDefault="00AB5DA7" w:rsidP="00551738">
            <w:pPr>
              <w:pStyle w:val="Sinespaciado"/>
            </w:pPr>
            <w:r w:rsidRPr="00C44673">
              <w:t>fecha_tit_b</w:t>
            </w:r>
          </w:p>
        </w:tc>
        <w:tc>
          <w:tcPr>
            <w:tcW w:w="1104" w:type="dxa"/>
          </w:tcPr>
          <w:p w14:paraId="47DF11C9" w14:textId="77777777" w:rsidR="00AB5DA7" w:rsidRDefault="00AB5DA7" w:rsidP="00551738">
            <w:pPr>
              <w:pStyle w:val="Sinespaciado"/>
            </w:pPr>
            <w:r w:rsidRPr="00C44673">
              <w:t>estado</w:t>
            </w:r>
          </w:p>
        </w:tc>
        <w:tc>
          <w:tcPr>
            <w:tcW w:w="1104" w:type="dxa"/>
          </w:tcPr>
          <w:p w14:paraId="47DF11CA" w14:textId="77777777" w:rsidR="00AB5DA7" w:rsidRDefault="00AB5DA7" w:rsidP="00551738">
            <w:pPr>
              <w:pStyle w:val="Sinespaciado"/>
            </w:pPr>
            <w:r w:rsidRPr="00C44673">
              <w:t>activo</w:t>
            </w:r>
          </w:p>
        </w:tc>
      </w:tr>
    </w:tbl>
    <w:p w14:paraId="47DF11CC" w14:textId="77777777" w:rsidR="00AB5DA7" w:rsidRDefault="00AB5DA7" w:rsidP="00AB5DA7"/>
    <w:p w14:paraId="47DF11CD" w14:textId="77777777" w:rsidR="00AB5DA7" w:rsidRPr="00C92CB8" w:rsidRDefault="00AB5DA7" w:rsidP="00AB5DA7">
      <w:pPr>
        <w:rPr>
          <w:rFonts w:asciiTheme="minorHAnsi" w:hAnsiTheme="minorHAnsi" w:cstheme="minorHAnsi"/>
          <w:b/>
          <w:sz w:val="22"/>
          <w:szCs w:val="22"/>
        </w:rPr>
      </w:pPr>
      <w:r w:rsidRPr="00C92CB8">
        <w:rPr>
          <w:rFonts w:asciiTheme="minorHAnsi" w:hAnsiTheme="minorHAnsi" w:cstheme="minorHAnsi"/>
          <w:b/>
          <w:sz w:val="22"/>
          <w:szCs w:val="22"/>
        </w:rPr>
        <w:t>Especialidad:</w:t>
      </w:r>
    </w:p>
    <w:p w14:paraId="47DF11CE" w14:textId="77777777" w:rsidR="00AB5DA7" w:rsidRDefault="00AB5DA7" w:rsidP="00AB5DA7">
      <w:pPr>
        <w:pStyle w:val="Sinespaciado"/>
      </w:pPr>
      <w:r>
        <w:t>PK</w:t>
      </w:r>
    </w:p>
    <w:tbl>
      <w:tblPr>
        <w:tblStyle w:val="Tablaconcuadrcula"/>
        <w:tblW w:w="0" w:type="auto"/>
        <w:tblLook w:val="04A0" w:firstRow="1" w:lastRow="0" w:firstColumn="1" w:lastColumn="0" w:noHBand="0" w:noVBand="1"/>
      </w:tblPr>
      <w:tblGrid>
        <w:gridCol w:w="1696"/>
        <w:gridCol w:w="1276"/>
        <w:gridCol w:w="1418"/>
      </w:tblGrid>
      <w:tr w:rsidR="00AB5DA7" w14:paraId="47DF11D2" w14:textId="77777777" w:rsidTr="00551738">
        <w:tc>
          <w:tcPr>
            <w:tcW w:w="1696" w:type="dxa"/>
          </w:tcPr>
          <w:p w14:paraId="47DF11CF" w14:textId="77777777" w:rsidR="00AB5DA7" w:rsidRDefault="00AB5DA7" w:rsidP="00551738">
            <w:pPr>
              <w:pStyle w:val="Sinespaciado"/>
            </w:pPr>
            <w:r w:rsidRPr="00C44673">
              <w:t>id_especialidad</w:t>
            </w:r>
          </w:p>
        </w:tc>
        <w:tc>
          <w:tcPr>
            <w:tcW w:w="1276" w:type="dxa"/>
          </w:tcPr>
          <w:p w14:paraId="47DF11D0" w14:textId="77777777" w:rsidR="00AB5DA7" w:rsidRDefault="00AB5DA7" w:rsidP="00551738">
            <w:pPr>
              <w:pStyle w:val="Sinespaciado"/>
            </w:pPr>
            <w:r w:rsidRPr="00C44673">
              <w:t>nombre</w:t>
            </w:r>
          </w:p>
        </w:tc>
        <w:tc>
          <w:tcPr>
            <w:tcW w:w="1418" w:type="dxa"/>
          </w:tcPr>
          <w:p w14:paraId="47DF11D1" w14:textId="77777777" w:rsidR="00AB5DA7" w:rsidRDefault="00AB5DA7" w:rsidP="00551738">
            <w:pPr>
              <w:pStyle w:val="Sinespaciado"/>
            </w:pPr>
            <w:r w:rsidRPr="00C44673">
              <w:t>estado</w:t>
            </w:r>
          </w:p>
        </w:tc>
      </w:tr>
    </w:tbl>
    <w:p w14:paraId="47DF11D3" w14:textId="77777777" w:rsidR="00AB5DA7" w:rsidRDefault="00AB5DA7" w:rsidP="00AB5DA7"/>
    <w:p w14:paraId="47DF11D4" w14:textId="77777777" w:rsidR="00AB5DA7" w:rsidRPr="00C92CB8" w:rsidRDefault="00AB5DA7" w:rsidP="00AB5DA7">
      <w:pPr>
        <w:rPr>
          <w:rFonts w:asciiTheme="minorHAnsi" w:hAnsiTheme="minorHAnsi" w:cstheme="minorHAnsi"/>
          <w:b/>
          <w:sz w:val="22"/>
          <w:szCs w:val="22"/>
        </w:rPr>
      </w:pPr>
      <w:r w:rsidRPr="00C92CB8">
        <w:rPr>
          <w:rFonts w:asciiTheme="minorHAnsi" w:hAnsiTheme="minorHAnsi" w:cstheme="minorHAnsi"/>
          <w:b/>
          <w:sz w:val="22"/>
          <w:szCs w:val="22"/>
        </w:rPr>
        <w:t>esp_doc:</w:t>
      </w:r>
    </w:p>
    <w:p w14:paraId="47DF11D5" w14:textId="77777777" w:rsidR="00AB5DA7" w:rsidRDefault="00AB5DA7" w:rsidP="00AB5DA7">
      <w:pPr>
        <w:pStyle w:val="Sinespaciado"/>
        <w:tabs>
          <w:tab w:val="left" w:pos="1498"/>
        </w:tabs>
      </w:pPr>
      <w:r>
        <w:t>FK</w:t>
      </w:r>
      <w:r>
        <w:tab/>
        <w:t>FK</w:t>
      </w:r>
    </w:p>
    <w:tbl>
      <w:tblPr>
        <w:tblStyle w:val="Tablaconcuadrcula"/>
        <w:tblW w:w="0" w:type="auto"/>
        <w:tblLook w:val="04A0" w:firstRow="1" w:lastRow="0" w:firstColumn="1" w:lastColumn="0" w:noHBand="0" w:noVBand="1"/>
      </w:tblPr>
      <w:tblGrid>
        <w:gridCol w:w="1413"/>
        <w:gridCol w:w="1984"/>
      </w:tblGrid>
      <w:tr w:rsidR="00AB5DA7" w14:paraId="47DF11D8" w14:textId="77777777" w:rsidTr="00551738">
        <w:tc>
          <w:tcPr>
            <w:tcW w:w="1413" w:type="dxa"/>
          </w:tcPr>
          <w:p w14:paraId="47DF11D6" w14:textId="77777777" w:rsidR="00AB5DA7" w:rsidRDefault="00AB5DA7" w:rsidP="00551738">
            <w:pPr>
              <w:pStyle w:val="Sinespaciado"/>
            </w:pPr>
            <w:r w:rsidRPr="00C44673">
              <w:t>id_docente</w:t>
            </w:r>
          </w:p>
        </w:tc>
        <w:tc>
          <w:tcPr>
            <w:tcW w:w="1984" w:type="dxa"/>
          </w:tcPr>
          <w:p w14:paraId="47DF11D7" w14:textId="77777777" w:rsidR="00AB5DA7" w:rsidRDefault="00AB5DA7" w:rsidP="00551738">
            <w:pPr>
              <w:pStyle w:val="Sinespaciado"/>
            </w:pPr>
            <w:r w:rsidRPr="00C44673">
              <w:t>id_especialidad</w:t>
            </w:r>
          </w:p>
        </w:tc>
      </w:tr>
    </w:tbl>
    <w:p w14:paraId="47DF11D9" w14:textId="77777777" w:rsidR="00AB5DA7" w:rsidRDefault="00AB5DA7" w:rsidP="00AB5DA7">
      <w:pPr>
        <w:pStyle w:val="Sinespaciado"/>
      </w:pPr>
    </w:p>
    <w:p w14:paraId="47DF11DA" w14:textId="77777777" w:rsidR="00AB5DA7" w:rsidRPr="00C92CB8" w:rsidRDefault="00AB5DA7" w:rsidP="00AB5DA7">
      <w:pPr>
        <w:pStyle w:val="Sinespaciado"/>
        <w:rPr>
          <w:b/>
        </w:rPr>
      </w:pPr>
      <w:r w:rsidRPr="00C92CB8">
        <w:rPr>
          <w:b/>
        </w:rPr>
        <w:t>Materia:</w:t>
      </w:r>
    </w:p>
    <w:p w14:paraId="47DF11DB" w14:textId="77777777" w:rsidR="00AB5DA7" w:rsidRDefault="00AB5DA7" w:rsidP="00AB5DA7">
      <w:pPr>
        <w:pStyle w:val="Sinespaciado"/>
      </w:pPr>
      <w:r>
        <w:t>PK</w:t>
      </w:r>
    </w:p>
    <w:tbl>
      <w:tblPr>
        <w:tblStyle w:val="Tablaconcuadrcula"/>
        <w:tblW w:w="0" w:type="auto"/>
        <w:tblLook w:val="04A0" w:firstRow="1" w:lastRow="0" w:firstColumn="1" w:lastColumn="0" w:noHBand="0" w:noVBand="1"/>
      </w:tblPr>
      <w:tblGrid>
        <w:gridCol w:w="1271"/>
        <w:gridCol w:w="851"/>
        <w:gridCol w:w="1134"/>
        <w:gridCol w:w="1559"/>
        <w:gridCol w:w="992"/>
      </w:tblGrid>
      <w:tr w:rsidR="00AB5DA7" w14:paraId="47DF11E1" w14:textId="77777777" w:rsidTr="00551738">
        <w:tc>
          <w:tcPr>
            <w:tcW w:w="1271" w:type="dxa"/>
          </w:tcPr>
          <w:p w14:paraId="47DF11DC" w14:textId="77777777" w:rsidR="00AB5DA7" w:rsidRDefault="00AB5DA7" w:rsidP="00551738">
            <w:pPr>
              <w:pStyle w:val="Sinespaciado"/>
            </w:pPr>
            <w:r w:rsidRPr="00C44673">
              <w:t>id_materia</w:t>
            </w:r>
          </w:p>
        </w:tc>
        <w:tc>
          <w:tcPr>
            <w:tcW w:w="851" w:type="dxa"/>
          </w:tcPr>
          <w:p w14:paraId="47DF11DD" w14:textId="77777777" w:rsidR="00AB5DA7" w:rsidRDefault="00AB5DA7" w:rsidP="00551738">
            <w:pPr>
              <w:pStyle w:val="Sinespaciado"/>
            </w:pPr>
            <w:r w:rsidRPr="00C44673">
              <w:t>sigla</w:t>
            </w:r>
          </w:p>
        </w:tc>
        <w:tc>
          <w:tcPr>
            <w:tcW w:w="1134" w:type="dxa"/>
          </w:tcPr>
          <w:p w14:paraId="47DF11DE" w14:textId="77777777" w:rsidR="00AB5DA7" w:rsidRDefault="00AB5DA7" w:rsidP="00551738">
            <w:pPr>
              <w:pStyle w:val="Sinespaciado"/>
            </w:pPr>
            <w:r w:rsidRPr="00C44673">
              <w:t>nombre</w:t>
            </w:r>
          </w:p>
        </w:tc>
        <w:tc>
          <w:tcPr>
            <w:tcW w:w="1559" w:type="dxa"/>
          </w:tcPr>
          <w:p w14:paraId="47DF11DF" w14:textId="77777777" w:rsidR="00AB5DA7" w:rsidRDefault="00AB5DA7" w:rsidP="00551738">
            <w:pPr>
              <w:pStyle w:val="Sinespaciado"/>
            </w:pPr>
            <w:r w:rsidRPr="00C44673">
              <w:t>carga_horaria</w:t>
            </w:r>
          </w:p>
        </w:tc>
        <w:tc>
          <w:tcPr>
            <w:tcW w:w="992" w:type="dxa"/>
          </w:tcPr>
          <w:p w14:paraId="47DF11E0" w14:textId="77777777" w:rsidR="00AB5DA7" w:rsidRDefault="00AB5DA7" w:rsidP="00551738">
            <w:pPr>
              <w:pStyle w:val="Sinespaciado"/>
            </w:pPr>
            <w:r w:rsidRPr="00C44673">
              <w:t>activo</w:t>
            </w:r>
          </w:p>
        </w:tc>
      </w:tr>
    </w:tbl>
    <w:p w14:paraId="47DF11E2" w14:textId="77777777" w:rsidR="00AB5DA7" w:rsidRDefault="00AB5DA7" w:rsidP="00AB5DA7">
      <w:pPr>
        <w:pStyle w:val="Sinespaciado"/>
      </w:pPr>
    </w:p>
    <w:p w14:paraId="47DF11E3" w14:textId="77777777" w:rsidR="00AB5DA7" w:rsidRPr="00C92CB8" w:rsidRDefault="00AB5DA7" w:rsidP="00AB5DA7">
      <w:pPr>
        <w:pStyle w:val="Sinespaciado"/>
        <w:rPr>
          <w:b/>
        </w:rPr>
      </w:pPr>
      <w:r w:rsidRPr="00C92CB8">
        <w:rPr>
          <w:b/>
        </w:rPr>
        <w:t>Gestión:</w:t>
      </w:r>
    </w:p>
    <w:p w14:paraId="47DF11E4" w14:textId="77777777" w:rsidR="00AB5DA7" w:rsidRDefault="00AB5DA7" w:rsidP="00AB5DA7">
      <w:pPr>
        <w:pStyle w:val="Sinespaciado"/>
      </w:pPr>
      <w:r>
        <w:t>PK</w:t>
      </w:r>
    </w:p>
    <w:tbl>
      <w:tblPr>
        <w:tblStyle w:val="Tablaconcuadrcula"/>
        <w:tblW w:w="0" w:type="auto"/>
        <w:tblLook w:val="04A0" w:firstRow="1" w:lastRow="0" w:firstColumn="1" w:lastColumn="0" w:noHBand="0" w:noVBand="1"/>
      </w:tblPr>
      <w:tblGrid>
        <w:gridCol w:w="1261"/>
        <w:gridCol w:w="1002"/>
        <w:gridCol w:w="709"/>
        <w:gridCol w:w="992"/>
        <w:gridCol w:w="1134"/>
        <w:gridCol w:w="1276"/>
        <w:gridCol w:w="992"/>
      </w:tblGrid>
      <w:tr w:rsidR="00AB5DA7" w14:paraId="47DF11EC" w14:textId="77777777" w:rsidTr="00551738">
        <w:tc>
          <w:tcPr>
            <w:tcW w:w="1261" w:type="dxa"/>
          </w:tcPr>
          <w:p w14:paraId="47DF11E5" w14:textId="77777777" w:rsidR="00AB5DA7" w:rsidRDefault="00AB5DA7" w:rsidP="00551738">
            <w:pPr>
              <w:pStyle w:val="Sinespaciado"/>
            </w:pPr>
            <w:r w:rsidRPr="004B40DC">
              <w:t>id_gestion</w:t>
            </w:r>
          </w:p>
        </w:tc>
        <w:tc>
          <w:tcPr>
            <w:tcW w:w="1002" w:type="dxa"/>
          </w:tcPr>
          <w:p w14:paraId="47DF11E6" w14:textId="77777777" w:rsidR="00AB5DA7" w:rsidRDefault="00AB5DA7" w:rsidP="00551738">
            <w:pPr>
              <w:pStyle w:val="Sinespaciado"/>
            </w:pPr>
            <w:r w:rsidRPr="004B40DC">
              <w:t>numero</w:t>
            </w:r>
          </w:p>
        </w:tc>
        <w:tc>
          <w:tcPr>
            <w:tcW w:w="709" w:type="dxa"/>
          </w:tcPr>
          <w:p w14:paraId="47DF11E7" w14:textId="77777777" w:rsidR="00AB5DA7" w:rsidRDefault="00AB5DA7" w:rsidP="00551738">
            <w:pPr>
              <w:pStyle w:val="Sinespaciado"/>
            </w:pPr>
            <w:r w:rsidRPr="004B40DC">
              <w:t>año</w:t>
            </w:r>
          </w:p>
        </w:tc>
        <w:tc>
          <w:tcPr>
            <w:tcW w:w="992" w:type="dxa"/>
          </w:tcPr>
          <w:p w14:paraId="47DF11E8" w14:textId="77777777" w:rsidR="00AB5DA7" w:rsidRDefault="00AB5DA7" w:rsidP="00551738">
            <w:pPr>
              <w:pStyle w:val="Sinespaciado"/>
            </w:pPr>
            <w:r w:rsidRPr="004B40DC">
              <w:t>fechaIni</w:t>
            </w:r>
          </w:p>
        </w:tc>
        <w:tc>
          <w:tcPr>
            <w:tcW w:w="1134" w:type="dxa"/>
          </w:tcPr>
          <w:p w14:paraId="47DF11E9" w14:textId="77777777" w:rsidR="00AB5DA7" w:rsidRDefault="00AB5DA7" w:rsidP="00551738">
            <w:pPr>
              <w:pStyle w:val="Sinespaciado"/>
            </w:pPr>
            <w:r w:rsidRPr="004B40DC">
              <w:t>fechaFin</w:t>
            </w:r>
          </w:p>
        </w:tc>
        <w:tc>
          <w:tcPr>
            <w:tcW w:w="1276" w:type="dxa"/>
          </w:tcPr>
          <w:p w14:paraId="47DF11EA" w14:textId="77777777" w:rsidR="00AB5DA7" w:rsidRDefault="00AB5DA7" w:rsidP="00551738">
            <w:pPr>
              <w:pStyle w:val="Sinespaciado"/>
            </w:pPr>
            <w:r w:rsidRPr="004B40DC">
              <w:t>modalidad</w:t>
            </w:r>
          </w:p>
        </w:tc>
        <w:tc>
          <w:tcPr>
            <w:tcW w:w="992" w:type="dxa"/>
          </w:tcPr>
          <w:p w14:paraId="47DF11EB" w14:textId="77777777" w:rsidR="00AB5DA7" w:rsidRDefault="00AB5DA7" w:rsidP="00551738">
            <w:pPr>
              <w:pStyle w:val="Sinespaciado"/>
            </w:pPr>
            <w:r w:rsidRPr="004B40DC">
              <w:t>activo</w:t>
            </w:r>
          </w:p>
        </w:tc>
      </w:tr>
    </w:tbl>
    <w:p w14:paraId="47DF11ED" w14:textId="77777777" w:rsidR="00AB5DA7" w:rsidRDefault="00AB5DA7" w:rsidP="00AB5DA7">
      <w:pPr>
        <w:pStyle w:val="Sinespaciado"/>
      </w:pPr>
    </w:p>
    <w:p w14:paraId="47DF11EE" w14:textId="77777777" w:rsidR="00AB5DA7" w:rsidRPr="00C92CB8" w:rsidRDefault="00AB5DA7" w:rsidP="00AB5DA7">
      <w:pPr>
        <w:pStyle w:val="Sinespaciado"/>
        <w:rPr>
          <w:b/>
        </w:rPr>
      </w:pPr>
      <w:r w:rsidRPr="00C92CB8">
        <w:rPr>
          <w:b/>
        </w:rPr>
        <w:t>Curricula:</w:t>
      </w:r>
    </w:p>
    <w:p w14:paraId="47DF11EF" w14:textId="77777777" w:rsidR="00AB5DA7" w:rsidRDefault="00AB5DA7" w:rsidP="00AB5DA7">
      <w:pPr>
        <w:pStyle w:val="Sinespaciado"/>
        <w:tabs>
          <w:tab w:val="left" w:pos="1452"/>
        </w:tabs>
      </w:pPr>
      <w:r>
        <w:t>PK</w:t>
      </w:r>
      <w:r>
        <w:tab/>
        <w:t>FK</w:t>
      </w:r>
    </w:p>
    <w:tbl>
      <w:tblPr>
        <w:tblStyle w:val="Tablaconcuadrcula"/>
        <w:tblW w:w="0" w:type="auto"/>
        <w:tblLook w:val="04A0" w:firstRow="1" w:lastRow="0" w:firstColumn="1" w:lastColumn="0" w:noHBand="0" w:noVBand="1"/>
      </w:tblPr>
      <w:tblGrid>
        <w:gridCol w:w="1413"/>
        <w:gridCol w:w="1417"/>
        <w:gridCol w:w="1418"/>
      </w:tblGrid>
      <w:tr w:rsidR="00AB5DA7" w14:paraId="47DF11F3" w14:textId="77777777" w:rsidTr="00551738">
        <w:tc>
          <w:tcPr>
            <w:tcW w:w="1413" w:type="dxa"/>
          </w:tcPr>
          <w:p w14:paraId="47DF11F0" w14:textId="77777777" w:rsidR="00AB5DA7" w:rsidRDefault="00AB5DA7" w:rsidP="00551738">
            <w:pPr>
              <w:pStyle w:val="Sinespaciado"/>
            </w:pPr>
            <w:r w:rsidRPr="004B40DC">
              <w:t>id_curricula</w:t>
            </w:r>
          </w:p>
        </w:tc>
        <w:tc>
          <w:tcPr>
            <w:tcW w:w="1417" w:type="dxa"/>
          </w:tcPr>
          <w:p w14:paraId="47DF11F1" w14:textId="77777777" w:rsidR="00AB5DA7" w:rsidRDefault="00AB5DA7" w:rsidP="00551738">
            <w:pPr>
              <w:pStyle w:val="Sinespaciado"/>
            </w:pPr>
            <w:r w:rsidRPr="004B40DC">
              <w:t>id_carrera</w:t>
            </w:r>
          </w:p>
        </w:tc>
        <w:tc>
          <w:tcPr>
            <w:tcW w:w="1418" w:type="dxa"/>
          </w:tcPr>
          <w:p w14:paraId="47DF11F2" w14:textId="77777777" w:rsidR="00AB5DA7" w:rsidRDefault="00AB5DA7" w:rsidP="00551738">
            <w:pPr>
              <w:pStyle w:val="Sinespaciado"/>
            </w:pPr>
            <w:r w:rsidRPr="004B40DC">
              <w:t>activo</w:t>
            </w:r>
          </w:p>
        </w:tc>
      </w:tr>
    </w:tbl>
    <w:p w14:paraId="47DF11F4" w14:textId="77777777" w:rsidR="00AB5DA7" w:rsidRDefault="00AB5DA7" w:rsidP="00AB5DA7">
      <w:pPr>
        <w:pStyle w:val="Sinespaciado"/>
      </w:pPr>
    </w:p>
    <w:p w14:paraId="47DF11F5" w14:textId="77777777" w:rsidR="00AB5DA7" w:rsidRPr="00C92CB8" w:rsidRDefault="00AB5DA7" w:rsidP="00AB5DA7">
      <w:pPr>
        <w:pStyle w:val="Sinespaciado"/>
        <w:rPr>
          <w:b/>
        </w:rPr>
      </w:pPr>
      <w:r w:rsidRPr="00C92CB8">
        <w:rPr>
          <w:b/>
        </w:rPr>
        <w:t>detalleCurricula:</w:t>
      </w:r>
    </w:p>
    <w:p w14:paraId="47DF11F6" w14:textId="77777777" w:rsidR="00AB5DA7" w:rsidRDefault="00AB5DA7" w:rsidP="00AB5DA7">
      <w:pPr>
        <w:pStyle w:val="Sinespaciado"/>
      </w:pPr>
      <w:r>
        <w:t>PK</w:t>
      </w:r>
    </w:p>
    <w:tbl>
      <w:tblPr>
        <w:tblStyle w:val="Tablaconcuadrcula"/>
        <w:tblW w:w="0" w:type="auto"/>
        <w:tblLook w:val="04A0" w:firstRow="1" w:lastRow="0" w:firstColumn="1" w:lastColumn="0" w:noHBand="0" w:noVBand="1"/>
      </w:tblPr>
      <w:tblGrid>
        <w:gridCol w:w="988"/>
        <w:gridCol w:w="1417"/>
        <w:gridCol w:w="1418"/>
        <w:gridCol w:w="1134"/>
        <w:gridCol w:w="992"/>
      </w:tblGrid>
      <w:tr w:rsidR="00AB5DA7" w14:paraId="47DF11FC" w14:textId="77777777" w:rsidTr="00551738">
        <w:tc>
          <w:tcPr>
            <w:tcW w:w="988" w:type="dxa"/>
          </w:tcPr>
          <w:p w14:paraId="47DF11F7" w14:textId="77777777" w:rsidR="00AB5DA7" w:rsidRDefault="00AB5DA7" w:rsidP="00551738">
            <w:pPr>
              <w:pStyle w:val="Sinespaciado"/>
            </w:pPr>
            <w:r w:rsidRPr="004B40DC">
              <w:t>id_det</w:t>
            </w:r>
          </w:p>
        </w:tc>
        <w:tc>
          <w:tcPr>
            <w:tcW w:w="1417" w:type="dxa"/>
          </w:tcPr>
          <w:p w14:paraId="47DF11F8" w14:textId="77777777" w:rsidR="00AB5DA7" w:rsidRDefault="00AB5DA7" w:rsidP="00551738">
            <w:pPr>
              <w:pStyle w:val="Sinespaciado"/>
            </w:pPr>
            <w:r w:rsidRPr="004B40DC">
              <w:t>id_curricula</w:t>
            </w:r>
          </w:p>
        </w:tc>
        <w:tc>
          <w:tcPr>
            <w:tcW w:w="1418" w:type="dxa"/>
          </w:tcPr>
          <w:p w14:paraId="47DF11F9" w14:textId="77777777" w:rsidR="00AB5DA7" w:rsidRDefault="00AB5DA7" w:rsidP="00551738">
            <w:pPr>
              <w:pStyle w:val="Sinespaciado"/>
            </w:pPr>
            <w:r w:rsidRPr="004B40DC">
              <w:t>id_materia</w:t>
            </w:r>
          </w:p>
        </w:tc>
        <w:tc>
          <w:tcPr>
            <w:tcW w:w="1134" w:type="dxa"/>
          </w:tcPr>
          <w:p w14:paraId="47DF11FA" w14:textId="77777777" w:rsidR="00AB5DA7" w:rsidRDefault="00AB5DA7" w:rsidP="00551738">
            <w:pPr>
              <w:pStyle w:val="Sinespaciado"/>
              <w:jc w:val="center"/>
            </w:pPr>
            <w:r w:rsidRPr="004B40DC">
              <w:t>nivel</w:t>
            </w:r>
          </w:p>
        </w:tc>
        <w:tc>
          <w:tcPr>
            <w:tcW w:w="992" w:type="dxa"/>
          </w:tcPr>
          <w:p w14:paraId="47DF11FB" w14:textId="77777777" w:rsidR="00AB5DA7" w:rsidRDefault="00AB5DA7" w:rsidP="00551738">
            <w:pPr>
              <w:pStyle w:val="Sinespaciado"/>
            </w:pPr>
            <w:r w:rsidRPr="004B40DC">
              <w:t>activo</w:t>
            </w:r>
          </w:p>
        </w:tc>
      </w:tr>
    </w:tbl>
    <w:p w14:paraId="47DF11FD" w14:textId="77777777" w:rsidR="00AB5DA7" w:rsidRDefault="00AB5DA7" w:rsidP="00AB5DA7">
      <w:pPr>
        <w:pStyle w:val="Sinespaciado"/>
      </w:pPr>
    </w:p>
    <w:p w14:paraId="47DF11FE" w14:textId="77777777" w:rsidR="0070586A" w:rsidRDefault="0070586A" w:rsidP="00AF71F7">
      <w:pPr>
        <w:spacing w:before="240" w:after="240" w:line="360" w:lineRule="auto"/>
        <w:rPr>
          <w:rFonts w:ascii="Times New Roman" w:hAnsi="Times New Roman"/>
        </w:rPr>
      </w:pPr>
    </w:p>
    <w:p w14:paraId="47DF11FF" w14:textId="77777777" w:rsidR="0070586A" w:rsidRDefault="0070586A" w:rsidP="00AF71F7">
      <w:pPr>
        <w:spacing w:before="240" w:after="240" w:line="360" w:lineRule="auto"/>
        <w:rPr>
          <w:rFonts w:ascii="Times New Roman" w:hAnsi="Times New Roman"/>
        </w:rPr>
      </w:pPr>
    </w:p>
    <w:p w14:paraId="47DF1200" w14:textId="77777777" w:rsidR="0070586A" w:rsidRDefault="0070586A" w:rsidP="00AF71F7">
      <w:pPr>
        <w:spacing w:before="240" w:after="240" w:line="360" w:lineRule="auto"/>
        <w:rPr>
          <w:rFonts w:ascii="Times New Roman" w:hAnsi="Times New Roman"/>
        </w:rPr>
      </w:pPr>
    </w:p>
    <w:p w14:paraId="47DF1201" w14:textId="77777777" w:rsidR="0070586A" w:rsidRDefault="0070586A" w:rsidP="00AF71F7">
      <w:pPr>
        <w:spacing w:before="240" w:after="240" w:line="360" w:lineRule="auto"/>
        <w:rPr>
          <w:rFonts w:ascii="Times New Roman" w:hAnsi="Times New Roman"/>
        </w:rPr>
      </w:pPr>
    </w:p>
    <w:p w14:paraId="47DF1202" w14:textId="77777777" w:rsidR="0070586A" w:rsidRDefault="0070586A" w:rsidP="00AF71F7">
      <w:pPr>
        <w:spacing w:before="240" w:after="240" w:line="360" w:lineRule="auto"/>
        <w:rPr>
          <w:rFonts w:ascii="Times New Roman" w:hAnsi="Times New Roman"/>
        </w:rPr>
      </w:pPr>
    </w:p>
    <w:p w14:paraId="47DF1203" w14:textId="77777777" w:rsidR="0070586A" w:rsidRDefault="0070586A" w:rsidP="00AF71F7">
      <w:pPr>
        <w:spacing w:before="240" w:after="240" w:line="360" w:lineRule="auto"/>
        <w:rPr>
          <w:rFonts w:ascii="Times New Roman" w:hAnsi="Times New Roman"/>
        </w:rPr>
      </w:pPr>
    </w:p>
    <w:p w14:paraId="47DF1204" w14:textId="77777777" w:rsidR="0070586A" w:rsidRDefault="0070586A" w:rsidP="00AF71F7">
      <w:pPr>
        <w:spacing w:before="240" w:after="240" w:line="360" w:lineRule="auto"/>
        <w:rPr>
          <w:rFonts w:ascii="Times New Roman" w:hAnsi="Times New Roman"/>
        </w:rPr>
      </w:pPr>
    </w:p>
    <w:p w14:paraId="47DF1205" w14:textId="77777777" w:rsidR="0070586A" w:rsidRDefault="0070586A" w:rsidP="00AF71F7">
      <w:pPr>
        <w:spacing w:before="240" w:after="240" w:line="360" w:lineRule="auto"/>
        <w:rPr>
          <w:rFonts w:ascii="Times New Roman" w:hAnsi="Times New Roman"/>
        </w:rPr>
      </w:pPr>
    </w:p>
    <w:p w14:paraId="47DF1206" w14:textId="77777777" w:rsidR="0070586A" w:rsidRDefault="0070586A" w:rsidP="00AF71F7">
      <w:pPr>
        <w:spacing w:before="240" w:after="240" w:line="360" w:lineRule="auto"/>
        <w:rPr>
          <w:rFonts w:ascii="Times New Roman" w:hAnsi="Times New Roman"/>
        </w:rPr>
      </w:pPr>
    </w:p>
    <w:p w14:paraId="47DF1207" w14:textId="77777777" w:rsidR="0070586A" w:rsidRDefault="0070586A" w:rsidP="00AF71F7">
      <w:pPr>
        <w:spacing w:before="240" w:after="240" w:line="360" w:lineRule="auto"/>
        <w:rPr>
          <w:rFonts w:ascii="Times New Roman" w:hAnsi="Times New Roman"/>
        </w:rPr>
      </w:pPr>
    </w:p>
    <w:p w14:paraId="47DF1208" w14:textId="77777777" w:rsidR="0070586A" w:rsidRDefault="0070586A" w:rsidP="00AF71F7">
      <w:pPr>
        <w:spacing w:before="240" w:after="240" w:line="360" w:lineRule="auto"/>
        <w:rPr>
          <w:rFonts w:ascii="Times New Roman" w:hAnsi="Times New Roman"/>
        </w:rPr>
      </w:pPr>
      <w:r w:rsidRPr="00FE28CE">
        <w:rPr>
          <w:noProof/>
          <w:lang w:eastAsia="es-BO"/>
        </w:rPr>
        <mc:AlternateContent>
          <mc:Choice Requires="wps">
            <w:drawing>
              <wp:anchor distT="0" distB="0" distL="114300" distR="114300" simplePos="0" relativeHeight="251832320" behindDoc="0" locked="0" layoutInCell="1" allowOverlap="1" wp14:anchorId="47DF14C2" wp14:editId="47DF14C3">
                <wp:simplePos x="0" y="0"/>
                <wp:positionH relativeFrom="margin">
                  <wp:posOffset>-346710</wp:posOffset>
                </wp:positionH>
                <wp:positionV relativeFrom="paragraph">
                  <wp:posOffset>-214630</wp:posOffset>
                </wp:positionV>
                <wp:extent cx="6305550" cy="548640"/>
                <wp:effectExtent l="0" t="0" r="0" b="3810"/>
                <wp:wrapNone/>
                <wp:docPr id="123"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A" w14:textId="77777777" w:rsidR="00D818BB" w:rsidRPr="009D21A0" w:rsidRDefault="00D818BB" w:rsidP="0070586A">
                            <w:pPr>
                              <w:pStyle w:val="Ttulo2"/>
                              <w:rPr>
                                <w:color w:val="auto"/>
                              </w:rPr>
                            </w:pPr>
                            <w:bookmarkStart w:id="113" w:name="_Toc500177571"/>
                            <w:r>
                              <w:t>5.6</w:t>
                            </w:r>
                            <w:r>
                              <w:rPr>
                                <w:color w:val="auto"/>
                              </w:rPr>
                              <w:t xml:space="preserve"> </w:t>
                            </w:r>
                            <w:bookmarkStart w:id="114" w:name="OLE_LINK10"/>
                            <w:bookmarkStart w:id="115" w:name="OLE_LINK11"/>
                            <w:r>
                              <w:rPr>
                                <w:color w:val="auto"/>
                              </w:rPr>
                              <w:t>DISEÑO FISICO DE LA BASE DE DATOS</w:t>
                            </w:r>
                            <w:bookmarkEnd w:id="113"/>
                            <w:bookmarkEnd w:id="114"/>
                            <w:bookmarkEnd w:id="11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C2" id="_x0000_s1058" style="position:absolute;margin-left:-27.3pt;margin-top:-16.9pt;width:496.5pt;height:43.2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" fillcolor="#4a999d [3204]" stroked="f" strokeweight="2pt">
                <v:textbox>
                  <w:txbxContent>
                    <w:p w14:paraId="47DF150A" w14:textId="77777777" w:rsidR="00D818BB" w:rsidRPr="009D21A0" w:rsidRDefault="00D818BB" w:rsidP="0070586A">
                      <w:pPr>
                        <w:pStyle w:val="Ttulo2"/>
                        <w:rPr>
                          <w:color w:val="auto"/>
                        </w:rPr>
                      </w:pPr>
                      <w:bookmarkStart w:id="151" w:name="_Toc500177571"/>
                      <w:r>
                        <w:t>5.6</w:t>
                      </w:r>
                      <w:r>
                        <w:rPr>
                          <w:color w:val="auto"/>
                        </w:rPr>
                        <w:t xml:space="preserve"> </w:t>
                      </w:r>
                      <w:bookmarkStart w:id="152" w:name="OLE_LINK10"/>
                      <w:bookmarkStart w:id="153" w:name="OLE_LINK11"/>
                      <w:r>
                        <w:rPr>
                          <w:color w:val="auto"/>
                        </w:rPr>
                        <w:t>DISEÑO FISICO DE LA BASE DE DATOS</w:t>
                      </w:r>
                      <w:bookmarkEnd w:id="151"/>
                      <w:bookmarkEnd w:id="152"/>
                      <w:bookmarkEnd w:id="153"/>
                    </w:p>
                  </w:txbxContent>
                </v:textbox>
                <w10:wrap anchorx="margin"/>
              </v:rect>
            </w:pict>
          </mc:Fallback>
        </mc:AlternateContent>
      </w:r>
    </w:p>
    <w:p w14:paraId="47DF1209" w14:textId="77777777" w:rsidR="00527E64" w:rsidRPr="000A1E17" w:rsidRDefault="00527E64" w:rsidP="000A1E17">
      <w:pPr>
        <w:rPr>
          <w:rFonts w:asciiTheme="minorHAnsi" w:hAnsiTheme="minorHAnsi" w:cstheme="minorHAnsi"/>
          <w:b/>
          <w:sz w:val="22"/>
          <w:szCs w:val="22"/>
        </w:rPr>
      </w:pPr>
      <w:bookmarkStart w:id="116" w:name="OLE_LINK1"/>
      <w:bookmarkStart w:id="117" w:name="OLE_LINK2"/>
      <w:bookmarkStart w:id="118" w:name="OLE_LINK3"/>
      <w:r w:rsidRPr="000A1E17">
        <w:rPr>
          <w:rFonts w:asciiTheme="minorHAnsi" w:hAnsiTheme="minorHAnsi" w:cstheme="minorHAnsi"/>
          <w:b/>
          <w:sz w:val="22"/>
          <w:szCs w:val="22"/>
        </w:rPr>
        <w:t>Usuario:</w:t>
      </w:r>
      <w:bookmarkEnd w:id="116"/>
      <w:bookmarkEnd w:id="117"/>
      <w:bookmarkEnd w:id="118"/>
    </w:p>
    <w:tbl>
      <w:tblPr>
        <w:tblStyle w:val="Tablaconcuadrcula"/>
        <w:tblW w:w="0" w:type="auto"/>
        <w:tblLook w:val="04A0" w:firstRow="1" w:lastRow="0" w:firstColumn="1" w:lastColumn="0" w:noHBand="0" w:noVBand="1"/>
      </w:tblPr>
      <w:tblGrid>
        <w:gridCol w:w="2207"/>
        <w:gridCol w:w="2207"/>
        <w:gridCol w:w="2207"/>
        <w:gridCol w:w="2207"/>
      </w:tblGrid>
      <w:tr w:rsidR="00C92CB8" w14:paraId="47DF120E" w14:textId="77777777" w:rsidTr="00D818BB">
        <w:tc>
          <w:tcPr>
            <w:tcW w:w="2207" w:type="dxa"/>
          </w:tcPr>
          <w:p w14:paraId="47DF120A" w14:textId="77777777" w:rsidR="00C92CB8" w:rsidRPr="00E0399B" w:rsidRDefault="00C92CB8" w:rsidP="00C92CB8">
            <w:pPr>
              <w:pStyle w:val="Sinespaciado"/>
              <w:jc w:val="center"/>
              <w:rPr>
                <w:b/>
              </w:rPr>
            </w:pPr>
            <w:r w:rsidRPr="00E0399B">
              <w:rPr>
                <w:b/>
              </w:rPr>
              <w:t>Atributos</w:t>
            </w:r>
          </w:p>
        </w:tc>
        <w:tc>
          <w:tcPr>
            <w:tcW w:w="2207" w:type="dxa"/>
          </w:tcPr>
          <w:p w14:paraId="47DF120B" w14:textId="77777777" w:rsidR="00C92CB8" w:rsidRPr="00E0399B" w:rsidRDefault="00C92CB8" w:rsidP="00C92CB8">
            <w:pPr>
              <w:pStyle w:val="Sinespaciado"/>
              <w:jc w:val="center"/>
              <w:rPr>
                <w:b/>
              </w:rPr>
            </w:pPr>
            <w:r w:rsidRPr="00E0399B">
              <w:rPr>
                <w:b/>
              </w:rPr>
              <w:t>Tipo Datos</w:t>
            </w:r>
          </w:p>
        </w:tc>
        <w:tc>
          <w:tcPr>
            <w:tcW w:w="2207" w:type="dxa"/>
          </w:tcPr>
          <w:p w14:paraId="47DF120C" w14:textId="77777777" w:rsidR="00C92CB8" w:rsidRPr="00E0399B" w:rsidRDefault="00C92CB8" w:rsidP="00C92CB8">
            <w:pPr>
              <w:pStyle w:val="Sinespaciado"/>
              <w:jc w:val="center"/>
              <w:rPr>
                <w:b/>
              </w:rPr>
            </w:pPr>
            <w:r w:rsidRPr="00E0399B">
              <w:rPr>
                <w:b/>
              </w:rPr>
              <w:t>Amplitud</w:t>
            </w:r>
          </w:p>
        </w:tc>
        <w:tc>
          <w:tcPr>
            <w:tcW w:w="2207" w:type="dxa"/>
          </w:tcPr>
          <w:p w14:paraId="47DF120D" w14:textId="04C4BC8A" w:rsidR="00C92CB8" w:rsidRPr="00E0399B" w:rsidRDefault="00C92CB8" w:rsidP="00C92CB8">
            <w:pPr>
              <w:pStyle w:val="Sinespaciado"/>
              <w:jc w:val="center"/>
              <w:rPr>
                <w:b/>
                <w:lang w:val="en-US"/>
              </w:rPr>
            </w:pPr>
            <w:r w:rsidRPr="00E0399B">
              <w:rPr>
                <w:b/>
              </w:rPr>
              <w:t xml:space="preserve">Permite </w:t>
            </w:r>
            <w:r w:rsidRPr="00E0399B">
              <w:rPr>
                <w:b/>
                <w:lang w:val="en-US"/>
              </w:rPr>
              <w:t>(Nulo)</w:t>
            </w:r>
          </w:p>
        </w:tc>
      </w:tr>
      <w:tr w:rsidR="00C92CB8" w14:paraId="47DF1213" w14:textId="77777777" w:rsidTr="00D818BB">
        <w:tc>
          <w:tcPr>
            <w:tcW w:w="2207" w:type="dxa"/>
          </w:tcPr>
          <w:p w14:paraId="47DF120F" w14:textId="77777777" w:rsidR="00C92CB8" w:rsidRDefault="00C92CB8" w:rsidP="00C92CB8">
            <w:pPr>
              <w:pStyle w:val="Sinespaciado"/>
            </w:pPr>
            <w:r w:rsidRPr="00F165B0">
              <w:t>id_usuario</w:t>
            </w:r>
          </w:p>
        </w:tc>
        <w:tc>
          <w:tcPr>
            <w:tcW w:w="2207" w:type="dxa"/>
          </w:tcPr>
          <w:p w14:paraId="47DF1210" w14:textId="77777777" w:rsidR="00C92CB8" w:rsidRDefault="00C92CB8" w:rsidP="00C92CB8">
            <w:pPr>
              <w:pStyle w:val="Sinespaciado"/>
            </w:pPr>
            <w:r>
              <w:t>Numérico</w:t>
            </w:r>
          </w:p>
        </w:tc>
        <w:tc>
          <w:tcPr>
            <w:tcW w:w="2207" w:type="dxa"/>
          </w:tcPr>
          <w:p w14:paraId="47DF1211" w14:textId="77777777" w:rsidR="00C92CB8" w:rsidRDefault="00C92CB8" w:rsidP="00C92CB8">
            <w:pPr>
              <w:pStyle w:val="Sinespaciado"/>
              <w:jc w:val="center"/>
            </w:pPr>
          </w:p>
        </w:tc>
        <w:tc>
          <w:tcPr>
            <w:tcW w:w="2207" w:type="dxa"/>
          </w:tcPr>
          <w:p w14:paraId="47DF1212" w14:textId="63313174" w:rsidR="00C92CB8" w:rsidRDefault="0053029F" w:rsidP="00C92CB8">
            <w:pPr>
              <w:pStyle w:val="Sinespaciado"/>
              <w:jc w:val="center"/>
            </w:pPr>
            <w:r>
              <w:t>No</w:t>
            </w:r>
          </w:p>
        </w:tc>
      </w:tr>
      <w:tr w:rsidR="00C92CB8" w14:paraId="47DF1218" w14:textId="77777777" w:rsidTr="00D818BB">
        <w:tc>
          <w:tcPr>
            <w:tcW w:w="2207" w:type="dxa"/>
          </w:tcPr>
          <w:p w14:paraId="47DF1214" w14:textId="77777777" w:rsidR="00C92CB8" w:rsidRDefault="00C92CB8" w:rsidP="00C92CB8">
            <w:pPr>
              <w:pStyle w:val="Sinespaciado"/>
            </w:pPr>
            <w:r w:rsidRPr="00F165B0">
              <w:t>username</w:t>
            </w:r>
          </w:p>
        </w:tc>
        <w:tc>
          <w:tcPr>
            <w:tcW w:w="2207" w:type="dxa"/>
          </w:tcPr>
          <w:p w14:paraId="47DF1215" w14:textId="77777777" w:rsidR="00C92CB8" w:rsidRDefault="00F2003B" w:rsidP="00C92CB8">
            <w:pPr>
              <w:pStyle w:val="Sinespaciado"/>
            </w:pPr>
            <w:r>
              <w:t>Alfanumérico</w:t>
            </w:r>
          </w:p>
        </w:tc>
        <w:tc>
          <w:tcPr>
            <w:tcW w:w="2207" w:type="dxa"/>
          </w:tcPr>
          <w:p w14:paraId="47DF1216" w14:textId="77777777" w:rsidR="00C92CB8" w:rsidRDefault="00C92CB8" w:rsidP="00C92CB8">
            <w:pPr>
              <w:pStyle w:val="Sinespaciado"/>
              <w:jc w:val="center"/>
            </w:pPr>
            <w:r>
              <w:t>100</w:t>
            </w:r>
          </w:p>
        </w:tc>
        <w:tc>
          <w:tcPr>
            <w:tcW w:w="2207" w:type="dxa"/>
          </w:tcPr>
          <w:p w14:paraId="47DF1217" w14:textId="663956A8" w:rsidR="00C92CB8" w:rsidRDefault="0053029F" w:rsidP="00C92CB8">
            <w:pPr>
              <w:pStyle w:val="Sinespaciado"/>
              <w:jc w:val="center"/>
            </w:pPr>
            <w:r>
              <w:t>No</w:t>
            </w:r>
          </w:p>
        </w:tc>
      </w:tr>
      <w:tr w:rsidR="00C92CB8" w14:paraId="47DF121D" w14:textId="77777777" w:rsidTr="00D818BB">
        <w:tc>
          <w:tcPr>
            <w:tcW w:w="2207" w:type="dxa"/>
          </w:tcPr>
          <w:p w14:paraId="47DF1219" w14:textId="77777777" w:rsidR="00C92CB8" w:rsidRDefault="00C92CB8" w:rsidP="00C92CB8">
            <w:pPr>
              <w:pStyle w:val="Sinespaciado"/>
            </w:pPr>
            <w:r w:rsidRPr="00F165B0">
              <w:t>passwords</w:t>
            </w:r>
          </w:p>
        </w:tc>
        <w:tc>
          <w:tcPr>
            <w:tcW w:w="2207" w:type="dxa"/>
          </w:tcPr>
          <w:p w14:paraId="47DF121A" w14:textId="77777777" w:rsidR="00C92CB8" w:rsidRDefault="00F2003B" w:rsidP="00C92CB8">
            <w:pPr>
              <w:pStyle w:val="Sinespaciado"/>
            </w:pPr>
            <w:r>
              <w:t>Alfanumérico</w:t>
            </w:r>
          </w:p>
        </w:tc>
        <w:tc>
          <w:tcPr>
            <w:tcW w:w="2207" w:type="dxa"/>
          </w:tcPr>
          <w:p w14:paraId="47DF121B" w14:textId="77777777" w:rsidR="00C92CB8" w:rsidRDefault="00C92CB8" w:rsidP="00C92CB8">
            <w:pPr>
              <w:pStyle w:val="Sinespaciado"/>
              <w:jc w:val="center"/>
            </w:pPr>
            <w:r>
              <w:t>100</w:t>
            </w:r>
          </w:p>
        </w:tc>
        <w:tc>
          <w:tcPr>
            <w:tcW w:w="2207" w:type="dxa"/>
          </w:tcPr>
          <w:p w14:paraId="47DF121C" w14:textId="3A40CA4D" w:rsidR="00C92CB8" w:rsidRDefault="0053029F" w:rsidP="00C92CB8">
            <w:pPr>
              <w:pStyle w:val="Sinespaciado"/>
              <w:jc w:val="center"/>
            </w:pPr>
            <w:r>
              <w:t>No</w:t>
            </w:r>
          </w:p>
        </w:tc>
      </w:tr>
      <w:tr w:rsidR="00C92CB8" w14:paraId="47DF1222" w14:textId="77777777" w:rsidTr="00D818BB">
        <w:tc>
          <w:tcPr>
            <w:tcW w:w="2207" w:type="dxa"/>
          </w:tcPr>
          <w:p w14:paraId="47DF121E" w14:textId="77777777" w:rsidR="00C92CB8" w:rsidRDefault="00C92CB8" w:rsidP="00C92CB8">
            <w:pPr>
              <w:pStyle w:val="Sinespaciado"/>
            </w:pPr>
            <w:r w:rsidRPr="00F165B0">
              <w:t>tipo_usuario</w:t>
            </w:r>
          </w:p>
        </w:tc>
        <w:tc>
          <w:tcPr>
            <w:tcW w:w="2207" w:type="dxa"/>
          </w:tcPr>
          <w:p w14:paraId="47DF121F" w14:textId="77777777" w:rsidR="00C92CB8" w:rsidRDefault="00F2003B" w:rsidP="00C92CB8">
            <w:pPr>
              <w:pStyle w:val="Sinespaciado"/>
            </w:pPr>
            <w:r>
              <w:t>Alfanumérico</w:t>
            </w:r>
          </w:p>
        </w:tc>
        <w:tc>
          <w:tcPr>
            <w:tcW w:w="2207" w:type="dxa"/>
          </w:tcPr>
          <w:p w14:paraId="47DF1220" w14:textId="77777777" w:rsidR="00C92CB8" w:rsidRDefault="00C92CB8" w:rsidP="00C92CB8">
            <w:pPr>
              <w:pStyle w:val="Sinespaciado"/>
              <w:jc w:val="center"/>
            </w:pPr>
            <w:r>
              <w:t>100</w:t>
            </w:r>
          </w:p>
        </w:tc>
        <w:tc>
          <w:tcPr>
            <w:tcW w:w="2207" w:type="dxa"/>
          </w:tcPr>
          <w:p w14:paraId="47DF1221" w14:textId="08FA9860" w:rsidR="00C92CB8" w:rsidRDefault="0053029F" w:rsidP="00C92CB8">
            <w:pPr>
              <w:pStyle w:val="Sinespaciado"/>
              <w:jc w:val="center"/>
            </w:pPr>
            <w:r>
              <w:t>No</w:t>
            </w:r>
          </w:p>
        </w:tc>
      </w:tr>
      <w:tr w:rsidR="00C92CB8" w14:paraId="47DF1227" w14:textId="77777777" w:rsidTr="00D818BB">
        <w:tc>
          <w:tcPr>
            <w:tcW w:w="2207" w:type="dxa"/>
          </w:tcPr>
          <w:p w14:paraId="47DF1223" w14:textId="77777777" w:rsidR="00C92CB8" w:rsidRDefault="000A1E17" w:rsidP="00C92CB8">
            <w:pPr>
              <w:pStyle w:val="Sinespaciado"/>
            </w:pPr>
            <w:r w:rsidRPr="00F165B0">
              <w:t>A</w:t>
            </w:r>
            <w:r w:rsidR="00C92CB8" w:rsidRPr="00F165B0">
              <w:t>ctivo</w:t>
            </w:r>
          </w:p>
        </w:tc>
        <w:tc>
          <w:tcPr>
            <w:tcW w:w="2207" w:type="dxa"/>
          </w:tcPr>
          <w:p w14:paraId="47DF1224" w14:textId="10E49605" w:rsidR="00C92CB8" w:rsidRDefault="00C92CB8" w:rsidP="00C92CB8">
            <w:pPr>
              <w:pStyle w:val="Sinespaciado"/>
            </w:pPr>
            <w:r>
              <w:t>Bit</w:t>
            </w:r>
          </w:p>
        </w:tc>
        <w:tc>
          <w:tcPr>
            <w:tcW w:w="2207" w:type="dxa"/>
          </w:tcPr>
          <w:p w14:paraId="47DF1225" w14:textId="77777777" w:rsidR="00C92CB8" w:rsidRDefault="00C92CB8" w:rsidP="00C92CB8">
            <w:pPr>
              <w:pStyle w:val="Sinespaciado"/>
              <w:jc w:val="center"/>
            </w:pPr>
          </w:p>
        </w:tc>
        <w:tc>
          <w:tcPr>
            <w:tcW w:w="2207" w:type="dxa"/>
          </w:tcPr>
          <w:p w14:paraId="47DF1226" w14:textId="577E0E94" w:rsidR="00C92CB8" w:rsidRDefault="0053029F" w:rsidP="00C92CB8">
            <w:pPr>
              <w:pStyle w:val="Sinespaciado"/>
              <w:jc w:val="center"/>
            </w:pPr>
            <w:r>
              <w:t>No</w:t>
            </w:r>
          </w:p>
        </w:tc>
      </w:tr>
      <w:tr w:rsidR="00C92CB8" w14:paraId="47DF122C" w14:textId="77777777" w:rsidTr="00D818BB">
        <w:tc>
          <w:tcPr>
            <w:tcW w:w="2207" w:type="dxa"/>
          </w:tcPr>
          <w:p w14:paraId="47DF1228" w14:textId="77777777" w:rsidR="00C92CB8" w:rsidRDefault="00C92CB8" w:rsidP="00C92CB8">
            <w:pPr>
              <w:pStyle w:val="Sinespaciado"/>
            </w:pPr>
            <w:bookmarkStart w:id="119" w:name="OLE_LINK12"/>
            <w:bookmarkStart w:id="120" w:name="OLE_LINK13"/>
            <w:r w:rsidRPr="00F165B0">
              <w:t>intentos</w:t>
            </w:r>
            <w:bookmarkEnd w:id="119"/>
            <w:bookmarkEnd w:id="120"/>
          </w:p>
        </w:tc>
        <w:tc>
          <w:tcPr>
            <w:tcW w:w="2207" w:type="dxa"/>
          </w:tcPr>
          <w:p w14:paraId="47DF1229" w14:textId="77777777" w:rsidR="00C92CB8" w:rsidRDefault="00C92CB8" w:rsidP="00C92CB8">
            <w:pPr>
              <w:pStyle w:val="Sinespaciado"/>
            </w:pPr>
            <w:r>
              <w:t>Numérico</w:t>
            </w:r>
          </w:p>
        </w:tc>
        <w:tc>
          <w:tcPr>
            <w:tcW w:w="2207" w:type="dxa"/>
          </w:tcPr>
          <w:p w14:paraId="47DF122A" w14:textId="77777777" w:rsidR="00C92CB8" w:rsidRDefault="00C92CB8" w:rsidP="00C92CB8">
            <w:pPr>
              <w:pStyle w:val="Sinespaciado"/>
              <w:jc w:val="center"/>
            </w:pPr>
          </w:p>
        </w:tc>
        <w:tc>
          <w:tcPr>
            <w:tcW w:w="2207" w:type="dxa"/>
          </w:tcPr>
          <w:p w14:paraId="47DF122B" w14:textId="5F3C7881" w:rsidR="00C92CB8" w:rsidRDefault="0053029F" w:rsidP="00C92CB8">
            <w:pPr>
              <w:pStyle w:val="Sinespaciado"/>
              <w:jc w:val="center"/>
            </w:pPr>
            <w:r>
              <w:t>No</w:t>
            </w:r>
          </w:p>
        </w:tc>
      </w:tr>
    </w:tbl>
    <w:p w14:paraId="47DF122D" w14:textId="77777777" w:rsidR="00F2003B" w:rsidRDefault="00F2003B" w:rsidP="00F2003B">
      <w:pPr>
        <w:pStyle w:val="Sinespaciado"/>
        <w:rPr>
          <w:rFonts w:ascii="Times New Roman" w:eastAsia="Batang" w:hAnsi="Times New Roman" w:cs="Times New Roman"/>
          <w:sz w:val="24"/>
          <w:szCs w:val="24"/>
          <w:lang w:val="es-BO" w:eastAsia="ko-KR"/>
        </w:rPr>
      </w:pPr>
      <w:bookmarkStart w:id="121" w:name="OLE_LINK4"/>
      <w:bookmarkStart w:id="122" w:name="OLE_LINK5"/>
      <w:bookmarkStart w:id="123" w:name="OLE_LINK6"/>
    </w:p>
    <w:p w14:paraId="47DF122E" w14:textId="77777777" w:rsidR="00F2003B" w:rsidRPr="000A1E17" w:rsidRDefault="00F2003B" w:rsidP="00F2003B">
      <w:pPr>
        <w:pStyle w:val="Sinespaciado"/>
        <w:rPr>
          <w:b/>
        </w:rPr>
      </w:pPr>
      <w:r w:rsidRPr="007D6527">
        <w:rPr>
          <w:b/>
        </w:rPr>
        <w:t>Nivel:</w:t>
      </w:r>
      <w:bookmarkEnd w:id="121"/>
      <w:bookmarkEnd w:id="122"/>
      <w:bookmarkEnd w:id="123"/>
    </w:p>
    <w:tbl>
      <w:tblPr>
        <w:tblStyle w:val="Tablaconcuadrcula"/>
        <w:tblW w:w="0" w:type="auto"/>
        <w:tblLook w:val="04A0" w:firstRow="1" w:lastRow="0" w:firstColumn="1" w:lastColumn="0" w:noHBand="0" w:noVBand="1"/>
      </w:tblPr>
      <w:tblGrid>
        <w:gridCol w:w="2207"/>
        <w:gridCol w:w="2207"/>
        <w:gridCol w:w="2207"/>
        <w:gridCol w:w="2207"/>
      </w:tblGrid>
      <w:tr w:rsidR="00F2003B" w14:paraId="47DF1233" w14:textId="77777777" w:rsidTr="00D818BB">
        <w:tc>
          <w:tcPr>
            <w:tcW w:w="2207" w:type="dxa"/>
          </w:tcPr>
          <w:p w14:paraId="47DF122F" w14:textId="77777777" w:rsidR="00F2003B" w:rsidRPr="00E0399B" w:rsidRDefault="00F2003B" w:rsidP="00D818BB">
            <w:pPr>
              <w:pStyle w:val="Sinespaciado"/>
              <w:jc w:val="center"/>
              <w:rPr>
                <w:b/>
              </w:rPr>
            </w:pPr>
            <w:bookmarkStart w:id="124" w:name="_Hlk500256141"/>
            <w:r w:rsidRPr="00E0399B">
              <w:rPr>
                <w:b/>
              </w:rPr>
              <w:t>Atributos</w:t>
            </w:r>
          </w:p>
        </w:tc>
        <w:tc>
          <w:tcPr>
            <w:tcW w:w="2207" w:type="dxa"/>
          </w:tcPr>
          <w:p w14:paraId="47DF1230" w14:textId="77777777" w:rsidR="00F2003B" w:rsidRPr="00E0399B" w:rsidRDefault="00F2003B" w:rsidP="00D818BB">
            <w:pPr>
              <w:pStyle w:val="Sinespaciado"/>
              <w:jc w:val="center"/>
              <w:rPr>
                <w:b/>
              </w:rPr>
            </w:pPr>
            <w:r w:rsidRPr="00E0399B">
              <w:rPr>
                <w:b/>
              </w:rPr>
              <w:t>Tipo Datos</w:t>
            </w:r>
          </w:p>
        </w:tc>
        <w:tc>
          <w:tcPr>
            <w:tcW w:w="2207" w:type="dxa"/>
          </w:tcPr>
          <w:p w14:paraId="47DF1231" w14:textId="77777777" w:rsidR="00F2003B" w:rsidRPr="00E0399B" w:rsidRDefault="00F2003B" w:rsidP="00D818BB">
            <w:pPr>
              <w:pStyle w:val="Sinespaciado"/>
              <w:jc w:val="center"/>
              <w:rPr>
                <w:b/>
              </w:rPr>
            </w:pPr>
            <w:r w:rsidRPr="00E0399B">
              <w:rPr>
                <w:b/>
              </w:rPr>
              <w:t>Amplitud</w:t>
            </w:r>
          </w:p>
        </w:tc>
        <w:tc>
          <w:tcPr>
            <w:tcW w:w="2207" w:type="dxa"/>
          </w:tcPr>
          <w:p w14:paraId="47DF1232" w14:textId="77777777" w:rsidR="00F2003B" w:rsidRPr="00E0399B" w:rsidRDefault="00F2003B" w:rsidP="00D818BB">
            <w:pPr>
              <w:pStyle w:val="Sinespaciado"/>
              <w:jc w:val="center"/>
              <w:rPr>
                <w:b/>
                <w:lang w:val="en-US"/>
              </w:rPr>
            </w:pPr>
            <w:r w:rsidRPr="00E0399B">
              <w:rPr>
                <w:b/>
              </w:rPr>
              <w:t xml:space="preserve">Permite </w:t>
            </w:r>
            <w:r w:rsidRPr="00E0399B">
              <w:rPr>
                <w:b/>
                <w:lang w:val="en-US"/>
              </w:rPr>
              <w:t>(Nulo)</w:t>
            </w:r>
          </w:p>
        </w:tc>
      </w:tr>
      <w:bookmarkEnd w:id="124"/>
      <w:tr w:rsidR="00F2003B" w14:paraId="47DF1238" w14:textId="77777777" w:rsidTr="00D818BB">
        <w:tc>
          <w:tcPr>
            <w:tcW w:w="2207" w:type="dxa"/>
          </w:tcPr>
          <w:p w14:paraId="47DF1234" w14:textId="77777777" w:rsidR="00F2003B" w:rsidRDefault="00F2003B" w:rsidP="00D818BB">
            <w:pPr>
              <w:pStyle w:val="Sinespaciado"/>
            </w:pPr>
            <w:r w:rsidRPr="00F165B0">
              <w:t>id_nivel</w:t>
            </w:r>
          </w:p>
        </w:tc>
        <w:tc>
          <w:tcPr>
            <w:tcW w:w="2207" w:type="dxa"/>
          </w:tcPr>
          <w:p w14:paraId="47DF1235" w14:textId="77777777" w:rsidR="00F2003B" w:rsidRDefault="00F2003B" w:rsidP="00D818BB">
            <w:pPr>
              <w:pStyle w:val="Sinespaciado"/>
            </w:pPr>
            <w:r>
              <w:t>Numérico</w:t>
            </w:r>
          </w:p>
        </w:tc>
        <w:tc>
          <w:tcPr>
            <w:tcW w:w="2207" w:type="dxa"/>
          </w:tcPr>
          <w:p w14:paraId="47DF1236" w14:textId="77777777" w:rsidR="00F2003B" w:rsidRDefault="00F2003B" w:rsidP="00D818BB">
            <w:pPr>
              <w:pStyle w:val="Sinespaciado"/>
              <w:jc w:val="center"/>
            </w:pPr>
          </w:p>
        </w:tc>
        <w:tc>
          <w:tcPr>
            <w:tcW w:w="2207" w:type="dxa"/>
          </w:tcPr>
          <w:p w14:paraId="47DF1237" w14:textId="78207005" w:rsidR="00F2003B" w:rsidRDefault="0053029F" w:rsidP="00D818BB">
            <w:pPr>
              <w:pStyle w:val="Sinespaciado"/>
              <w:jc w:val="center"/>
            </w:pPr>
            <w:r>
              <w:t>No</w:t>
            </w:r>
          </w:p>
        </w:tc>
      </w:tr>
      <w:tr w:rsidR="00F2003B" w14:paraId="47DF123D" w14:textId="77777777" w:rsidTr="00D818BB">
        <w:tc>
          <w:tcPr>
            <w:tcW w:w="2207" w:type="dxa"/>
          </w:tcPr>
          <w:p w14:paraId="47DF1239" w14:textId="77777777" w:rsidR="00F2003B" w:rsidRDefault="000A1E17" w:rsidP="00D818BB">
            <w:pPr>
              <w:pStyle w:val="Sinespaciado"/>
            </w:pPr>
            <w:r w:rsidRPr="00F165B0">
              <w:t>N</w:t>
            </w:r>
            <w:r w:rsidR="00F2003B" w:rsidRPr="00F165B0">
              <w:t>ombre</w:t>
            </w:r>
          </w:p>
        </w:tc>
        <w:tc>
          <w:tcPr>
            <w:tcW w:w="2207" w:type="dxa"/>
          </w:tcPr>
          <w:p w14:paraId="47DF123A" w14:textId="77777777" w:rsidR="00F2003B" w:rsidRDefault="00F2003B" w:rsidP="00D818BB">
            <w:pPr>
              <w:pStyle w:val="Sinespaciado"/>
            </w:pPr>
            <w:bookmarkStart w:id="125" w:name="OLE_LINK35"/>
            <w:bookmarkStart w:id="126" w:name="OLE_LINK36"/>
            <w:bookmarkStart w:id="127" w:name="OLE_LINK37"/>
            <w:bookmarkStart w:id="128" w:name="OLE_LINK75"/>
            <w:bookmarkStart w:id="129" w:name="OLE_LINK76"/>
            <w:bookmarkStart w:id="130" w:name="OLE_LINK77"/>
            <w:r>
              <w:t>Alfanumérico</w:t>
            </w:r>
            <w:bookmarkEnd w:id="125"/>
            <w:bookmarkEnd w:id="126"/>
            <w:bookmarkEnd w:id="127"/>
            <w:bookmarkEnd w:id="128"/>
            <w:bookmarkEnd w:id="129"/>
            <w:bookmarkEnd w:id="130"/>
          </w:p>
        </w:tc>
        <w:tc>
          <w:tcPr>
            <w:tcW w:w="2207" w:type="dxa"/>
          </w:tcPr>
          <w:p w14:paraId="47DF123B" w14:textId="77777777" w:rsidR="00F2003B" w:rsidRDefault="00F2003B" w:rsidP="00D818BB">
            <w:pPr>
              <w:pStyle w:val="Sinespaciado"/>
              <w:jc w:val="center"/>
            </w:pPr>
            <w:r>
              <w:t>50</w:t>
            </w:r>
          </w:p>
        </w:tc>
        <w:tc>
          <w:tcPr>
            <w:tcW w:w="2207" w:type="dxa"/>
          </w:tcPr>
          <w:p w14:paraId="47DF123C" w14:textId="22654D71" w:rsidR="00F2003B" w:rsidRDefault="0053029F" w:rsidP="00D818BB">
            <w:pPr>
              <w:pStyle w:val="Sinespaciado"/>
              <w:jc w:val="center"/>
            </w:pPr>
            <w:r>
              <w:t>No</w:t>
            </w:r>
          </w:p>
        </w:tc>
      </w:tr>
      <w:tr w:rsidR="00F2003B" w14:paraId="47DF1242" w14:textId="77777777" w:rsidTr="00D818BB">
        <w:tc>
          <w:tcPr>
            <w:tcW w:w="2207" w:type="dxa"/>
          </w:tcPr>
          <w:p w14:paraId="47DF123E" w14:textId="77777777" w:rsidR="00F2003B" w:rsidRDefault="00F2003B" w:rsidP="00D818BB">
            <w:pPr>
              <w:pStyle w:val="Sinespaciado"/>
            </w:pPr>
            <w:r w:rsidRPr="00F165B0">
              <w:t>modalidad</w:t>
            </w:r>
          </w:p>
        </w:tc>
        <w:tc>
          <w:tcPr>
            <w:tcW w:w="2207" w:type="dxa"/>
          </w:tcPr>
          <w:p w14:paraId="47DF123F" w14:textId="77777777" w:rsidR="00F2003B" w:rsidRDefault="00F2003B" w:rsidP="00D818BB">
            <w:pPr>
              <w:pStyle w:val="Sinespaciado"/>
            </w:pPr>
            <w:r>
              <w:t>Alfanumérico</w:t>
            </w:r>
          </w:p>
        </w:tc>
        <w:tc>
          <w:tcPr>
            <w:tcW w:w="2207" w:type="dxa"/>
          </w:tcPr>
          <w:p w14:paraId="47DF1240" w14:textId="77777777" w:rsidR="00F2003B" w:rsidRDefault="00F2003B" w:rsidP="00D818BB">
            <w:pPr>
              <w:pStyle w:val="Sinespaciado"/>
              <w:jc w:val="center"/>
            </w:pPr>
            <w:r>
              <w:t>50</w:t>
            </w:r>
          </w:p>
        </w:tc>
        <w:tc>
          <w:tcPr>
            <w:tcW w:w="2207" w:type="dxa"/>
          </w:tcPr>
          <w:p w14:paraId="47DF1241" w14:textId="5C843484" w:rsidR="00F2003B" w:rsidRDefault="0053029F" w:rsidP="00D818BB">
            <w:pPr>
              <w:pStyle w:val="Sinespaciado"/>
              <w:jc w:val="center"/>
            </w:pPr>
            <w:r>
              <w:t>No</w:t>
            </w:r>
          </w:p>
        </w:tc>
      </w:tr>
    </w:tbl>
    <w:p w14:paraId="47DF1243" w14:textId="77777777" w:rsidR="00F2003B" w:rsidRDefault="00F2003B" w:rsidP="00F2003B">
      <w:pPr>
        <w:pStyle w:val="Sinespaciado"/>
        <w:rPr>
          <w:b/>
        </w:rPr>
      </w:pPr>
    </w:p>
    <w:p w14:paraId="47DF1244" w14:textId="77777777" w:rsidR="00F2003B" w:rsidRPr="000A1E17" w:rsidRDefault="00F2003B" w:rsidP="00F2003B">
      <w:pPr>
        <w:pStyle w:val="Sinespaciado"/>
        <w:rPr>
          <w:b/>
        </w:rPr>
      </w:pPr>
      <w:r w:rsidRPr="003C229F">
        <w:rPr>
          <w:b/>
        </w:rPr>
        <w:t>Teléfono:</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249" w14:textId="77777777" w:rsidTr="00D818BB">
        <w:tc>
          <w:tcPr>
            <w:tcW w:w="2207" w:type="dxa"/>
          </w:tcPr>
          <w:p w14:paraId="47DF1245" w14:textId="77777777" w:rsidR="00F2003B" w:rsidRPr="00E0399B" w:rsidRDefault="00F2003B" w:rsidP="00D818BB">
            <w:pPr>
              <w:pStyle w:val="Sinespaciado"/>
              <w:jc w:val="center"/>
              <w:rPr>
                <w:b/>
              </w:rPr>
            </w:pPr>
            <w:bookmarkStart w:id="131" w:name="_Hlk500258525"/>
            <w:r w:rsidRPr="00E0399B">
              <w:rPr>
                <w:b/>
              </w:rPr>
              <w:t>Atributos</w:t>
            </w:r>
          </w:p>
        </w:tc>
        <w:tc>
          <w:tcPr>
            <w:tcW w:w="2207" w:type="dxa"/>
          </w:tcPr>
          <w:p w14:paraId="47DF1246" w14:textId="77777777" w:rsidR="00F2003B" w:rsidRPr="00E0399B" w:rsidRDefault="00F2003B" w:rsidP="00D818BB">
            <w:pPr>
              <w:pStyle w:val="Sinespaciado"/>
              <w:jc w:val="center"/>
              <w:rPr>
                <w:b/>
              </w:rPr>
            </w:pPr>
            <w:r w:rsidRPr="00E0399B">
              <w:rPr>
                <w:b/>
              </w:rPr>
              <w:t>Tipo Datos</w:t>
            </w:r>
          </w:p>
        </w:tc>
        <w:tc>
          <w:tcPr>
            <w:tcW w:w="2207" w:type="dxa"/>
          </w:tcPr>
          <w:p w14:paraId="47DF1247" w14:textId="77777777" w:rsidR="00F2003B" w:rsidRPr="00E0399B" w:rsidRDefault="00F2003B" w:rsidP="00D818BB">
            <w:pPr>
              <w:pStyle w:val="Sinespaciado"/>
              <w:jc w:val="center"/>
              <w:rPr>
                <w:b/>
              </w:rPr>
            </w:pPr>
            <w:r w:rsidRPr="00E0399B">
              <w:rPr>
                <w:b/>
              </w:rPr>
              <w:t>Amplitud</w:t>
            </w:r>
          </w:p>
        </w:tc>
        <w:tc>
          <w:tcPr>
            <w:tcW w:w="2207" w:type="dxa"/>
          </w:tcPr>
          <w:p w14:paraId="47DF1248" w14:textId="77777777" w:rsidR="00F2003B" w:rsidRPr="00E0399B" w:rsidRDefault="00F2003B" w:rsidP="00D818BB">
            <w:pPr>
              <w:pStyle w:val="Sinespaciado"/>
              <w:jc w:val="center"/>
              <w:rPr>
                <w:b/>
                <w:lang w:val="en-US"/>
              </w:rPr>
            </w:pPr>
            <w:r w:rsidRPr="00E0399B">
              <w:rPr>
                <w:b/>
              </w:rPr>
              <w:t xml:space="preserve">Permite </w:t>
            </w:r>
            <w:r w:rsidRPr="00E0399B">
              <w:rPr>
                <w:b/>
                <w:lang w:val="en-US"/>
              </w:rPr>
              <w:t>(Nulo)</w:t>
            </w:r>
          </w:p>
        </w:tc>
      </w:tr>
      <w:bookmarkEnd w:id="131"/>
      <w:tr w:rsidR="00F2003B" w14:paraId="47DF124E" w14:textId="77777777" w:rsidTr="00D818BB">
        <w:tc>
          <w:tcPr>
            <w:tcW w:w="2207" w:type="dxa"/>
          </w:tcPr>
          <w:p w14:paraId="47DF124A" w14:textId="77777777" w:rsidR="00F2003B" w:rsidRDefault="00F2003B" w:rsidP="00D818BB">
            <w:pPr>
              <w:pStyle w:val="Sinespaciado"/>
            </w:pPr>
            <w:r w:rsidRPr="00C34FF9">
              <w:t>id_telefono</w:t>
            </w:r>
          </w:p>
        </w:tc>
        <w:tc>
          <w:tcPr>
            <w:tcW w:w="2207" w:type="dxa"/>
          </w:tcPr>
          <w:p w14:paraId="47DF124B" w14:textId="77777777" w:rsidR="00F2003B" w:rsidRDefault="00F2003B" w:rsidP="00D818BB">
            <w:pPr>
              <w:pStyle w:val="Sinespaciado"/>
            </w:pPr>
            <w:bookmarkStart w:id="132" w:name="OLE_LINK122"/>
            <w:bookmarkStart w:id="133" w:name="OLE_LINK123"/>
            <w:r>
              <w:t>Numérico</w:t>
            </w:r>
            <w:bookmarkEnd w:id="132"/>
            <w:bookmarkEnd w:id="133"/>
          </w:p>
        </w:tc>
        <w:tc>
          <w:tcPr>
            <w:tcW w:w="2207" w:type="dxa"/>
          </w:tcPr>
          <w:p w14:paraId="47DF124C" w14:textId="77777777" w:rsidR="00F2003B" w:rsidRDefault="00F2003B" w:rsidP="00D818BB">
            <w:pPr>
              <w:pStyle w:val="Sinespaciado"/>
              <w:jc w:val="center"/>
            </w:pPr>
          </w:p>
        </w:tc>
        <w:tc>
          <w:tcPr>
            <w:tcW w:w="2207" w:type="dxa"/>
          </w:tcPr>
          <w:p w14:paraId="47DF124D" w14:textId="24030EC0" w:rsidR="00F2003B" w:rsidRDefault="0053029F" w:rsidP="00D818BB">
            <w:pPr>
              <w:pStyle w:val="Sinespaciado"/>
              <w:jc w:val="center"/>
            </w:pPr>
            <w:r>
              <w:t>No</w:t>
            </w:r>
          </w:p>
        </w:tc>
      </w:tr>
      <w:tr w:rsidR="00F2003B" w14:paraId="47DF1253" w14:textId="77777777" w:rsidTr="00D818BB">
        <w:tc>
          <w:tcPr>
            <w:tcW w:w="2207" w:type="dxa"/>
          </w:tcPr>
          <w:p w14:paraId="47DF124F" w14:textId="77777777" w:rsidR="00F2003B" w:rsidRDefault="00F2003B" w:rsidP="00D818BB">
            <w:pPr>
              <w:pStyle w:val="Sinespaciado"/>
            </w:pPr>
            <w:r w:rsidRPr="00C34FF9">
              <w:t>id_persona</w:t>
            </w:r>
          </w:p>
        </w:tc>
        <w:tc>
          <w:tcPr>
            <w:tcW w:w="2207" w:type="dxa"/>
          </w:tcPr>
          <w:p w14:paraId="47DF1250" w14:textId="77777777" w:rsidR="00F2003B" w:rsidRDefault="00F2003B" w:rsidP="00D818BB">
            <w:pPr>
              <w:pStyle w:val="Sinespaciado"/>
            </w:pPr>
            <w:bookmarkStart w:id="134" w:name="OLE_LINK105"/>
            <w:bookmarkStart w:id="135" w:name="OLE_LINK106"/>
            <w:r>
              <w:t>Numérico</w:t>
            </w:r>
            <w:bookmarkEnd w:id="134"/>
            <w:bookmarkEnd w:id="135"/>
          </w:p>
        </w:tc>
        <w:tc>
          <w:tcPr>
            <w:tcW w:w="2207" w:type="dxa"/>
          </w:tcPr>
          <w:p w14:paraId="47DF1251" w14:textId="77777777" w:rsidR="00F2003B" w:rsidRDefault="00F2003B" w:rsidP="00D818BB">
            <w:pPr>
              <w:pStyle w:val="Sinespaciado"/>
              <w:jc w:val="center"/>
            </w:pPr>
          </w:p>
        </w:tc>
        <w:tc>
          <w:tcPr>
            <w:tcW w:w="2207" w:type="dxa"/>
          </w:tcPr>
          <w:p w14:paraId="47DF1252" w14:textId="6DACAB83" w:rsidR="00F2003B" w:rsidRDefault="0053029F" w:rsidP="00D818BB">
            <w:pPr>
              <w:pStyle w:val="Sinespaciado"/>
              <w:jc w:val="center"/>
            </w:pPr>
            <w:r>
              <w:t>No</w:t>
            </w:r>
          </w:p>
        </w:tc>
      </w:tr>
      <w:tr w:rsidR="00F2003B" w14:paraId="47DF1258" w14:textId="77777777" w:rsidTr="00D818BB">
        <w:tc>
          <w:tcPr>
            <w:tcW w:w="2207" w:type="dxa"/>
          </w:tcPr>
          <w:p w14:paraId="47DF1254" w14:textId="77777777" w:rsidR="00F2003B" w:rsidRDefault="00F2003B" w:rsidP="00D818BB">
            <w:pPr>
              <w:pStyle w:val="Sinespaciado"/>
            </w:pPr>
            <w:r w:rsidRPr="00C34FF9">
              <w:t>numero</w:t>
            </w:r>
          </w:p>
        </w:tc>
        <w:tc>
          <w:tcPr>
            <w:tcW w:w="2207" w:type="dxa"/>
          </w:tcPr>
          <w:p w14:paraId="47DF1255" w14:textId="77777777" w:rsidR="00F2003B" w:rsidRDefault="00F2003B" w:rsidP="00D818BB">
            <w:pPr>
              <w:pStyle w:val="Sinespaciado"/>
            </w:pPr>
            <w:r>
              <w:t>Numérico</w:t>
            </w:r>
          </w:p>
        </w:tc>
        <w:tc>
          <w:tcPr>
            <w:tcW w:w="2207" w:type="dxa"/>
          </w:tcPr>
          <w:p w14:paraId="47DF1256" w14:textId="77777777" w:rsidR="00F2003B" w:rsidRDefault="00F2003B" w:rsidP="00D818BB">
            <w:pPr>
              <w:pStyle w:val="Sinespaciado"/>
              <w:jc w:val="center"/>
            </w:pPr>
          </w:p>
        </w:tc>
        <w:tc>
          <w:tcPr>
            <w:tcW w:w="2207" w:type="dxa"/>
          </w:tcPr>
          <w:p w14:paraId="47DF1257" w14:textId="10C0882C" w:rsidR="00F2003B" w:rsidRDefault="0053029F" w:rsidP="00D818BB">
            <w:pPr>
              <w:pStyle w:val="Sinespaciado"/>
              <w:jc w:val="center"/>
            </w:pPr>
            <w:r>
              <w:t>No</w:t>
            </w:r>
          </w:p>
        </w:tc>
      </w:tr>
      <w:tr w:rsidR="00F2003B" w14:paraId="47DF125D" w14:textId="77777777" w:rsidTr="00D818BB">
        <w:tc>
          <w:tcPr>
            <w:tcW w:w="2207" w:type="dxa"/>
          </w:tcPr>
          <w:p w14:paraId="47DF1259" w14:textId="77777777" w:rsidR="00F2003B" w:rsidRDefault="00F2003B" w:rsidP="00D818BB">
            <w:pPr>
              <w:pStyle w:val="Sinespaciado"/>
            </w:pPr>
            <w:r>
              <w:t>tipo</w:t>
            </w:r>
          </w:p>
        </w:tc>
        <w:tc>
          <w:tcPr>
            <w:tcW w:w="2207" w:type="dxa"/>
          </w:tcPr>
          <w:p w14:paraId="47DF125A" w14:textId="77777777" w:rsidR="00F2003B" w:rsidRDefault="00F2003B" w:rsidP="00D818BB">
            <w:pPr>
              <w:pStyle w:val="Sinespaciado"/>
            </w:pPr>
            <w:bookmarkStart w:id="136" w:name="OLE_LINK124"/>
            <w:bookmarkStart w:id="137" w:name="OLE_LINK125"/>
            <w:bookmarkStart w:id="138" w:name="OLE_LINK126"/>
            <w:bookmarkStart w:id="139" w:name="OLE_LINK127"/>
            <w:r>
              <w:t>Alfanumérico</w:t>
            </w:r>
            <w:bookmarkEnd w:id="136"/>
            <w:bookmarkEnd w:id="137"/>
            <w:bookmarkEnd w:id="138"/>
            <w:bookmarkEnd w:id="139"/>
          </w:p>
        </w:tc>
        <w:tc>
          <w:tcPr>
            <w:tcW w:w="2207" w:type="dxa"/>
          </w:tcPr>
          <w:p w14:paraId="47DF125B" w14:textId="77777777" w:rsidR="00F2003B" w:rsidRDefault="00F2003B" w:rsidP="00D818BB">
            <w:pPr>
              <w:pStyle w:val="Sinespaciado"/>
              <w:jc w:val="center"/>
            </w:pPr>
            <w:r>
              <w:t>50</w:t>
            </w:r>
          </w:p>
        </w:tc>
        <w:tc>
          <w:tcPr>
            <w:tcW w:w="2207" w:type="dxa"/>
          </w:tcPr>
          <w:p w14:paraId="47DF125C" w14:textId="4CB87E40" w:rsidR="00F2003B" w:rsidRDefault="0053029F" w:rsidP="00D818BB">
            <w:pPr>
              <w:pStyle w:val="Sinespaciado"/>
              <w:jc w:val="center"/>
            </w:pPr>
            <w:r>
              <w:t>Si</w:t>
            </w:r>
          </w:p>
        </w:tc>
      </w:tr>
    </w:tbl>
    <w:p w14:paraId="47DF125E" w14:textId="77777777" w:rsidR="00F2003B" w:rsidRDefault="00F2003B" w:rsidP="00F2003B">
      <w:pPr>
        <w:pStyle w:val="Sinespaciado"/>
        <w:rPr>
          <w:rFonts w:ascii="Times New Roman" w:eastAsia="Batang" w:hAnsi="Times New Roman" w:cs="Times New Roman"/>
          <w:sz w:val="24"/>
          <w:szCs w:val="24"/>
          <w:lang w:val="es-BO" w:eastAsia="ko-KR"/>
        </w:rPr>
      </w:pPr>
    </w:p>
    <w:p w14:paraId="47DF125F" w14:textId="77777777" w:rsidR="00F2003B" w:rsidRPr="000A1E17" w:rsidRDefault="00F2003B" w:rsidP="00F2003B">
      <w:pPr>
        <w:pStyle w:val="Sinespaciado"/>
        <w:rPr>
          <w:b/>
        </w:rPr>
      </w:pPr>
      <w:r w:rsidRPr="000322CF">
        <w:rPr>
          <w:b/>
        </w:rPr>
        <w:t>Administrador:</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264" w14:textId="77777777" w:rsidTr="00D818BB">
        <w:tc>
          <w:tcPr>
            <w:tcW w:w="2207" w:type="dxa"/>
          </w:tcPr>
          <w:p w14:paraId="47DF1260" w14:textId="77777777" w:rsidR="00F2003B" w:rsidRPr="00E0399B" w:rsidRDefault="00F2003B" w:rsidP="00D818BB">
            <w:pPr>
              <w:pStyle w:val="Sinespaciado"/>
              <w:jc w:val="center"/>
              <w:rPr>
                <w:b/>
              </w:rPr>
            </w:pPr>
            <w:bookmarkStart w:id="140" w:name="_Hlk500258663"/>
            <w:r w:rsidRPr="00E0399B">
              <w:rPr>
                <w:b/>
              </w:rPr>
              <w:t>Atributos</w:t>
            </w:r>
          </w:p>
        </w:tc>
        <w:tc>
          <w:tcPr>
            <w:tcW w:w="2207" w:type="dxa"/>
          </w:tcPr>
          <w:p w14:paraId="47DF1261" w14:textId="77777777" w:rsidR="00F2003B" w:rsidRPr="00E0399B" w:rsidRDefault="00F2003B" w:rsidP="00D818BB">
            <w:pPr>
              <w:pStyle w:val="Sinespaciado"/>
              <w:jc w:val="center"/>
              <w:rPr>
                <w:b/>
              </w:rPr>
            </w:pPr>
            <w:r w:rsidRPr="00E0399B">
              <w:rPr>
                <w:b/>
              </w:rPr>
              <w:t>Tipo Datos</w:t>
            </w:r>
          </w:p>
        </w:tc>
        <w:tc>
          <w:tcPr>
            <w:tcW w:w="2207" w:type="dxa"/>
          </w:tcPr>
          <w:p w14:paraId="47DF1262" w14:textId="77777777" w:rsidR="00F2003B" w:rsidRPr="00E0399B" w:rsidRDefault="00F2003B" w:rsidP="00D818BB">
            <w:pPr>
              <w:pStyle w:val="Sinespaciado"/>
              <w:jc w:val="center"/>
              <w:rPr>
                <w:b/>
              </w:rPr>
            </w:pPr>
            <w:r w:rsidRPr="00E0399B">
              <w:rPr>
                <w:b/>
              </w:rPr>
              <w:t>Amplitud</w:t>
            </w:r>
          </w:p>
        </w:tc>
        <w:tc>
          <w:tcPr>
            <w:tcW w:w="2207" w:type="dxa"/>
          </w:tcPr>
          <w:p w14:paraId="47DF1263" w14:textId="77777777" w:rsidR="00F2003B" w:rsidRPr="00E0399B" w:rsidRDefault="00F2003B" w:rsidP="00D818BB">
            <w:pPr>
              <w:pStyle w:val="Sinespaciado"/>
              <w:jc w:val="center"/>
              <w:rPr>
                <w:b/>
                <w:lang w:val="en-US"/>
              </w:rPr>
            </w:pPr>
            <w:r w:rsidRPr="00E0399B">
              <w:rPr>
                <w:b/>
              </w:rPr>
              <w:t xml:space="preserve">Permite </w:t>
            </w:r>
            <w:r w:rsidRPr="00E0399B">
              <w:rPr>
                <w:b/>
                <w:lang w:val="en-US"/>
              </w:rPr>
              <w:t>(Nulo)</w:t>
            </w:r>
          </w:p>
        </w:tc>
      </w:tr>
      <w:bookmarkEnd w:id="140"/>
      <w:tr w:rsidR="00F2003B" w14:paraId="47DF1269" w14:textId="77777777" w:rsidTr="00D818BB">
        <w:tc>
          <w:tcPr>
            <w:tcW w:w="2207" w:type="dxa"/>
          </w:tcPr>
          <w:p w14:paraId="47DF1265" w14:textId="77777777" w:rsidR="00F2003B" w:rsidRDefault="00F2003B" w:rsidP="00D818BB">
            <w:pPr>
              <w:pStyle w:val="Sinespaciado"/>
            </w:pPr>
            <w:r w:rsidRPr="00C34FF9">
              <w:t>id_admin</w:t>
            </w:r>
          </w:p>
        </w:tc>
        <w:tc>
          <w:tcPr>
            <w:tcW w:w="2207" w:type="dxa"/>
          </w:tcPr>
          <w:p w14:paraId="47DF1266" w14:textId="77777777" w:rsidR="00F2003B" w:rsidRDefault="00F2003B" w:rsidP="00D818BB">
            <w:pPr>
              <w:pStyle w:val="Sinespaciado"/>
            </w:pPr>
            <w:bookmarkStart w:id="141" w:name="OLE_LINK149"/>
            <w:bookmarkStart w:id="142" w:name="OLE_LINK150"/>
            <w:bookmarkStart w:id="143" w:name="OLE_LINK151"/>
            <w:bookmarkStart w:id="144" w:name="OLE_LINK152"/>
            <w:r>
              <w:t>Numérico</w:t>
            </w:r>
            <w:bookmarkEnd w:id="141"/>
            <w:bookmarkEnd w:id="142"/>
            <w:bookmarkEnd w:id="143"/>
            <w:bookmarkEnd w:id="144"/>
          </w:p>
        </w:tc>
        <w:tc>
          <w:tcPr>
            <w:tcW w:w="2207" w:type="dxa"/>
          </w:tcPr>
          <w:p w14:paraId="47DF1267" w14:textId="77777777" w:rsidR="00F2003B" w:rsidRDefault="00F2003B" w:rsidP="00D818BB">
            <w:pPr>
              <w:pStyle w:val="Sinespaciado"/>
              <w:jc w:val="center"/>
            </w:pPr>
          </w:p>
        </w:tc>
        <w:tc>
          <w:tcPr>
            <w:tcW w:w="2207" w:type="dxa"/>
          </w:tcPr>
          <w:p w14:paraId="47DF1268" w14:textId="7A024CFB" w:rsidR="00F2003B" w:rsidRDefault="0053029F" w:rsidP="00D818BB">
            <w:pPr>
              <w:pStyle w:val="Sinespaciado"/>
              <w:jc w:val="center"/>
            </w:pPr>
            <w:r>
              <w:t>No</w:t>
            </w:r>
          </w:p>
        </w:tc>
      </w:tr>
      <w:tr w:rsidR="00F2003B" w14:paraId="47DF126E" w14:textId="77777777" w:rsidTr="00D818BB">
        <w:tc>
          <w:tcPr>
            <w:tcW w:w="2207" w:type="dxa"/>
          </w:tcPr>
          <w:p w14:paraId="47DF126A" w14:textId="77777777" w:rsidR="00F2003B" w:rsidRDefault="00F2003B" w:rsidP="00D818BB">
            <w:pPr>
              <w:pStyle w:val="Sinespaciado"/>
            </w:pPr>
            <w:r w:rsidRPr="00C34FF9">
              <w:t>id_persona</w:t>
            </w:r>
          </w:p>
        </w:tc>
        <w:tc>
          <w:tcPr>
            <w:tcW w:w="2207" w:type="dxa"/>
          </w:tcPr>
          <w:p w14:paraId="47DF126B" w14:textId="77777777" w:rsidR="00F2003B" w:rsidRDefault="00F2003B" w:rsidP="00D818BB">
            <w:pPr>
              <w:pStyle w:val="Sinespaciado"/>
            </w:pPr>
            <w:r>
              <w:t>Numérico</w:t>
            </w:r>
          </w:p>
        </w:tc>
        <w:tc>
          <w:tcPr>
            <w:tcW w:w="2207" w:type="dxa"/>
          </w:tcPr>
          <w:p w14:paraId="47DF126C" w14:textId="77777777" w:rsidR="00F2003B" w:rsidRDefault="00F2003B" w:rsidP="00D818BB">
            <w:pPr>
              <w:pStyle w:val="Sinespaciado"/>
              <w:jc w:val="center"/>
            </w:pPr>
          </w:p>
        </w:tc>
        <w:tc>
          <w:tcPr>
            <w:tcW w:w="2207" w:type="dxa"/>
          </w:tcPr>
          <w:p w14:paraId="47DF126D" w14:textId="19AC7839" w:rsidR="00F2003B" w:rsidRDefault="0053029F" w:rsidP="00D818BB">
            <w:pPr>
              <w:pStyle w:val="Sinespaciado"/>
              <w:jc w:val="center"/>
            </w:pPr>
            <w:r>
              <w:t>No</w:t>
            </w:r>
          </w:p>
        </w:tc>
      </w:tr>
      <w:tr w:rsidR="00F2003B" w14:paraId="47DF1273" w14:textId="77777777" w:rsidTr="00D818BB">
        <w:tc>
          <w:tcPr>
            <w:tcW w:w="2207" w:type="dxa"/>
          </w:tcPr>
          <w:p w14:paraId="47DF126F" w14:textId="77777777" w:rsidR="00F2003B" w:rsidRDefault="00F2003B" w:rsidP="00D818BB">
            <w:pPr>
              <w:pStyle w:val="Sinespaciado"/>
            </w:pPr>
            <w:r w:rsidRPr="00C34FF9">
              <w:t>cargo</w:t>
            </w:r>
          </w:p>
        </w:tc>
        <w:tc>
          <w:tcPr>
            <w:tcW w:w="2207" w:type="dxa"/>
          </w:tcPr>
          <w:p w14:paraId="47DF1270" w14:textId="77777777" w:rsidR="00F2003B" w:rsidRDefault="00F2003B" w:rsidP="00D818BB">
            <w:pPr>
              <w:pStyle w:val="Sinespaciado"/>
            </w:pPr>
            <w:bookmarkStart w:id="145" w:name="OLE_LINK153"/>
            <w:bookmarkStart w:id="146" w:name="OLE_LINK154"/>
            <w:bookmarkStart w:id="147" w:name="OLE_LINK155"/>
            <w:r>
              <w:t>Alfanumérico</w:t>
            </w:r>
            <w:bookmarkEnd w:id="145"/>
            <w:bookmarkEnd w:id="146"/>
            <w:bookmarkEnd w:id="147"/>
          </w:p>
        </w:tc>
        <w:tc>
          <w:tcPr>
            <w:tcW w:w="2207" w:type="dxa"/>
          </w:tcPr>
          <w:p w14:paraId="47DF1271" w14:textId="77777777" w:rsidR="00F2003B" w:rsidRDefault="00F2003B" w:rsidP="00D818BB">
            <w:pPr>
              <w:pStyle w:val="Sinespaciado"/>
              <w:jc w:val="center"/>
            </w:pPr>
            <w:r>
              <w:t>100</w:t>
            </w:r>
          </w:p>
        </w:tc>
        <w:tc>
          <w:tcPr>
            <w:tcW w:w="2207" w:type="dxa"/>
          </w:tcPr>
          <w:p w14:paraId="47DF1272" w14:textId="5D7F1B91" w:rsidR="00F2003B" w:rsidRDefault="0053029F" w:rsidP="00D818BB">
            <w:pPr>
              <w:pStyle w:val="Sinespaciado"/>
              <w:jc w:val="center"/>
            </w:pPr>
            <w:r>
              <w:t>No</w:t>
            </w:r>
          </w:p>
        </w:tc>
      </w:tr>
      <w:tr w:rsidR="00F2003B" w14:paraId="47DF1278" w14:textId="77777777" w:rsidTr="00D818BB">
        <w:tc>
          <w:tcPr>
            <w:tcW w:w="2207" w:type="dxa"/>
          </w:tcPr>
          <w:p w14:paraId="47DF1274" w14:textId="77777777" w:rsidR="00F2003B" w:rsidRDefault="00F2003B" w:rsidP="00D818BB">
            <w:pPr>
              <w:pStyle w:val="Sinespaciado"/>
            </w:pPr>
            <w:r w:rsidRPr="00C34FF9">
              <w:t>imagen</w:t>
            </w:r>
          </w:p>
        </w:tc>
        <w:tc>
          <w:tcPr>
            <w:tcW w:w="2207" w:type="dxa"/>
          </w:tcPr>
          <w:p w14:paraId="47DF1275" w14:textId="77777777" w:rsidR="00F2003B" w:rsidRDefault="00F2003B" w:rsidP="00D818BB">
            <w:pPr>
              <w:pStyle w:val="Sinespaciado"/>
            </w:pPr>
            <w:bookmarkStart w:id="148" w:name="OLE_LINK156"/>
            <w:bookmarkStart w:id="149" w:name="OLE_LINK157"/>
            <w:bookmarkStart w:id="150" w:name="OLE_LINK158"/>
            <w:r>
              <w:t>Alfanumérico</w:t>
            </w:r>
            <w:bookmarkEnd w:id="148"/>
            <w:bookmarkEnd w:id="149"/>
            <w:bookmarkEnd w:id="150"/>
          </w:p>
        </w:tc>
        <w:tc>
          <w:tcPr>
            <w:tcW w:w="2207" w:type="dxa"/>
          </w:tcPr>
          <w:p w14:paraId="47DF1276" w14:textId="77777777" w:rsidR="00F2003B" w:rsidRDefault="00F2003B" w:rsidP="00D818BB">
            <w:pPr>
              <w:pStyle w:val="Sinespaciado"/>
              <w:jc w:val="center"/>
            </w:pPr>
            <w:r>
              <w:t>300</w:t>
            </w:r>
          </w:p>
        </w:tc>
        <w:tc>
          <w:tcPr>
            <w:tcW w:w="2207" w:type="dxa"/>
          </w:tcPr>
          <w:p w14:paraId="47DF1277" w14:textId="23A36DCE" w:rsidR="00F2003B" w:rsidRDefault="0053029F" w:rsidP="00D818BB">
            <w:pPr>
              <w:pStyle w:val="Sinespaciado"/>
              <w:jc w:val="center"/>
            </w:pPr>
            <w:r>
              <w:t>Si</w:t>
            </w:r>
          </w:p>
        </w:tc>
      </w:tr>
    </w:tbl>
    <w:p w14:paraId="47DF1279" w14:textId="77777777" w:rsidR="00F2003B" w:rsidRDefault="00F2003B" w:rsidP="00F2003B">
      <w:pPr>
        <w:pStyle w:val="Sinespaciado"/>
        <w:rPr>
          <w:b/>
        </w:rPr>
      </w:pPr>
    </w:p>
    <w:p w14:paraId="47DF127A" w14:textId="77777777" w:rsidR="00F2003B" w:rsidRPr="00927ECB" w:rsidRDefault="00F2003B" w:rsidP="00F2003B">
      <w:pPr>
        <w:pStyle w:val="Sinespaciado"/>
        <w:rPr>
          <w:b/>
        </w:rPr>
      </w:pPr>
      <w:r w:rsidRPr="00927ECB">
        <w:rPr>
          <w:b/>
        </w:rPr>
        <w:t>Docente:</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27F" w14:textId="77777777" w:rsidTr="00D818BB">
        <w:tc>
          <w:tcPr>
            <w:tcW w:w="2207" w:type="dxa"/>
          </w:tcPr>
          <w:p w14:paraId="47DF127B" w14:textId="77777777" w:rsidR="00F2003B" w:rsidRPr="00E0399B" w:rsidRDefault="00F2003B" w:rsidP="00D818BB">
            <w:pPr>
              <w:pStyle w:val="Sinespaciado"/>
              <w:jc w:val="center"/>
              <w:rPr>
                <w:b/>
              </w:rPr>
            </w:pPr>
            <w:bookmarkStart w:id="151" w:name="_Hlk500258976"/>
            <w:r w:rsidRPr="00E0399B">
              <w:rPr>
                <w:b/>
              </w:rPr>
              <w:t>Atributos</w:t>
            </w:r>
          </w:p>
        </w:tc>
        <w:tc>
          <w:tcPr>
            <w:tcW w:w="2207" w:type="dxa"/>
          </w:tcPr>
          <w:p w14:paraId="47DF127C" w14:textId="77777777" w:rsidR="00F2003B" w:rsidRPr="00E0399B" w:rsidRDefault="00F2003B" w:rsidP="00D818BB">
            <w:pPr>
              <w:pStyle w:val="Sinespaciado"/>
              <w:jc w:val="center"/>
              <w:rPr>
                <w:b/>
              </w:rPr>
            </w:pPr>
            <w:r w:rsidRPr="00E0399B">
              <w:rPr>
                <w:b/>
              </w:rPr>
              <w:t>Tipo Datos</w:t>
            </w:r>
          </w:p>
        </w:tc>
        <w:tc>
          <w:tcPr>
            <w:tcW w:w="2207" w:type="dxa"/>
          </w:tcPr>
          <w:p w14:paraId="47DF127D" w14:textId="77777777" w:rsidR="00F2003B" w:rsidRPr="00E0399B" w:rsidRDefault="00F2003B" w:rsidP="00D818BB">
            <w:pPr>
              <w:pStyle w:val="Sinespaciado"/>
              <w:jc w:val="center"/>
              <w:rPr>
                <w:b/>
              </w:rPr>
            </w:pPr>
            <w:r w:rsidRPr="00E0399B">
              <w:rPr>
                <w:b/>
              </w:rPr>
              <w:t>Amplitud</w:t>
            </w:r>
          </w:p>
        </w:tc>
        <w:tc>
          <w:tcPr>
            <w:tcW w:w="2207" w:type="dxa"/>
          </w:tcPr>
          <w:p w14:paraId="47DF127E" w14:textId="77777777" w:rsidR="00F2003B" w:rsidRPr="00E0399B" w:rsidRDefault="00F2003B" w:rsidP="00D818BB">
            <w:pPr>
              <w:pStyle w:val="Sinespaciado"/>
              <w:jc w:val="center"/>
              <w:rPr>
                <w:b/>
                <w:lang w:val="en-US"/>
              </w:rPr>
            </w:pPr>
            <w:r w:rsidRPr="00E0399B">
              <w:rPr>
                <w:b/>
              </w:rPr>
              <w:t xml:space="preserve">Permite </w:t>
            </w:r>
            <w:r w:rsidRPr="00E0399B">
              <w:rPr>
                <w:b/>
                <w:lang w:val="en-US"/>
              </w:rPr>
              <w:t>(Nulo)</w:t>
            </w:r>
          </w:p>
        </w:tc>
      </w:tr>
      <w:bookmarkEnd w:id="151"/>
      <w:tr w:rsidR="00F2003B" w14:paraId="47DF1284" w14:textId="77777777" w:rsidTr="00D818BB">
        <w:tc>
          <w:tcPr>
            <w:tcW w:w="2207" w:type="dxa"/>
          </w:tcPr>
          <w:p w14:paraId="47DF1280" w14:textId="77777777" w:rsidR="00F2003B" w:rsidRDefault="00F2003B" w:rsidP="00D818BB">
            <w:pPr>
              <w:pStyle w:val="Sinespaciado"/>
            </w:pPr>
            <w:r w:rsidRPr="00C34FF9">
              <w:t>id_docente</w:t>
            </w:r>
          </w:p>
        </w:tc>
        <w:tc>
          <w:tcPr>
            <w:tcW w:w="2207" w:type="dxa"/>
          </w:tcPr>
          <w:p w14:paraId="47DF1281" w14:textId="77777777" w:rsidR="00F2003B" w:rsidRDefault="00F2003B" w:rsidP="00D818BB">
            <w:pPr>
              <w:pStyle w:val="Sinespaciado"/>
            </w:pPr>
            <w:bookmarkStart w:id="152" w:name="OLE_LINK173"/>
            <w:bookmarkStart w:id="153" w:name="OLE_LINK174"/>
            <w:bookmarkStart w:id="154" w:name="OLE_LINK175"/>
            <w:bookmarkStart w:id="155" w:name="OLE_LINK176"/>
            <w:r>
              <w:t>Numérico</w:t>
            </w:r>
            <w:bookmarkEnd w:id="152"/>
            <w:bookmarkEnd w:id="153"/>
            <w:bookmarkEnd w:id="154"/>
            <w:bookmarkEnd w:id="155"/>
          </w:p>
        </w:tc>
        <w:tc>
          <w:tcPr>
            <w:tcW w:w="2207" w:type="dxa"/>
          </w:tcPr>
          <w:p w14:paraId="47DF1282" w14:textId="77777777" w:rsidR="00F2003B" w:rsidRDefault="00F2003B" w:rsidP="00D818BB">
            <w:pPr>
              <w:pStyle w:val="Sinespaciado"/>
              <w:jc w:val="center"/>
            </w:pPr>
          </w:p>
        </w:tc>
        <w:tc>
          <w:tcPr>
            <w:tcW w:w="2207" w:type="dxa"/>
          </w:tcPr>
          <w:p w14:paraId="47DF1283" w14:textId="3002D03E" w:rsidR="00F2003B" w:rsidRDefault="0053029F" w:rsidP="00D818BB">
            <w:pPr>
              <w:pStyle w:val="Sinespaciado"/>
              <w:jc w:val="center"/>
            </w:pPr>
            <w:r>
              <w:t>No</w:t>
            </w:r>
          </w:p>
        </w:tc>
      </w:tr>
      <w:tr w:rsidR="00F2003B" w14:paraId="47DF1289" w14:textId="77777777" w:rsidTr="00D818BB">
        <w:tc>
          <w:tcPr>
            <w:tcW w:w="2207" w:type="dxa"/>
          </w:tcPr>
          <w:p w14:paraId="47DF1285" w14:textId="77777777" w:rsidR="00F2003B" w:rsidRDefault="00F2003B" w:rsidP="00D818BB">
            <w:pPr>
              <w:pStyle w:val="Sinespaciado"/>
            </w:pPr>
            <w:r w:rsidRPr="00C34FF9">
              <w:t>id_persona</w:t>
            </w:r>
          </w:p>
        </w:tc>
        <w:tc>
          <w:tcPr>
            <w:tcW w:w="2207" w:type="dxa"/>
          </w:tcPr>
          <w:p w14:paraId="47DF1286" w14:textId="77777777" w:rsidR="00F2003B" w:rsidRDefault="00F2003B" w:rsidP="00D818BB">
            <w:pPr>
              <w:pStyle w:val="Sinespaciado"/>
            </w:pPr>
            <w:r>
              <w:t>Numérico</w:t>
            </w:r>
          </w:p>
        </w:tc>
        <w:tc>
          <w:tcPr>
            <w:tcW w:w="2207" w:type="dxa"/>
          </w:tcPr>
          <w:p w14:paraId="47DF1287" w14:textId="77777777" w:rsidR="00F2003B" w:rsidRDefault="00F2003B" w:rsidP="00D818BB">
            <w:pPr>
              <w:pStyle w:val="Sinespaciado"/>
              <w:jc w:val="center"/>
            </w:pPr>
          </w:p>
        </w:tc>
        <w:tc>
          <w:tcPr>
            <w:tcW w:w="2207" w:type="dxa"/>
          </w:tcPr>
          <w:p w14:paraId="47DF1288" w14:textId="40011F69" w:rsidR="00F2003B" w:rsidRDefault="0053029F" w:rsidP="00D818BB">
            <w:pPr>
              <w:pStyle w:val="Sinespaciado"/>
              <w:jc w:val="center"/>
            </w:pPr>
            <w:r>
              <w:t>No</w:t>
            </w:r>
          </w:p>
        </w:tc>
      </w:tr>
      <w:tr w:rsidR="00F2003B" w14:paraId="47DF128E" w14:textId="77777777" w:rsidTr="00D818BB">
        <w:tc>
          <w:tcPr>
            <w:tcW w:w="2207" w:type="dxa"/>
          </w:tcPr>
          <w:p w14:paraId="47DF128A" w14:textId="77777777" w:rsidR="00F2003B" w:rsidRDefault="00F2003B" w:rsidP="00D818BB">
            <w:pPr>
              <w:pStyle w:val="Sinespaciado"/>
            </w:pPr>
            <w:r w:rsidRPr="00C34FF9">
              <w:t>fecha_ingreso</w:t>
            </w:r>
          </w:p>
        </w:tc>
        <w:tc>
          <w:tcPr>
            <w:tcW w:w="2207" w:type="dxa"/>
          </w:tcPr>
          <w:p w14:paraId="47DF128B" w14:textId="77777777" w:rsidR="00F2003B" w:rsidRDefault="00F2003B" w:rsidP="00D818BB">
            <w:pPr>
              <w:pStyle w:val="Sinespaciado"/>
            </w:pPr>
            <w:bookmarkStart w:id="156" w:name="OLE_LINK177"/>
            <w:bookmarkStart w:id="157" w:name="OLE_LINK178"/>
            <w:bookmarkStart w:id="158" w:name="OLE_LINK179"/>
            <w:r>
              <w:t>Date</w:t>
            </w:r>
            <w:bookmarkEnd w:id="156"/>
            <w:bookmarkEnd w:id="157"/>
            <w:bookmarkEnd w:id="158"/>
          </w:p>
        </w:tc>
        <w:tc>
          <w:tcPr>
            <w:tcW w:w="2207" w:type="dxa"/>
          </w:tcPr>
          <w:p w14:paraId="47DF128C" w14:textId="77777777" w:rsidR="00F2003B" w:rsidRDefault="00F2003B" w:rsidP="00D818BB">
            <w:pPr>
              <w:pStyle w:val="Sinespaciado"/>
              <w:jc w:val="center"/>
            </w:pPr>
          </w:p>
        </w:tc>
        <w:tc>
          <w:tcPr>
            <w:tcW w:w="2207" w:type="dxa"/>
          </w:tcPr>
          <w:p w14:paraId="47DF128D" w14:textId="3F6BCB3F" w:rsidR="00F2003B" w:rsidRDefault="0053029F" w:rsidP="00D818BB">
            <w:pPr>
              <w:pStyle w:val="Sinespaciado"/>
              <w:jc w:val="center"/>
            </w:pPr>
            <w:r>
              <w:t>Si</w:t>
            </w:r>
          </w:p>
        </w:tc>
      </w:tr>
      <w:tr w:rsidR="00F2003B" w14:paraId="47DF1293" w14:textId="77777777" w:rsidTr="00D818BB">
        <w:tc>
          <w:tcPr>
            <w:tcW w:w="2207" w:type="dxa"/>
          </w:tcPr>
          <w:p w14:paraId="47DF128F" w14:textId="77777777" w:rsidR="00F2003B" w:rsidRDefault="000A1E17" w:rsidP="00D818BB">
            <w:pPr>
              <w:pStyle w:val="Sinespaciado"/>
            </w:pPr>
            <w:r>
              <w:t>I</w:t>
            </w:r>
            <w:r w:rsidR="00F2003B" w:rsidRPr="00C34FF9">
              <w:t>magen</w:t>
            </w:r>
          </w:p>
        </w:tc>
        <w:tc>
          <w:tcPr>
            <w:tcW w:w="2207" w:type="dxa"/>
          </w:tcPr>
          <w:p w14:paraId="47DF1290" w14:textId="77777777" w:rsidR="00F2003B" w:rsidRDefault="00F2003B" w:rsidP="00D818BB">
            <w:pPr>
              <w:pStyle w:val="Sinespaciado"/>
            </w:pPr>
            <w:bookmarkStart w:id="159" w:name="OLE_LINK180"/>
            <w:bookmarkStart w:id="160" w:name="OLE_LINK181"/>
            <w:bookmarkStart w:id="161" w:name="OLE_LINK182"/>
            <w:r>
              <w:t>Alfanumérico</w:t>
            </w:r>
            <w:bookmarkEnd w:id="159"/>
            <w:bookmarkEnd w:id="160"/>
            <w:bookmarkEnd w:id="161"/>
          </w:p>
        </w:tc>
        <w:tc>
          <w:tcPr>
            <w:tcW w:w="2207" w:type="dxa"/>
          </w:tcPr>
          <w:p w14:paraId="47DF1291" w14:textId="77777777" w:rsidR="00F2003B" w:rsidRDefault="00F2003B" w:rsidP="00D818BB">
            <w:pPr>
              <w:pStyle w:val="Sinespaciado"/>
              <w:jc w:val="center"/>
            </w:pPr>
            <w:r>
              <w:t>300</w:t>
            </w:r>
          </w:p>
        </w:tc>
        <w:tc>
          <w:tcPr>
            <w:tcW w:w="2207" w:type="dxa"/>
          </w:tcPr>
          <w:p w14:paraId="47DF1292" w14:textId="42780DCF" w:rsidR="00F2003B" w:rsidRDefault="0053029F" w:rsidP="00D818BB">
            <w:pPr>
              <w:pStyle w:val="Sinespaciado"/>
              <w:jc w:val="center"/>
            </w:pPr>
            <w:r>
              <w:t>Si</w:t>
            </w:r>
          </w:p>
        </w:tc>
      </w:tr>
    </w:tbl>
    <w:p w14:paraId="47DF1294" w14:textId="77777777" w:rsidR="00F2003B" w:rsidRDefault="00F2003B" w:rsidP="00F2003B">
      <w:pPr>
        <w:pStyle w:val="Sinespaciado"/>
        <w:rPr>
          <w:b/>
        </w:rPr>
      </w:pPr>
    </w:p>
    <w:p w14:paraId="47DF1295" w14:textId="77777777" w:rsidR="00F2003B" w:rsidRPr="000A1E17" w:rsidRDefault="00F2003B" w:rsidP="00F2003B">
      <w:pPr>
        <w:pStyle w:val="Sinespaciado"/>
        <w:rPr>
          <w:b/>
        </w:rPr>
      </w:pPr>
      <w:r w:rsidRPr="00927ECB">
        <w:rPr>
          <w:b/>
        </w:rPr>
        <w:t>Secretaria:</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29A" w14:textId="77777777" w:rsidTr="00D818BB">
        <w:tc>
          <w:tcPr>
            <w:tcW w:w="2207" w:type="dxa"/>
          </w:tcPr>
          <w:p w14:paraId="47DF1296" w14:textId="77777777" w:rsidR="00F2003B" w:rsidRPr="00E0399B" w:rsidRDefault="00F2003B" w:rsidP="00D818BB">
            <w:pPr>
              <w:pStyle w:val="Sinespaciado"/>
              <w:jc w:val="center"/>
              <w:rPr>
                <w:b/>
              </w:rPr>
            </w:pPr>
            <w:bookmarkStart w:id="162" w:name="_Hlk500259224"/>
            <w:r w:rsidRPr="00E0399B">
              <w:rPr>
                <w:b/>
              </w:rPr>
              <w:t>Atributos</w:t>
            </w:r>
          </w:p>
        </w:tc>
        <w:tc>
          <w:tcPr>
            <w:tcW w:w="2207" w:type="dxa"/>
          </w:tcPr>
          <w:p w14:paraId="47DF1297" w14:textId="77777777" w:rsidR="00F2003B" w:rsidRPr="00E0399B" w:rsidRDefault="00F2003B" w:rsidP="00D818BB">
            <w:pPr>
              <w:pStyle w:val="Sinespaciado"/>
              <w:jc w:val="center"/>
              <w:rPr>
                <w:b/>
              </w:rPr>
            </w:pPr>
            <w:r w:rsidRPr="00E0399B">
              <w:rPr>
                <w:b/>
              </w:rPr>
              <w:t>Tipo Datos</w:t>
            </w:r>
          </w:p>
        </w:tc>
        <w:tc>
          <w:tcPr>
            <w:tcW w:w="2207" w:type="dxa"/>
          </w:tcPr>
          <w:p w14:paraId="47DF1298" w14:textId="77777777" w:rsidR="00F2003B" w:rsidRPr="00E0399B" w:rsidRDefault="00F2003B" w:rsidP="00D818BB">
            <w:pPr>
              <w:pStyle w:val="Sinespaciado"/>
              <w:jc w:val="center"/>
              <w:rPr>
                <w:b/>
              </w:rPr>
            </w:pPr>
            <w:r w:rsidRPr="00E0399B">
              <w:rPr>
                <w:b/>
              </w:rPr>
              <w:t>Amplitud</w:t>
            </w:r>
          </w:p>
        </w:tc>
        <w:tc>
          <w:tcPr>
            <w:tcW w:w="2207" w:type="dxa"/>
          </w:tcPr>
          <w:p w14:paraId="47DF1299" w14:textId="77777777" w:rsidR="00F2003B" w:rsidRPr="00E0399B" w:rsidRDefault="00F2003B" w:rsidP="00D818BB">
            <w:pPr>
              <w:pStyle w:val="Sinespaciado"/>
              <w:jc w:val="center"/>
              <w:rPr>
                <w:b/>
                <w:lang w:val="en-US"/>
              </w:rPr>
            </w:pPr>
            <w:r w:rsidRPr="00E0399B">
              <w:rPr>
                <w:b/>
              </w:rPr>
              <w:t xml:space="preserve">Permite </w:t>
            </w:r>
            <w:r w:rsidRPr="00E0399B">
              <w:rPr>
                <w:b/>
                <w:lang w:val="en-US"/>
              </w:rPr>
              <w:t>(Nulo)</w:t>
            </w:r>
          </w:p>
        </w:tc>
      </w:tr>
      <w:tr w:rsidR="00F2003B" w14:paraId="47DF129F" w14:textId="77777777" w:rsidTr="00D818BB">
        <w:tc>
          <w:tcPr>
            <w:tcW w:w="2207" w:type="dxa"/>
          </w:tcPr>
          <w:p w14:paraId="47DF129B" w14:textId="77777777" w:rsidR="00F2003B" w:rsidRDefault="00F2003B" w:rsidP="00D818BB">
            <w:pPr>
              <w:pStyle w:val="Sinespaciado"/>
            </w:pPr>
            <w:bookmarkStart w:id="163" w:name="_Hlk500259367"/>
            <w:bookmarkEnd w:id="162"/>
            <w:r w:rsidRPr="004B2ED1">
              <w:t>id_secretaria</w:t>
            </w:r>
          </w:p>
        </w:tc>
        <w:tc>
          <w:tcPr>
            <w:tcW w:w="2207" w:type="dxa"/>
          </w:tcPr>
          <w:p w14:paraId="47DF129C" w14:textId="77777777" w:rsidR="00F2003B" w:rsidRDefault="00F2003B" w:rsidP="00D818BB">
            <w:pPr>
              <w:pStyle w:val="Sinespaciado"/>
            </w:pPr>
            <w:r>
              <w:t>Numérico</w:t>
            </w:r>
          </w:p>
        </w:tc>
        <w:tc>
          <w:tcPr>
            <w:tcW w:w="2207" w:type="dxa"/>
          </w:tcPr>
          <w:p w14:paraId="47DF129D" w14:textId="77777777" w:rsidR="00F2003B" w:rsidRDefault="00F2003B" w:rsidP="00D818BB">
            <w:pPr>
              <w:pStyle w:val="Sinespaciado"/>
              <w:jc w:val="center"/>
            </w:pPr>
          </w:p>
        </w:tc>
        <w:tc>
          <w:tcPr>
            <w:tcW w:w="2207" w:type="dxa"/>
          </w:tcPr>
          <w:p w14:paraId="47DF129E" w14:textId="3691DBC3" w:rsidR="00F2003B" w:rsidRDefault="0053029F" w:rsidP="00D818BB">
            <w:pPr>
              <w:pStyle w:val="Sinespaciado"/>
              <w:jc w:val="center"/>
            </w:pPr>
            <w:r>
              <w:t>No</w:t>
            </w:r>
          </w:p>
        </w:tc>
      </w:tr>
      <w:tr w:rsidR="00F2003B" w14:paraId="47DF12A4" w14:textId="77777777" w:rsidTr="00D818BB">
        <w:tc>
          <w:tcPr>
            <w:tcW w:w="2207" w:type="dxa"/>
          </w:tcPr>
          <w:p w14:paraId="47DF12A0" w14:textId="77777777" w:rsidR="00F2003B" w:rsidRDefault="00F2003B" w:rsidP="00D818BB">
            <w:pPr>
              <w:pStyle w:val="Sinespaciado"/>
            </w:pPr>
            <w:r w:rsidRPr="004B2ED1">
              <w:t>id_persona</w:t>
            </w:r>
          </w:p>
        </w:tc>
        <w:tc>
          <w:tcPr>
            <w:tcW w:w="2207" w:type="dxa"/>
          </w:tcPr>
          <w:p w14:paraId="47DF12A1" w14:textId="77777777" w:rsidR="00F2003B" w:rsidRDefault="00F2003B" w:rsidP="00D818BB">
            <w:pPr>
              <w:pStyle w:val="Sinespaciado"/>
            </w:pPr>
            <w:r>
              <w:t>Numérico</w:t>
            </w:r>
          </w:p>
        </w:tc>
        <w:tc>
          <w:tcPr>
            <w:tcW w:w="2207" w:type="dxa"/>
          </w:tcPr>
          <w:p w14:paraId="47DF12A2" w14:textId="77777777" w:rsidR="00F2003B" w:rsidRDefault="00F2003B" w:rsidP="00D818BB">
            <w:pPr>
              <w:pStyle w:val="Sinespaciado"/>
              <w:jc w:val="center"/>
            </w:pPr>
          </w:p>
        </w:tc>
        <w:tc>
          <w:tcPr>
            <w:tcW w:w="2207" w:type="dxa"/>
          </w:tcPr>
          <w:p w14:paraId="47DF12A3" w14:textId="6BCC214B" w:rsidR="00F2003B" w:rsidRDefault="0053029F" w:rsidP="00D818BB">
            <w:pPr>
              <w:pStyle w:val="Sinespaciado"/>
              <w:jc w:val="center"/>
            </w:pPr>
            <w:r>
              <w:t>No</w:t>
            </w:r>
          </w:p>
        </w:tc>
      </w:tr>
      <w:tr w:rsidR="00F2003B" w14:paraId="47DF12A9" w14:textId="77777777" w:rsidTr="00D818BB">
        <w:tc>
          <w:tcPr>
            <w:tcW w:w="2207" w:type="dxa"/>
          </w:tcPr>
          <w:p w14:paraId="47DF12A5" w14:textId="77777777" w:rsidR="00F2003B" w:rsidRDefault="00F2003B" w:rsidP="00D818BB">
            <w:pPr>
              <w:pStyle w:val="Sinespaciado"/>
            </w:pPr>
            <w:r w:rsidRPr="004B2ED1">
              <w:t>fecha_ingreso</w:t>
            </w:r>
          </w:p>
        </w:tc>
        <w:tc>
          <w:tcPr>
            <w:tcW w:w="2207" w:type="dxa"/>
          </w:tcPr>
          <w:p w14:paraId="47DF12A6" w14:textId="77777777" w:rsidR="00F2003B" w:rsidRDefault="00F2003B" w:rsidP="00D818BB">
            <w:pPr>
              <w:pStyle w:val="Sinespaciado"/>
            </w:pPr>
            <w:r>
              <w:t>Date</w:t>
            </w:r>
          </w:p>
        </w:tc>
        <w:tc>
          <w:tcPr>
            <w:tcW w:w="2207" w:type="dxa"/>
          </w:tcPr>
          <w:p w14:paraId="47DF12A7" w14:textId="77777777" w:rsidR="00F2003B" w:rsidRDefault="00F2003B" w:rsidP="00D818BB">
            <w:pPr>
              <w:pStyle w:val="Sinespaciado"/>
              <w:jc w:val="center"/>
            </w:pPr>
          </w:p>
        </w:tc>
        <w:tc>
          <w:tcPr>
            <w:tcW w:w="2207" w:type="dxa"/>
          </w:tcPr>
          <w:p w14:paraId="47DF12A8" w14:textId="617B5C65" w:rsidR="00F2003B" w:rsidRDefault="0053029F" w:rsidP="00D818BB">
            <w:pPr>
              <w:pStyle w:val="Sinespaciado"/>
              <w:jc w:val="center"/>
            </w:pPr>
            <w:r>
              <w:t>Si</w:t>
            </w:r>
          </w:p>
        </w:tc>
      </w:tr>
      <w:tr w:rsidR="00F2003B" w14:paraId="47DF12AE" w14:textId="77777777" w:rsidTr="00D818BB">
        <w:tc>
          <w:tcPr>
            <w:tcW w:w="2207" w:type="dxa"/>
          </w:tcPr>
          <w:p w14:paraId="47DF12AA" w14:textId="77777777" w:rsidR="00F2003B" w:rsidRDefault="00F2003B" w:rsidP="00D818BB">
            <w:pPr>
              <w:pStyle w:val="Sinespaciado"/>
            </w:pPr>
            <w:r w:rsidRPr="004B2ED1">
              <w:t>imagen</w:t>
            </w:r>
          </w:p>
        </w:tc>
        <w:tc>
          <w:tcPr>
            <w:tcW w:w="2207" w:type="dxa"/>
          </w:tcPr>
          <w:p w14:paraId="47DF12AB" w14:textId="77777777" w:rsidR="00F2003B" w:rsidRDefault="00F2003B" w:rsidP="00D818BB">
            <w:pPr>
              <w:pStyle w:val="Sinespaciado"/>
            </w:pPr>
            <w:r>
              <w:t>Alfanumérico</w:t>
            </w:r>
          </w:p>
        </w:tc>
        <w:tc>
          <w:tcPr>
            <w:tcW w:w="2207" w:type="dxa"/>
          </w:tcPr>
          <w:p w14:paraId="47DF12AC" w14:textId="77777777" w:rsidR="00F2003B" w:rsidRDefault="00F2003B" w:rsidP="00D818BB">
            <w:pPr>
              <w:pStyle w:val="Sinespaciado"/>
              <w:jc w:val="center"/>
            </w:pPr>
            <w:r>
              <w:t>300</w:t>
            </w:r>
          </w:p>
        </w:tc>
        <w:tc>
          <w:tcPr>
            <w:tcW w:w="2207" w:type="dxa"/>
          </w:tcPr>
          <w:p w14:paraId="47DF12AD" w14:textId="05065A6B" w:rsidR="00F2003B" w:rsidRDefault="0053029F" w:rsidP="00D818BB">
            <w:pPr>
              <w:pStyle w:val="Sinespaciado"/>
              <w:jc w:val="center"/>
            </w:pPr>
            <w:r>
              <w:t>Si</w:t>
            </w:r>
          </w:p>
        </w:tc>
      </w:tr>
      <w:bookmarkEnd w:id="163"/>
    </w:tbl>
    <w:p w14:paraId="47DF12AF" w14:textId="77777777" w:rsidR="00F2003B" w:rsidRDefault="00F2003B" w:rsidP="00F2003B">
      <w:pPr>
        <w:pStyle w:val="Sinespaciado"/>
        <w:rPr>
          <w:rFonts w:ascii="Times New Roman" w:eastAsia="Batang" w:hAnsi="Times New Roman" w:cs="Times New Roman"/>
          <w:sz w:val="24"/>
          <w:szCs w:val="24"/>
          <w:lang w:val="es-BO" w:eastAsia="ko-KR"/>
        </w:rPr>
      </w:pPr>
    </w:p>
    <w:p w14:paraId="47DF12B0" w14:textId="77777777" w:rsidR="00F2003B" w:rsidRDefault="00F2003B" w:rsidP="00F2003B">
      <w:pPr>
        <w:pStyle w:val="Sinespaciado"/>
        <w:rPr>
          <w:rFonts w:ascii="Times New Roman" w:eastAsia="Batang" w:hAnsi="Times New Roman" w:cs="Times New Roman"/>
          <w:sz w:val="24"/>
          <w:szCs w:val="24"/>
          <w:lang w:val="es-BO" w:eastAsia="ko-KR"/>
        </w:rPr>
      </w:pPr>
    </w:p>
    <w:p w14:paraId="47DF12B1" w14:textId="77777777" w:rsidR="00F2003B" w:rsidRPr="000A1E17" w:rsidRDefault="00F2003B" w:rsidP="00F2003B">
      <w:pPr>
        <w:pStyle w:val="Sinespaciado"/>
        <w:rPr>
          <w:b/>
        </w:rPr>
      </w:pPr>
      <w:r w:rsidRPr="00BE0FE8">
        <w:rPr>
          <w:b/>
        </w:rPr>
        <w:t>Estudiante:</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2B6" w14:textId="77777777" w:rsidTr="00D818BB">
        <w:tc>
          <w:tcPr>
            <w:tcW w:w="2207" w:type="dxa"/>
          </w:tcPr>
          <w:p w14:paraId="47DF12B2" w14:textId="77777777" w:rsidR="00F2003B" w:rsidRPr="00E0399B" w:rsidRDefault="00F2003B" w:rsidP="00D818BB">
            <w:pPr>
              <w:pStyle w:val="Sinespaciado"/>
              <w:jc w:val="center"/>
              <w:rPr>
                <w:b/>
              </w:rPr>
            </w:pPr>
            <w:bookmarkStart w:id="164" w:name="_Hlk500259485"/>
            <w:r w:rsidRPr="00E0399B">
              <w:rPr>
                <w:b/>
              </w:rPr>
              <w:t>Atributos</w:t>
            </w:r>
          </w:p>
        </w:tc>
        <w:tc>
          <w:tcPr>
            <w:tcW w:w="2207" w:type="dxa"/>
          </w:tcPr>
          <w:p w14:paraId="47DF12B3" w14:textId="77777777" w:rsidR="00F2003B" w:rsidRPr="00E0399B" w:rsidRDefault="00F2003B" w:rsidP="00D818BB">
            <w:pPr>
              <w:pStyle w:val="Sinespaciado"/>
              <w:jc w:val="center"/>
              <w:rPr>
                <w:b/>
              </w:rPr>
            </w:pPr>
            <w:r w:rsidRPr="00E0399B">
              <w:rPr>
                <w:b/>
              </w:rPr>
              <w:t>Tipo Datos</w:t>
            </w:r>
          </w:p>
        </w:tc>
        <w:tc>
          <w:tcPr>
            <w:tcW w:w="2207" w:type="dxa"/>
          </w:tcPr>
          <w:p w14:paraId="47DF12B4" w14:textId="77777777" w:rsidR="00F2003B" w:rsidRPr="00E0399B" w:rsidRDefault="00F2003B" w:rsidP="00D818BB">
            <w:pPr>
              <w:pStyle w:val="Sinespaciado"/>
              <w:jc w:val="center"/>
              <w:rPr>
                <w:b/>
              </w:rPr>
            </w:pPr>
            <w:r w:rsidRPr="00E0399B">
              <w:rPr>
                <w:b/>
              </w:rPr>
              <w:t>Amplitud</w:t>
            </w:r>
          </w:p>
        </w:tc>
        <w:tc>
          <w:tcPr>
            <w:tcW w:w="2207" w:type="dxa"/>
          </w:tcPr>
          <w:p w14:paraId="47DF12B5" w14:textId="77777777" w:rsidR="00F2003B" w:rsidRPr="00E0399B" w:rsidRDefault="00F2003B" w:rsidP="00D818BB">
            <w:pPr>
              <w:pStyle w:val="Sinespaciado"/>
              <w:jc w:val="center"/>
              <w:rPr>
                <w:b/>
                <w:lang w:val="en-US"/>
              </w:rPr>
            </w:pPr>
            <w:r w:rsidRPr="00E0399B">
              <w:rPr>
                <w:b/>
              </w:rPr>
              <w:t xml:space="preserve">Permite </w:t>
            </w:r>
            <w:r w:rsidRPr="00E0399B">
              <w:rPr>
                <w:b/>
                <w:lang w:val="en-US"/>
              </w:rPr>
              <w:t>(Nulo)</w:t>
            </w:r>
          </w:p>
        </w:tc>
      </w:tr>
      <w:bookmarkEnd w:id="164"/>
      <w:tr w:rsidR="00F2003B" w14:paraId="47DF12BB" w14:textId="77777777" w:rsidTr="00D818BB">
        <w:tc>
          <w:tcPr>
            <w:tcW w:w="2207" w:type="dxa"/>
          </w:tcPr>
          <w:p w14:paraId="47DF12B7" w14:textId="77777777" w:rsidR="00F2003B" w:rsidRDefault="00F2003B" w:rsidP="00D818BB">
            <w:pPr>
              <w:pStyle w:val="Sinespaciado"/>
            </w:pPr>
            <w:r w:rsidRPr="00C44673">
              <w:t>cod_itpiai</w:t>
            </w:r>
          </w:p>
        </w:tc>
        <w:tc>
          <w:tcPr>
            <w:tcW w:w="2207" w:type="dxa"/>
          </w:tcPr>
          <w:p w14:paraId="47DF12B8" w14:textId="77777777" w:rsidR="00F2003B" w:rsidRDefault="00F2003B" w:rsidP="00D818BB">
            <w:pPr>
              <w:pStyle w:val="Sinespaciado"/>
            </w:pPr>
            <w:bookmarkStart w:id="165" w:name="OLE_LINK228"/>
            <w:bookmarkStart w:id="166" w:name="OLE_LINK229"/>
            <w:bookmarkStart w:id="167" w:name="OLE_LINK230"/>
            <w:r>
              <w:t>Numérico</w:t>
            </w:r>
            <w:bookmarkEnd w:id="165"/>
            <w:bookmarkEnd w:id="166"/>
            <w:bookmarkEnd w:id="167"/>
          </w:p>
        </w:tc>
        <w:tc>
          <w:tcPr>
            <w:tcW w:w="2207" w:type="dxa"/>
          </w:tcPr>
          <w:p w14:paraId="47DF12B9" w14:textId="77777777" w:rsidR="00F2003B" w:rsidRDefault="00F2003B" w:rsidP="00D818BB">
            <w:pPr>
              <w:pStyle w:val="Sinespaciado"/>
              <w:jc w:val="center"/>
            </w:pPr>
          </w:p>
        </w:tc>
        <w:tc>
          <w:tcPr>
            <w:tcW w:w="2207" w:type="dxa"/>
          </w:tcPr>
          <w:p w14:paraId="47DF12BA" w14:textId="2F600123" w:rsidR="00F2003B" w:rsidRDefault="0053029F" w:rsidP="00D818BB">
            <w:pPr>
              <w:pStyle w:val="Sinespaciado"/>
              <w:jc w:val="center"/>
            </w:pPr>
            <w:r>
              <w:t>No</w:t>
            </w:r>
          </w:p>
        </w:tc>
      </w:tr>
      <w:tr w:rsidR="00F2003B" w14:paraId="47DF12C0" w14:textId="77777777" w:rsidTr="00D818BB">
        <w:tc>
          <w:tcPr>
            <w:tcW w:w="2207" w:type="dxa"/>
          </w:tcPr>
          <w:p w14:paraId="47DF12BC" w14:textId="77777777" w:rsidR="00F2003B" w:rsidRDefault="00F2003B" w:rsidP="00D818BB">
            <w:pPr>
              <w:pStyle w:val="Sinespaciado"/>
            </w:pPr>
            <w:r w:rsidRPr="00C44673">
              <w:t>id_persona</w:t>
            </w:r>
          </w:p>
        </w:tc>
        <w:tc>
          <w:tcPr>
            <w:tcW w:w="2207" w:type="dxa"/>
          </w:tcPr>
          <w:p w14:paraId="47DF12BD" w14:textId="77777777" w:rsidR="00F2003B" w:rsidRDefault="00F2003B" w:rsidP="00D818BB">
            <w:pPr>
              <w:pStyle w:val="Sinespaciado"/>
            </w:pPr>
            <w:r>
              <w:t>Numérico</w:t>
            </w:r>
          </w:p>
        </w:tc>
        <w:tc>
          <w:tcPr>
            <w:tcW w:w="2207" w:type="dxa"/>
          </w:tcPr>
          <w:p w14:paraId="47DF12BE" w14:textId="77777777" w:rsidR="00F2003B" w:rsidRDefault="00F2003B" w:rsidP="00D818BB">
            <w:pPr>
              <w:pStyle w:val="Sinespaciado"/>
              <w:jc w:val="center"/>
            </w:pPr>
          </w:p>
        </w:tc>
        <w:tc>
          <w:tcPr>
            <w:tcW w:w="2207" w:type="dxa"/>
          </w:tcPr>
          <w:p w14:paraId="47DF12BF" w14:textId="112D835E" w:rsidR="00F2003B" w:rsidRDefault="0053029F" w:rsidP="00D818BB">
            <w:pPr>
              <w:pStyle w:val="Sinespaciado"/>
              <w:jc w:val="center"/>
            </w:pPr>
            <w:r>
              <w:t>No</w:t>
            </w:r>
          </w:p>
        </w:tc>
      </w:tr>
      <w:tr w:rsidR="00F2003B" w14:paraId="47DF12C5" w14:textId="77777777" w:rsidTr="00D818BB">
        <w:tc>
          <w:tcPr>
            <w:tcW w:w="2207" w:type="dxa"/>
          </w:tcPr>
          <w:p w14:paraId="47DF12C1" w14:textId="77777777" w:rsidR="00F2003B" w:rsidRDefault="00F2003B" w:rsidP="00D818BB">
            <w:pPr>
              <w:pStyle w:val="Sinespaciado"/>
            </w:pPr>
            <w:r w:rsidRPr="00C44673">
              <w:t>añoIng</w:t>
            </w:r>
          </w:p>
        </w:tc>
        <w:tc>
          <w:tcPr>
            <w:tcW w:w="2207" w:type="dxa"/>
          </w:tcPr>
          <w:p w14:paraId="47DF12C2" w14:textId="77777777" w:rsidR="00F2003B" w:rsidRDefault="00F2003B" w:rsidP="00D818BB">
            <w:pPr>
              <w:pStyle w:val="Sinespaciado"/>
            </w:pPr>
            <w:r>
              <w:t>Date</w:t>
            </w:r>
          </w:p>
        </w:tc>
        <w:tc>
          <w:tcPr>
            <w:tcW w:w="2207" w:type="dxa"/>
          </w:tcPr>
          <w:p w14:paraId="47DF12C3" w14:textId="77777777" w:rsidR="00F2003B" w:rsidRDefault="00F2003B" w:rsidP="00D818BB">
            <w:pPr>
              <w:pStyle w:val="Sinespaciado"/>
              <w:jc w:val="center"/>
            </w:pPr>
          </w:p>
        </w:tc>
        <w:tc>
          <w:tcPr>
            <w:tcW w:w="2207" w:type="dxa"/>
          </w:tcPr>
          <w:p w14:paraId="47DF12C4" w14:textId="236A5741" w:rsidR="00F2003B" w:rsidRDefault="0053029F" w:rsidP="00D818BB">
            <w:pPr>
              <w:pStyle w:val="Sinespaciado"/>
              <w:jc w:val="center"/>
            </w:pPr>
            <w:r>
              <w:t>No</w:t>
            </w:r>
          </w:p>
        </w:tc>
      </w:tr>
      <w:tr w:rsidR="00F2003B" w14:paraId="47DF12CA" w14:textId="77777777" w:rsidTr="00D818BB">
        <w:tc>
          <w:tcPr>
            <w:tcW w:w="2207" w:type="dxa"/>
          </w:tcPr>
          <w:p w14:paraId="47DF12C6" w14:textId="77777777" w:rsidR="00F2003B" w:rsidRDefault="000A1E17" w:rsidP="00D818BB">
            <w:pPr>
              <w:pStyle w:val="Sinespaciado"/>
            </w:pPr>
            <w:r w:rsidRPr="00C44673">
              <w:t>I</w:t>
            </w:r>
            <w:r w:rsidR="00F2003B" w:rsidRPr="00C44673">
              <w:t>magen</w:t>
            </w:r>
          </w:p>
        </w:tc>
        <w:tc>
          <w:tcPr>
            <w:tcW w:w="2207" w:type="dxa"/>
          </w:tcPr>
          <w:p w14:paraId="47DF12C7" w14:textId="77777777" w:rsidR="00F2003B" w:rsidRDefault="00F2003B" w:rsidP="00D818BB">
            <w:pPr>
              <w:pStyle w:val="Sinespaciado"/>
            </w:pPr>
            <w:bookmarkStart w:id="168" w:name="OLE_LINK231"/>
            <w:bookmarkStart w:id="169" w:name="OLE_LINK232"/>
            <w:bookmarkStart w:id="170" w:name="OLE_LINK233"/>
            <w:bookmarkStart w:id="171" w:name="OLE_LINK234"/>
            <w:r>
              <w:t>Alfanumérico</w:t>
            </w:r>
            <w:bookmarkEnd w:id="168"/>
            <w:bookmarkEnd w:id="169"/>
            <w:bookmarkEnd w:id="170"/>
            <w:bookmarkEnd w:id="171"/>
          </w:p>
        </w:tc>
        <w:tc>
          <w:tcPr>
            <w:tcW w:w="2207" w:type="dxa"/>
          </w:tcPr>
          <w:p w14:paraId="47DF12C8" w14:textId="77777777" w:rsidR="00F2003B" w:rsidRDefault="00F2003B" w:rsidP="00D818BB">
            <w:pPr>
              <w:pStyle w:val="Sinespaciado"/>
              <w:jc w:val="center"/>
            </w:pPr>
            <w:r>
              <w:t>300</w:t>
            </w:r>
          </w:p>
        </w:tc>
        <w:tc>
          <w:tcPr>
            <w:tcW w:w="2207" w:type="dxa"/>
          </w:tcPr>
          <w:p w14:paraId="47DF12C9" w14:textId="676C9313" w:rsidR="00F2003B" w:rsidRDefault="0053029F" w:rsidP="00D818BB">
            <w:pPr>
              <w:pStyle w:val="Sinespaciado"/>
              <w:jc w:val="center"/>
            </w:pPr>
            <w:r>
              <w:t>Si</w:t>
            </w:r>
          </w:p>
        </w:tc>
      </w:tr>
    </w:tbl>
    <w:p w14:paraId="47DF12CB" w14:textId="77777777" w:rsidR="00F2003B" w:rsidRDefault="00F2003B" w:rsidP="00F2003B">
      <w:pPr>
        <w:pStyle w:val="Sinespaciado"/>
        <w:rPr>
          <w:b/>
        </w:rPr>
      </w:pPr>
    </w:p>
    <w:p w14:paraId="47DF12CC" w14:textId="77777777" w:rsidR="00F2003B" w:rsidRPr="000A1E17" w:rsidRDefault="00F2003B" w:rsidP="00F2003B">
      <w:pPr>
        <w:pStyle w:val="Sinespaciado"/>
        <w:rPr>
          <w:b/>
        </w:rPr>
      </w:pPr>
      <w:r w:rsidRPr="00BE0FE8">
        <w:rPr>
          <w:b/>
        </w:rPr>
        <w:t>Carrera:</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2D1" w14:textId="77777777" w:rsidTr="00D818BB">
        <w:tc>
          <w:tcPr>
            <w:tcW w:w="2207" w:type="dxa"/>
          </w:tcPr>
          <w:p w14:paraId="47DF12CD" w14:textId="77777777" w:rsidR="00F2003B" w:rsidRPr="00E0399B" w:rsidRDefault="00F2003B" w:rsidP="00D818BB">
            <w:pPr>
              <w:pStyle w:val="Sinespaciado"/>
              <w:jc w:val="center"/>
              <w:rPr>
                <w:b/>
              </w:rPr>
            </w:pPr>
            <w:bookmarkStart w:id="172" w:name="_Hlk500259686"/>
            <w:r w:rsidRPr="00E0399B">
              <w:rPr>
                <w:b/>
              </w:rPr>
              <w:t>Atributos</w:t>
            </w:r>
          </w:p>
        </w:tc>
        <w:tc>
          <w:tcPr>
            <w:tcW w:w="2207" w:type="dxa"/>
          </w:tcPr>
          <w:p w14:paraId="47DF12CE" w14:textId="77777777" w:rsidR="00F2003B" w:rsidRPr="00E0399B" w:rsidRDefault="00F2003B" w:rsidP="00D818BB">
            <w:pPr>
              <w:pStyle w:val="Sinespaciado"/>
              <w:jc w:val="center"/>
              <w:rPr>
                <w:b/>
              </w:rPr>
            </w:pPr>
            <w:r w:rsidRPr="00E0399B">
              <w:rPr>
                <w:b/>
              </w:rPr>
              <w:t>Tipo Datos</w:t>
            </w:r>
          </w:p>
        </w:tc>
        <w:tc>
          <w:tcPr>
            <w:tcW w:w="2207" w:type="dxa"/>
          </w:tcPr>
          <w:p w14:paraId="47DF12CF" w14:textId="77777777" w:rsidR="00F2003B" w:rsidRPr="00E0399B" w:rsidRDefault="00F2003B" w:rsidP="00D818BB">
            <w:pPr>
              <w:pStyle w:val="Sinespaciado"/>
              <w:jc w:val="center"/>
              <w:rPr>
                <w:b/>
              </w:rPr>
            </w:pPr>
            <w:r w:rsidRPr="00E0399B">
              <w:rPr>
                <w:b/>
              </w:rPr>
              <w:t>Amplitud</w:t>
            </w:r>
          </w:p>
        </w:tc>
        <w:tc>
          <w:tcPr>
            <w:tcW w:w="2207" w:type="dxa"/>
          </w:tcPr>
          <w:p w14:paraId="47DF12D0" w14:textId="77777777" w:rsidR="00F2003B" w:rsidRPr="00E0399B" w:rsidRDefault="00F2003B" w:rsidP="00D818BB">
            <w:pPr>
              <w:pStyle w:val="Sinespaciado"/>
              <w:jc w:val="center"/>
              <w:rPr>
                <w:b/>
                <w:lang w:val="en-US"/>
              </w:rPr>
            </w:pPr>
            <w:r w:rsidRPr="00E0399B">
              <w:rPr>
                <w:b/>
              </w:rPr>
              <w:t xml:space="preserve">Permite </w:t>
            </w:r>
            <w:r w:rsidRPr="00E0399B">
              <w:rPr>
                <w:b/>
                <w:lang w:val="en-US"/>
              </w:rPr>
              <w:t>(Nulo)</w:t>
            </w:r>
          </w:p>
        </w:tc>
      </w:tr>
      <w:bookmarkEnd w:id="172"/>
      <w:tr w:rsidR="00F2003B" w14:paraId="47DF12D6" w14:textId="77777777" w:rsidTr="00D818BB">
        <w:tc>
          <w:tcPr>
            <w:tcW w:w="2207" w:type="dxa"/>
          </w:tcPr>
          <w:p w14:paraId="47DF12D2" w14:textId="77777777" w:rsidR="00F2003B" w:rsidRDefault="00F2003B" w:rsidP="00D818BB">
            <w:pPr>
              <w:pStyle w:val="Sinespaciado"/>
            </w:pPr>
            <w:r w:rsidRPr="00C44673">
              <w:t>id_carrera</w:t>
            </w:r>
          </w:p>
        </w:tc>
        <w:tc>
          <w:tcPr>
            <w:tcW w:w="2207" w:type="dxa"/>
          </w:tcPr>
          <w:p w14:paraId="47DF12D3" w14:textId="77777777" w:rsidR="00F2003B" w:rsidRDefault="00F2003B" w:rsidP="00D818BB">
            <w:pPr>
              <w:pStyle w:val="Sinespaciado"/>
            </w:pPr>
            <w:bookmarkStart w:id="173" w:name="OLE_LINK235"/>
            <w:bookmarkStart w:id="174" w:name="OLE_LINK236"/>
            <w:bookmarkStart w:id="175" w:name="OLE_LINK237"/>
            <w:bookmarkStart w:id="176" w:name="OLE_LINK279"/>
            <w:bookmarkStart w:id="177" w:name="OLE_LINK280"/>
            <w:bookmarkStart w:id="178" w:name="OLE_LINK281"/>
            <w:bookmarkStart w:id="179" w:name="OLE_LINK282"/>
            <w:r>
              <w:t>Numérico</w:t>
            </w:r>
            <w:bookmarkEnd w:id="173"/>
            <w:bookmarkEnd w:id="174"/>
            <w:bookmarkEnd w:id="175"/>
            <w:bookmarkEnd w:id="176"/>
            <w:bookmarkEnd w:id="177"/>
            <w:bookmarkEnd w:id="178"/>
            <w:bookmarkEnd w:id="179"/>
          </w:p>
        </w:tc>
        <w:tc>
          <w:tcPr>
            <w:tcW w:w="2207" w:type="dxa"/>
          </w:tcPr>
          <w:p w14:paraId="47DF12D4" w14:textId="77777777" w:rsidR="00F2003B" w:rsidRDefault="00F2003B" w:rsidP="005A4F68">
            <w:pPr>
              <w:pStyle w:val="Sinespaciado"/>
              <w:jc w:val="center"/>
            </w:pPr>
          </w:p>
        </w:tc>
        <w:tc>
          <w:tcPr>
            <w:tcW w:w="2207" w:type="dxa"/>
          </w:tcPr>
          <w:p w14:paraId="47DF12D5" w14:textId="7D4E5BF6" w:rsidR="00F2003B" w:rsidRDefault="0053029F" w:rsidP="005A4F68">
            <w:pPr>
              <w:pStyle w:val="Sinespaciado"/>
              <w:jc w:val="center"/>
            </w:pPr>
            <w:r>
              <w:t>No</w:t>
            </w:r>
          </w:p>
        </w:tc>
      </w:tr>
      <w:tr w:rsidR="00F2003B" w14:paraId="47DF12DB" w14:textId="77777777" w:rsidTr="00D818BB">
        <w:tc>
          <w:tcPr>
            <w:tcW w:w="2207" w:type="dxa"/>
          </w:tcPr>
          <w:p w14:paraId="47DF12D7" w14:textId="77777777" w:rsidR="00F2003B" w:rsidRDefault="00F2003B" w:rsidP="00D818BB">
            <w:pPr>
              <w:pStyle w:val="Sinespaciado"/>
            </w:pPr>
            <w:bookmarkStart w:id="180" w:name="_Hlk500259813"/>
            <w:r w:rsidRPr="00C44673">
              <w:t>nombre</w:t>
            </w:r>
          </w:p>
        </w:tc>
        <w:tc>
          <w:tcPr>
            <w:tcW w:w="2207" w:type="dxa"/>
          </w:tcPr>
          <w:p w14:paraId="47DF12D8" w14:textId="77777777" w:rsidR="00F2003B" w:rsidRDefault="00F2003B" w:rsidP="00D818BB">
            <w:pPr>
              <w:pStyle w:val="Sinespaciado"/>
            </w:pPr>
            <w:r>
              <w:t>Alfanumérico</w:t>
            </w:r>
          </w:p>
        </w:tc>
        <w:tc>
          <w:tcPr>
            <w:tcW w:w="2207" w:type="dxa"/>
          </w:tcPr>
          <w:p w14:paraId="47DF12D9" w14:textId="77777777" w:rsidR="00F2003B" w:rsidRDefault="00F2003B" w:rsidP="005A4F68">
            <w:pPr>
              <w:pStyle w:val="Sinespaciado"/>
              <w:jc w:val="center"/>
            </w:pPr>
            <w:r>
              <w:t>100</w:t>
            </w:r>
          </w:p>
        </w:tc>
        <w:tc>
          <w:tcPr>
            <w:tcW w:w="2207" w:type="dxa"/>
          </w:tcPr>
          <w:p w14:paraId="47DF12DA" w14:textId="39CCD92D" w:rsidR="00F2003B" w:rsidRDefault="0053029F" w:rsidP="005A4F68">
            <w:pPr>
              <w:pStyle w:val="Sinespaciado"/>
              <w:jc w:val="center"/>
            </w:pPr>
            <w:r>
              <w:t>Si</w:t>
            </w:r>
          </w:p>
        </w:tc>
      </w:tr>
      <w:bookmarkEnd w:id="180"/>
      <w:tr w:rsidR="00F2003B" w14:paraId="47DF12E0" w14:textId="77777777" w:rsidTr="00D818BB">
        <w:tc>
          <w:tcPr>
            <w:tcW w:w="2207" w:type="dxa"/>
          </w:tcPr>
          <w:p w14:paraId="47DF12DC" w14:textId="77777777" w:rsidR="00F2003B" w:rsidRDefault="00F2003B" w:rsidP="00D818BB">
            <w:pPr>
              <w:pStyle w:val="Sinespaciado"/>
            </w:pPr>
            <w:r w:rsidRPr="00C44673">
              <w:t>modalidad</w:t>
            </w:r>
          </w:p>
        </w:tc>
        <w:tc>
          <w:tcPr>
            <w:tcW w:w="2207" w:type="dxa"/>
          </w:tcPr>
          <w:p w14:paraId="47DF12DD" w14:textId="77777777" w:rsidR="00F2003B" w:rsidRDefault="00F2003B" w:rsidP="00D818BB">
            <w:pPr>
              <w:pStyle w:val="Sinespaciado"/>
            </w:pPr>
            <w:r>
              <w:t>Alfanumérico</w:t>
            </w:r>
          </w:p>
        </w:tc>
        <w:tc>
          <w:tcPr>
            <w:tcW w:w="2207" w:type="dxa"/>
          </w:tcPr>
          <w:p w14:paraId="47DF12DE" w14:textId="77777777" w:rsidR="00F2003B" w:rsidRDefault="00F2003B" w:rsidP="005A4F68">
            <w:pPr>
              <w:pStyle w:val="Sinespaciado"/>
              <w:jc w:val="center"/>
            </w:pPr>
            <w:r>
              <w:t>100</w:t>
            </w:r>
          </w:p>
        </w:tc>
        <w:tc>
          <w:tcPr>
            <w:tcW w:w="2207" w:type="dxa"/>
          </w:tcPr>
          <w:p w14:paraId="47DF12DF" w14:textId="687069C0" w:rsidR="00F2003B" w:rsidRDefault="0053029F" w:rsidP="005A4F68">
            <w:pPr>
              <w:pStyle w:val="Sinespaciado"/>
              <w:jc w:val="center"/>
            </w:pPr>
            <w:r>
              <w:t>Si</w:t>
            </w:r>
          </w:p>
        </w:tc>
      </w:tr>
      <w:tr w:rsidR="00F2003B" w14:paraId="47DF12E5" w14:textId="77777777" w:rsidTr="00D818BB">
        <w:tc>
          <w:tcPr>
            <w:tcW w:w="2207" w:type="dxa"/>
          </w:tcPr>
          <w:p w14:paraId="47DF12E1" w14:textId="77777777" w:rsidR="00F2003B" w:rsidRDefault="00F2003B" w:rsidP="00D818BB">
            <w:pPr>
              <w:pStyle w:val="Sinespaciado"/>
            </w:pPr>
            <w:r w:rsidRPr="00C44673">
              <w:t>duracion</w:t>
            </w:r>
          </w:p>
        </w:tc>
        <w:tc>
          <w:tcPr>
            <w:tcW w:w="2207" w:type="dxa"/>
          </w:tcPr>
          <w:p w14:paraId="47DF12E2" w14:textId="77777777" w:rsidR="00F2003B" w:rsidRDefault="00F2003B" w:rsidP="00D818BB">
            <w:pPr>
              <w:pStyle w:val="Sinespaciado"/>
            </w:pPr>
            <w:r>
              <w:t>Numérico</w:t>
            </w:r>
          </w:p>
        </w:tc>
        <w:tc>
          <w:tcPr>
            <w:tcW w:w="2207" w:type="dxa"/>
          </w:tcPr>
          <w:p w14:paraId="47DF12E3" w14:textId="77777777" w:rsidR="00F2003B" w:rsidRDefault="00F2003B" w:rsidP="005A4F68">
            <w:pPr>
              <w:pStyle w:val="Sinespaciado"/>
              <w:jc w:val="center"/>
            </w:pPr>
          </w:p>
        </w:tc>
        <w:tc>
          <w:tcPr>
            <w:tcW w:w="2207" w:type="dxa"/>
          </w:tcPr>
          <w:p w14:paraId="47DF12E4" w14:textId="6872B258" w:rsidR="00F2003B" w:rsidRDefault="0053029F" w:rsidP="005A4F68">
            <w:pPr>
              <w:pStyle w:val="Sinespaciado"/>
              <w:jc w:val="center"/>
            </w:pPr>
            <w:r>
              <w:t>Si</w:t>
            </w:r>
          </w:p>
        </w:tc>
      </w:tr>
      <w:tr w:rsidR="00F2003B" w14:paraId="47DF12EA" w14:textId="77777777" w:rsidTr="00D818BB">
        <w:tc>
          <w:tcPr>
            <w:tcW w:w="2207" w:type="dxa"/>
          </w:tcPr>
          <w:p w14:paraId="47DF12E6" w14:textId="77777777" w:rsidR="00F2003B" w:rsidRDefault="00F2003B" w:rsidP="00D818BB">
            <w:pPr>
              <w:pStyle w:val="Sinespaciado"/>
            </w:pPr>
            <w:r w:rsidRPr="00C44673">
              <w:t>activo</w:t>
            </w:r>
          </w:p>
        </w:tc>
        <w:tc>
          <w:tcPr>
            <w:tcW w:w="2207" w:type="dxa"/>
          </w:tcPr>
          <w:p w14:paraId="47DF12E7" w14:textId="77777777" w:rsidR="00F2003B" w:rsidRDefault="00F2003B" w:rsidP="00D818BB">
            <w:pPr>
              <w:pStyle w:val="Sinespaciado"/>
            </w:pPr>
            <w:r>
              <w:t>Bit</w:t>
            </w:r>
          </w:p>
        </w:tc>
        <w:tc>
          <w:tcPr>
            <w:tcW w:w="2207" w:type="dxa"/>
          </w:tcPr>
          <w:p w14:paraId="47DF12E8" w14:textId="77777777" w:rsidR="00F2003B" w:rsidRDefault="00F2003B" w:rsidP="005A4F68">
            <w:pPr>
              <w:pStyle w:val="Sinespaciado"/>
              <w:jc w:val="center"/>
            </w:pPr>
          </w:p>
        </w:tc>
        <w:tc>
          <w:tcPr>
            <w:tcW w:w="2207" w:type="dxa"/>
          </w:tcPr>
          <w:p w14:paraId="47DF12E9" w14:textId="56915460" w:rsidR="00F2003B" w:rsidRDefault="0053029F" w:rsidP="005A4F68">
            <w:pPr>
              <w:pStyle w:val="Sinespaciado"/>
              <w:jc w:val="center"/>
            </w:pPr>
            <w:r>
              <w:t>Si</w:t>
            </w:r>
          </w:p>
        </w:tc>
      </w:tr>
    </w:tbl>
    <w:p w14:paraId="47DF12EB" w14:textId="77777777" w:rsidR="00F2003B" w:rsidRDefault="00F2003B" w:rsidP="00F2003B">
      <w:pPr>
        <w:pStyle w:val="Sinespaciado"/>
        <w:rPr>
          <w:b/>
        </w:rPr>
      </w:pPr>
    </w:p>
    <w:p w14:paraId="47DF12EC" w14:textId="77777777" w:rsidR="00F2003B" w:rsidRPr="000A1E17" w:rsidRDefault="00F2003B" w:rsidP="00F2003B">
      <w:pPr>
        <w:pStyle w:val="Sinespaciado"/>
        <w:rPr>
          <w:b/>
        </w:rPr>
      </w:pPr>
      <w:r w:rsidRPr="00D63AB8">
        <w:rPr>
          <w:b/>
        </w:rPr>
        <w:t>Kardex:</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2F1" w14:textId="77777777" w:rsidTr="00D818BB">
        <w:tc>
          <w:tcPr>
            <w:tcW w:w="2207" w:type="dxa"/>
          </w:tcPr>
          <w:p w14:paraId="47DF12ED" w14:textId="77777777" w:rsidR="00F2003B" w:rsidRPr="00E0399B" w:rsidRDefault="00F2003B" w:rsidP="00D818BB">
            <w:pPr>
              <w:pStyle w:val="Sinespaciado"/>
              <w:jc w:val="center"/>
              <w:rPr>
                <w:b/>
              </w:rPr>
            </w:pPr>
            <w:bookmarkStart w:id="181" w:name="_Hlk500259897"/>
            <w:r w:rsidRPr="00E0399B">
              <w:rPr>
                <w:b/>
              </w:rPr>
              <w:t>Atributos</w:t>
            </w:r>
          </w:p>
        </w:tc>
        <w:tc>
          <w:tcPr>
            <w:tcW w:w="2207" w:type="dxa"/>
          </w:tcPr>
          <w:p w14:paraId="47DF12EE" w14:textId="77777777" w:rsidR="00F2003B" w:rsidRPr="00E0399B" w:rsidRDefault="00F2003B" w:rsidP="00D818BB">
            <w:pPr>
              <w:pStyle w:val="Sinespaciado"/>
              <w:jc w:val="center"/>
              <w:rPr>
                <w:b/>
              </w:rPr>
            </w:pPr>
            <w:r w:rsidRPr="00E0399B">
              <w:rPr>
                <w:b/>
              </w:rPr>
              <w:t>Tipo Datos</w:t>
            </w:r>
          </w:p>
        </w:tc>
        <w:tc>
          <w:tcPr>
            <w:tcW w:w="2207" w:type="dxa"/>
          </w:tcPr>
          <w:p w14:paraId="47DF12EF" w14:textId="77777777" w:rsidR="00F2003B" w:rsidRPr="00E0399B" w:rsidRDefault="00F2003B" w:rsidP="00D818BB">
            <w:pPr>
              <w:pStyle w:val="Sinespaciado"/>
              <w:jc w:val="center"/>
              <w:rPr>
                <w:b/>
              </w:rPr>
            </w:pPr>
            <w:r w:rsidRPr="00E0399B">
              <w:rPr>
                <w:b/>
              </w:rPr>
              <w:t>Amplitud</w:t>
            </w:r>
          </w:p>
        </w:tc>
        <w:tc>
          <w:tcPr>
            <w:tcW w:w="2207" w:type="dxa"/>
          </w:tcPr>
          <w:p w14:paraId="47DF12F0" w14:textId="77777777" w:rsidR="00F2003B" w:rsidRPr="00E0399B" w:rsidRDefault="00F2003B" w:rsidP="00D818BB">
            <w:pPr>
              <w:pStyle w:val="Sinespaciado"/>
              <w:jc w:val="center"/>
              <w:rPr>
                <w:b/>
                <w:lang w:val="en-US"/>
              </w:rPr>
            </w:pPr>
            <w:r w:rsidRPr="00E0399B">
              <w:rPr>
                <w:b/>
              </w:rPr>
              <w:t xml:space="preserve">Permite </w:t>
            </w:r>
            <w:r w:rsidRPr="00E0399B">
              <w:rPr>
                <w:b/>
                <w:lang w:val="en-US"/>
              </w:rPr>
              <w:t>(Nulo)</w:t>
            </w:r>
          </w:p>
        </w:tc>
      </w:tr>
      <w:bookmarkEnd w:id="181"/>
      <w:tr w:rsidR="00F2003B" w14:paraId="47DF12F6" w14:textId="77777777" w:rsidTr="00D818BB">
        <w:tc>
          <w:tcPr>
            <w:tcW w:w="2207" w:type="dxa"/>
          </w:tcPr>
          <w:p w14:paraId="47DF12F2"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id_Kardex</w:t>
            </w:r>
          </w:p>
        </w:tc>
        <w:tc>
          <w:tcPr>
            <w:tcW w:w="2207" w:type="dxa"/>
          </w:tcPr>
          <w:p w14:paraId="47DF12F3"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Numérico</w:t>
            </w:r>
          </w:p>
        </w:tc>
        <w:tc>
          <w:tcPr>
            <w:tcW w:w="2207" w:type="dxa"/>
          </w:tcPr>
          <w:p w14:paraId="47DF12F4" w14:textId="77777777" w:rsidR="00F2003B" w:rsidRPr="005A4F68" w:rsidRDefault="00F2003B" w:rsidP="005A4F68">
            <w:pPr>
              <w:jc w:val="center"/>
              <w:rPr>
                <w:rFonts w:asciiTheme="minorHAnsi" w:hAnsiTheme="minorHAnsi" w:cstheme="minorHAnsi"/>
                <w:sz w:val="22"/>
                <w:szCs w:val="22"/>
              </w:rPr>
            </w:pPr>
          </w:p>
        </w:tc>
        <w:tc>
          <w:tcPr>
            <w:tcW w:w="2207" w:type="dxa"/>
          </w:tcPr>
          <w:p w14:paraId="47DF12F5" w14:textId="73AFECA2" w:rsidR="00F2003B" w:rsidRPr="0053029F" w:rsidRDefault="0053029F" w:rsidP="005A4F68">
            <w:pPr>
              <w:jc w:val="center"/>
              <w:rPr>
                <w:rFonts w:asciiTheme="minorHAnsi" w:hAnsiTheme="minorHAnsi" w:cstheme="minorHAnsi"/>
                <w:sz w:val="22"/>
                <w:szCs w:val="22"/>
              </w:rPr>
            </w:pPr>
            <w:r w:rsidRPr="0053029F">
              <w:rPr>
                <w:rFonts w:asciiTheme="minorHAnsi" w:hAnsiTheme="minorHAnsi" w:cstheme="minorHAnsi"/>
                <w:sz w:val="22"/>
                <w:szCs w:val="22"/>
              </w:rPr>
              <w:t>No</w:t>
            </w:r>
          </w:p>
        </w:tc>
      </w:tr>
      <w:tr w:rsidR="00F2003B" w14:paraId="47DF12FB" w14:textId="77777777" w:rsidTr="00D818BB">
        <w:tc>
          <w:tcPr>
            <w:tcW w:w="2207" w:type="dxa"/>
          </w:tcPr>
          <w:p w14:paraId="47DF12F7"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cod_itpiai</w:t>
            </w:r>
          </w:p>
        </w:tc>
        <w:tc>
          <w:tcPr>
            <w:tcW w:w="2207" w:type="dxa"/>
          </w:tcPr>
          <w:p w14:paraId="47DF12F8"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Numérico</w:t>
            </w:r>
          </w:p>
        </w:tc>
        <w:tc>
          <w:tcPr>
            <w:tcW w:w="2207" w:type="dxa"/>
          </w:tcPr>
          <w:p w14:paraId="47DF12F9" w14:textId="77777777" w:rsidR="00F2003B" w:rsidRPr="005A4F68" w:rsidRDefault="00F2003B" w:rsidP="005A4F68">
            <w:pPr>
              <w:jc w:val="center"/>
              <w:rPr>
                <w:rFonts w:asciiTheme="minorHAnsi" w:hAnsiTheme="minorHAnsi" w:cstheme="minorHAnsi"/>
                <w:sz w:val="22"/>
                <w:szCs w:val="22"/>
              </w:rPr>
            </w:pPr>
          </w:p>
        </w:tc>
        <w:tc>
          <w:tcPr>
            <w:tcW w:w="2207" w:type="dxa"/>
          </w:tcPr>
          <w:p w14:paraId="47DF12FA" w14:textId="57706E92" w:rsidR="00F2003B" w:rsidRPr="0053029F" w:rsidRDefault="0053029F" w:rsidP="005A4F68">
            <w:pPr>
              <w:jc w:val="center"/>
              <w:rPr>
                <w:rFonts w:asciiTheme="minorHAnsi" w:hAnsiTheme="minorHAnsi" w:cstheme="minorHAnsi"/>
                <w:sz w:val="22"/>
                <w:szCs w:val="22"/>
              </w:rPr>
            </w:pPr>
            <w:r w:rsidRPr="0053029F">
              <w:rPr>
                <w:rFonts w:asciiTheme="minorHAnsi" w:hAnsiTheme="minorHAnsi" w:cstheme="minorHAnsi"/>
                <w:sz w:val="22"/>
                <w:szCs w:val="22"/>
              </w:rPr>
              <w:t>No</w:t>
            </w:r>
          </w:p>
        </w:tc>
      </w:tr>
      <w:tr w:rsidR="00F2003B" w14:paraId="47DF1300" w14:textId="77777777" w:rsidTr="00D818BB">
        <w:tc>
          <w:tcPr>
            <w:tcW w:w="2207" w:type="dxa"/>
          </w:tcPr>
          <w:p w14:paraId="47DF12FC"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id_carrera</w:t>
            </w:r>
          </w:p>
        </w:tc>
        <w:tc>
          <w:tcPr>
            <w:tcW w:w="2207" w:type="dxa"/>
          </w:tcPr>
          <w:p w14:paraId="47DF12FD" w14:textId="77777777" w:rsidR="00F2003B" w:rsidRPr="005A4F68" w:rsidRDefault="00F2003B" w:rsidP="00D818BB">
            <w:pPr>
              <w:rPr>
                <w:rFonts w:asciiTheme="minorHAnsi" w:hAnsiTheme="minorHAnsi" w:cstheme="minorHAnsi"/>
                <w:sz w:val="22"/>
                <w:szCs w:val="22"/>
              </w:rPr>
            </w:pPr>
            <w:bookmarkStart w:id="182" w:name="OLE_LINK303"/>
            <w:bookmarkStart w:id="183" w:name="OLE_LINK304"/>
            <w:bookmarkStart w:id="184" w:name="OLE_LINK305"/>
            <w:r w:rsidRPr="005A4F68">
              <w:rPr>
                <w:rFonts w:asciiTheme="minorHAnsi" w:hAnsiTheme="minorHAnsi" w:cstheme="minorHAnsi"/>
                <w:sz w:val="22"/>
                <w:szCs w:val="22"/>
              </w:rPr>
              <w:t>Numérico</w:t>
            </w:r>
            <w:bookmarkEnd w:id="182"/>
            <w:bookmarkEnd w:id="183"/>
            <w:bookmarkEnd w:id="184"/>
          </w:p>
        </w:tc>
        <w:tc>
          <w:tcPr>
            <w:tcW w:w="2207" w:type="dxa"/>
          </w:tcPr>
          <w:p w14:paraId="47DF12FE" w14:textId="77777777" w:rsidR="00F2003B" w:rsidRPr="005A4F68" w:rsidRDefault="00F2003B" w:rsidP="005A4F68">
            <w:pPr>
              <w:jc w:val="center"/>
              <w:rPr>
                <w:rFonts w:asciiTheme="minorHAnsi" w:hAnsiTheme="minorHAnsi" w:cstheme="minorHAnsi"/>
                <w:sz w:val="22"/>
                <w:szCs w:val="22"/>
              </w:rPr>
            </w:pPr>
          </w:p>
        </w:tc>
        <w:tc>
          <w:tcPr>
            <w:tcW w:w="2207" w:type="dxa"/>
          </w:tcPr>
          <w:p w14:paraId="47DF12FF" w14:textId="568B4DE4" w:rsidR="00F2003B" w:rsidRPr="0053029F" w:rsidRDefault="0053029F" w:rsidP="005A4F68">
            <w:pPr>
              <w:jc w:val="center"/>
              <w:rPr>
                <w:rFonts w:asciiTheme="minorHAnsi" w:hAnsiTheme="minorHAnsi" w:cstheme="minorHAnsi"/>
                <w:sz w:val="22"/>
                <w:szCs w:val="22"/>
              </w:rPr>
            </w:pPr>
            <w:r w:rsidRPr="0053029F">
              <w:rPr>
                <w:rFonts w:asciiTheme="minorHAnsi" w:hAnsiTheme="minorHAnsi" w:cstheme="minorHAnsi"/>
                <w:sz w:val="22"/>
                <w:szCs w:val="22"/>
              </w:rPr>
              <w:t>No</w:t>
            </w:r>
          </w:p>
        </w:tc>
      </w:tr>
      <w:tr w:rsidR="00F2003B" w14:paraId="47DF1305" w14:textId="77777777" w:rsidTr="00D818BB">
        <w:tc>
          <w:tcPr>
            <w:tcW w:w="2207" w:type="dxa"/>
          </w:tcPr>
          <w:p w14:paraId="47DF1301"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serie_tit_b</w:t>
            </w:r>
          </w:p>
        </w:tc>
        <w:tc>
          <w:tcPr>
            <w:tcW w:w="2207" w:type="dxa"/>
          </w:tcPr>
          <w:p w14:paraId="47DF1302" w14:textId="77777777" w:rsidR="00F2003B" w:rsidRPr="005A4F68" w:rsidRDefault="00F2003B" w:rsidP="00D818BB">
            <w:pPr>
              <w:pStyle w:val="Sinespaciado"/>
              <w:rPr>
                <w:rFonts w:cstheme="minorHAnsi"/>
              </w:rPr>
            </w:pPr>
            <w:r w:rsidRPr="005A4F68">
              <w:rPr>
                <w:rFonts w:cstheme="minorHAnsi"/>
              </w:rPr>
              <w:t>Alfanumérico</w:t>
            </w:r>
          </w:p>
        </w:tc>
        <w:tc>
          <w:tcPr>
            <w:tcW w:w="2207" w:type="dxa"/>
          </w:tcPr>
          <w:p w14:paraId="47DF1303" w14:textId="77777777" w:rsidR="00F2003B" w:rsidRPr="005A4F68" w:rsidRDefault="00F2003B" w:rsidP="005A4F68">
            <w:pPr>
              <w:pStyle w:val="Sinespaciado"/>
              <w:jc w:val="center"/>
              <w:rPr>
                <w:rFonts w:cstheme="minorHAnsi"/>
              </w:rPr>
            </w:pPr>
            <w:r w:rsidRPr="005A4F68">
              <w:rPr>
                <w:rFonts w:cstheme="minorHAnsi"/>
              </w:rPr>
              <w:t>100</w:t>
            </w:r>
          </w:p>
        </w:tc>
        <w:tc>
          <w:tcPr>
            <w:tcW w:w="2207" w:type="dxa"/>
          </w:tcPr>
          <w:p w14:paraId="47DF1304" w14:textId="27008E95" w:rsidR="00F2003B" w:rsidRPr="0053029F" w:rsidRDefault="0053029F" w:rsidP="005A4F68">
            <w:pPr>
              <w:jc w:val="center"/>
              <w:rPr>
                <w:rFonts w:asciiTheme="minorHAnsi" w:hAnsiTheme="minorHAnsi" w:cstheme="minorHAnsi"/>
                <w:sz w:val="22"/>
                <w:szCs w:val="22"/>
              </w:rPr>
            </w:pPr>
            <w:r w:rsidRPr="0053029F">
              <w:rPr>
                <w:rFonts w:asciiTheme="minorHAnsi" w:hAnsiTheme="minorHAnsi" w:cstheme="minorHAnsi"/>
                <w:sz w:val="22"/>
                <w:szCs w:val="22"/>
              </w:rPr>
              <w:t>Si</w:t>
            </w:r>
          </w:p>
        </w:tc>
      </w:tr>
      <w:tr w:rsidR="00F2003B" w14:paraId="47DF130A" w14:textId="77777777" w:rsidTr="00D818BB">
        <w:tc>
          <w:tcPr>
            <w:tcW w:w="2207" w:type="dxa"/>
          </w:tcPr>
          <w:p w14:paraId="47DF1306"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numero_tit_b</w:t>
            </w:r>
          </w:p>
        </w:tc>
        <w:tc>
          <w:tcPr>
            <w:tcW w:w="2207" w:type="dxa"/>
          </w:tcPr>
          <w:p w14:paraId="47DF1307" w14:textId="77777777" w:rsidR="00F2003B" w:rsidRPr="005A4F68" w:rsidRDefault="00F2003B" w:rsidP="00D818BB">
            <w:pPr>
              <w:pStyle w:val="Sinespaciado"/>
              <w:rPr>
                <w:rFonts w:cstheme="minorHAnsi"/>
              </w:rPr>
            </w:pPr>
            <w:r w:rsidRPr="005A4F68">
              <w:rPr>
                <w:rFonts w:cstheme="minorHAnsi"/>
              </w:rPr>
              <w:t>Alfanumérico</w:t>
            </w:r>
          </w:p>
        </w:tc>
        <w:tc>
          <w:tcPr>
            <w:tcW w:w="2207" w:type="dxa"/>
          </w:tcPr>
          <w:p w14:paraId="47DF1308" w14:textId="77777777" w:rsidR="00F2003B" w:rsidRPr="005A4F68" w:rsidRDefault="00F2003B" w:rsidP="005A4F68">
            <w:pPr>
              <w:pStyle w:val="Sinespaciado"/>
              <w:jc w:val="center"/>
              <w:rPr>
                <w:rFonts w:cstheme="minorHAnsi"/>
              </w:rPr>
            </w:pPr>
            <w:r w:rsidRPr="005A4F68">
              <w:rPr>
                <w:rFonts w:cstheme="minorHAnsi"/>
              </w:rPr>
              <w:t>100</w:t>
            </w:r>
          </w:p>
        </w:tc>
        <w:tc>
          <w:tcPr>
            <w:tcW w:w="2207" w:type="dxa"/>
          </w:tcPr>
          <w:p w14:paraId="47DF1309" w14:textId="7AC63E40" w:rsidR="00F2003B" w:rsidRPr="0053029F" w:rsidRDefault="0053029F" w:rsidP="005A4F68">
            <w:pPr>
              <w:jc w:val="center"/>
              <w:rPr>
                <w:rFonts w:asciiTheme="minorHAnsi" w:hAnsiTheme="minorHAnsi" w:cstheme="minorHAnsi"/>
                <w:sz w:val="22"/>
                <w:szCs w:val="22"/>
              </w:rPr>
            </w:pPr>
            <w:r w:rsidRPr="0053029F">
              <w:rPr>
                <w:rFonts w:asciiTheme="minorHAnsi" w:hAnsiTheme="minorHAnsi" w:cstheme="minorHAnsi"/>
                <w:sz w:val="22"/>
                <w:szCs w:val="22"/>
              </w:rPr>
              <w:t>Si</w:t>
            </w:r>
          </w:p>
        </w:tc>
      </w:tr>
      <w:tr w:rsidR="00F2003B" w14:paraId="47DF130F" w14:textId="77777777" w:rsidTr="00D818BB">
        <w:tc>
          <w:tcPr>
            <w:tcW w:w="2207" w:type="dxa"/>
          </w:tcPr>
          <w:p w14:paraId="47DF130B"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fecha_tit_b</w:t>
            </w:r>
          </w:p>
        </w:tc>
        <w:tc>
          <w:tcPr>
            <w:tcW w:w="2207" w:type="dxa"/>
          </w:tcPr>
          <w:p w14:paraId="47DF130C"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Date</w:t>
            </w:r>
          </w:p>
        </w:tc>
        <w:tc>
          <w:tcPr>
            <w:tcW w:w="2207" w:type="dxa"/>
          </w:tcPr>
          <w:p w14:paraId="47DF130D" w14:textId="77777777" w:rsidR="00F2003B" w:rsidRPr="005A4F68" w:rsidRDefault="00F2003B" w:rsidP="005A4F68">
            <w:pPr>
              <w:jc w:val="center"/>
              <w:rPr>
                <w:rFonts w:asciiTheme="minorHAnsi" w:hAnsiTheme="minorHAnsi" w:cstheme="minorHAnsi"/>
                <w:sz w:val="22"/>
                <w:szCs w:val="22"/>
              </w:rPr>
            </w:pPr>
          </w:p>
        </w:tc>
        <w:tc>
          <w:tcPr>
            <w:tcW w:w="2207" w:type="dxa"/>
          </w:tcPr>
          <w:p w14:paraId="47DF130E" w14:textId="20186D4D" w:rsidR="00F2003B" w:rsidRPr="0053029F" w:rsidRDefault="0053029F" w:rsidP="005A4F68">
            <w:pPr>
              <w:jc w:val="center"/>
              <w:rPr>
                <w:rFonts w:asciiTheme="minorHAnsi" w:hAnsiTheme="minorHAnsi" w:cstheme="minorHAnsi"/>
                <w:sz w:val="22"/>
                <w:szCs w:val="22"/>
              </w:rPr>
            </w:pPr>
            <w:r w:rsidRPr="0053029F">
              <w:rPr>
                <w:rFonts w:asciiTheme="minorHAnsi" w:hAnsiTheme="minorHAnsi" w:cstheme="minorHAnsi"/>
                <w:sz w:val="22"/>
                <w:szCs w:val="22"/>
              </w:rPr>
              <w:t>Si</w:t>
            </w:r>
          </w:p>
        </w:tc>
      </w:tr>
      <w:tr w:rsidR="00F2003B" w14:paraId="47DF1314" w14:textId="77777777" w:rsidTr="00D818BB">
        <w:tc>
          <w:tcPr>
            <w:tcW w:w="2207" w:type="dxa"/>
          </w:tcPr>
          <w:p w14:paraId="47DF1310" w14:textId="77777777" w:rsidR="00F2003B" w:rsidRPr="005A4F68" w:rsidRDefault="00F2003B" w:rsidP="00D818BB">
            <w:pPr>
              <w:rPr>
                <w:rFonts w:asciiTheme="minorHAnsi" w:hAnsiTheme="minorHAnsi" w:cstheme="minorHAnsi"/>
                <w:sz w:val="22"/>
                <w:szCs w:val="22"/>
              </w:rPr>
            </w:pPr>
            <w:bookmarkStart w:id="185" w:name="_Hlk500260002"/>
            <w:r w:rsidRPr="005A4F68">
              <w:rPr>
                <w:rFonts w:asciiTheme="minorHAnsi" w:hAnsiTheme="minorHAnsi" w:cstheme="minorHAnsi"/>
                <w:sz w:val="22"/>
                <w:szCs w:val="22"/>
              </w:rPr>
              <w:t>estado</w:t>
            </w:r>
          </w:p>
        </w:tc>
        <w:tc>
          <w:tcPr>
            <w:tcW w:w="2207" w:type="dxa"/>
          </w:tcPr>
          <w:p w14:paraId="47DF1311" w14:textId="77777777" w:rsidR="00F2003B" w:rsidRPr="005A4F68" w:rsidRDefault="00F2003B" w:rsidP="00D818BB">
            <w:pPr>
              <w:pStyle w:val="Sinespaciado"/>
              <w:rPr>
                <w:rFonts w:cstheme="minorHAnsi"/>
              </w:rPr>
            </w:pPr>
            <w:r w:rsidRPr="005A4F68">
              <w:rPr>
                <w:rFonts w:cstheme="minorHAnsi"/>
              </w:rPr>
              <w:t>Alfanumérico</w:t>
            </w:r>
          </w:p>
        </w:tc>
        <w:tc>
          <w:tcPr>
            <w:tcW w:w="2207" w:type="dxa"/>
          </w:tcPr>
          <w:p w14:paraId="47DF1312" w14:textId="77777777" w:rsidR="00F2003B" w:rsidRPr="005A4F68" w:rsidRDefault="00F2003B" w:rsidP="005A4F68">
            <w:pPr>
              <w:pStyle w:val="Sinespaciado"/>
              <w:jc w:val="center"/>
              <w:rPr>
                <w:rFonts w:cstheme="minorHAnsi"/>
              </w:rPr>
            </w:pPr>
            <w:r w:rsidRPr="005A4F68">
              <w:rPr>
                <w:rFonts w:cstheme="minorHAnsi"/>
              </w:rPr>
              <w:t>100</w:t>
            </w:r>
          </w:p>
        </w:tc>
        <w:tc>
          <w:tcPr>
            <w:tcW w:w="2207" w:type="dxa"/>
          </w:tcPr>
          <w:p w14:paraId="47DF1313" w14:textId="056F82E9" w:rsidR="00F2003B" w:rsidRPr="0053029F" w:rsidRDefault="0053029F" w:rsidP="005A4F68">
            <w:pPr>
              <w:jc w:val="center"/>
              <w:rPr>
                <w:rFonts w:asciiTheme="minorHAnsi" w:hAnsiTheme="minorHAnsi" w:cstheme="minorHAnsi"/>
                <w:sz w:val="22"/>
                <w:szCs w:val="22"/>
              </w:rPr>
            </w:pPr>
            <w:r w:rsidRPr="0053029F">
              <w:rPr>
                <w:rFonts w:asciiTheme="minorHAnsi" w:hAnsiTheme="minorHAnsi" w:cstheme="minorHAnsi"/>
                <w:sz w:val="22"/>
                <w:szCs w:val="22"/>
              </w:rPr>
              <w:t>Si</w:t>
            </w:r>
          </w:p>
        </w:tc>
      </w:tr>
      <w:bookmarkEnd w:id="185"/>
      <w:tr w:rsidR="00F2003B" w14:paraId="47DF1319" w14:textId="77777777" w:rsidTr="00D818BB">
        <w:tc>
          <w:tcPr>
            <w:tcW w:w="2207" w:type="dxa"/>
          </w:tcPr>
          <w:p w14:paraId="47DF1315"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activo</w:t>
            </w:r>
          </w:p>
        </w:tc>
        <w:tc>
          <w:tcPr>
            <w:tcW w:w="2207" w:type="dxa"/>
          </w:tcPr>
          <w:p w14:paraId="47DF1316" w14:textId="77777777" w:rsidR="00F2003B" w:rsidRPr="005A4F68" w:rsidRDefault="00F2003B" w:rsidP="00D818BB">
            <w:pPr>
              <w:rPr>
                <w:rFonts w:asciiTheme="minorHAnsi" w:hAnsiTheme="minorHAnsi" w:cstheme="minorHAnsi"/>
                <w:sz w:val="22"/>
                <w:szCs w:val="22"/>
              </w:rPr>
            </w:pPr>
            <w:r w:rsidRPr="005A4F68">
              <w:rPr>
                <w:rFonts w:asciiTheme="minorHAnsi" w:hAnsiTheme="minorHAnsi" w:cstheme="minorHAnsi"/>
                <w:sz w:val="22"/>
                <w:szCs w:val="22"/>
              </w:rPr>
              <w:t>Bit</w:t>
            </w:r>
          </w:p>
        </w:tc>
        <w:tc>
          <w:tcPr>
            <w:tcW w:w="2207" w:type="dxa"/>
          </w:tcPr>
          <w:p w14:paraId="47DF1317" w14:textId="77777777" w:rsidR="00F2003B" w:rsidRPr="005A4F68" w:rsidRDefault="00F2003B" w:rsidP="005A4F68">
            <w:pPr>
              <w:jc w:val="center"/>
              <w:rPr>
                <w:rFonts w:asciiTheme="minorHAnsi" w:hAnsiTheme="minorHAnsi" w:cstheme="minorHAnsi"/>
                <w:sz w:val="22"/>
                <w:szCs w:val="22"/>
              </w:rPr>
            </w:pPr>
          </w:p>
        </w:tc>
        <w:tc>
          <w:tcPr>
            <w:tcW w:w="2207" w:type="dxa"/>
          </w:tcPr>
          <w:p w14:paraId="47DF1318" w14:textId="059D92E1" w:rsidR="00F2003B" w:rsidRPr="0053029F" w:rsidRDefault="0053029F" w:rsidP="005A4F68">
            <w:pPr>
              <w:jc w:val="center"/>
              <w:rPr>
                <w:rFonts w:asciiTheme="minorHAnsi" w:hAnsiTheme="minorHAnsi" w:cstheme="minorHAnsi"/>
                <w:sz w:val="22"/>
                <w:szCs w:val="22"/>
              </w:rPr>
            </w:pPr>
            <w:r w:rsidRPr="0053029F">
              <w:rPr>
                <w:rFonts w:asciiTheme="minorHAnsi" w:hAnsiTheme="minorHAnsi" w:cstheme="minorHAnsi"/>
                <w:sz w:val="22"/>
                <w:szCs w:val="22"/>
              </w:rPr>
              <w:t>Si</w:t>
            </w:r>
          </w:p>
        </w:tc>
      </w:tr>
    </w:tbl>
    <w:p w14:paraId="47DF131A" w14:textId="77777777" w:rsidR="00F2003B" w:rsidRDefault="00F2003B" w:rsidP="00F2003B">
      <w:pPr>
        <w:rPr>
          <w:b/>
        </w:rPr>
      </w:pPr>
    </w:p>
    <w:p w14:paraId="47DF131B" w14:textId="77777777" w:rsidR="00F2003B" w:rsidRPr="000A1E17" w:rsidRDefault="00F2003B" w:rsidP="00F2003B">
      <w:pPr>
        <w:rPr>
          <w:rFonts w:asciiTheme="minorHAnsi" w:hAnsiTheme="minorHAnsi" w:cstheme="minorHAnsi"/>
          <w:b/>
          <w:sz w:val="22"/>
          <w:szCs w:val="22"/>
        </w:rPr>
      </w:pPr>
      <w:r w:rsidRPr="00275685">
        <w:rPr>
          <w:rFonts w:asciiTheme="minorHAnsi" w:hAnsiTheme="minorHAnsi" w:cstheme="minorHAnsi"/>
          <w:b/>
          <w:sz w:val="22"/>
          <w:szCs w:val="22"/>
        </w:rPr>
        <w:t>Especialidad:</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320" w14:textId="77777777" w:rsidTr="00D818BB">
        <w:tc>
          <w:tcPr>
            <w:tcW w:w="2207" w:type="dxa"/>
          </w:tcPr>
          <w:p w14:paraId="47DF131C" w14:textId="77777777" w:rsidR="00F2003B" w:rsidRPr="00E0399B" w:rsidRDefault="00F2003B" w:rsidP="00D818BB">
            <w:pPr>
              <w:pStyle w:val="Sinespaciado"/>
              <w:jc w:val="center"/>
              <w:rPr>
                <w:b/>
              </w:rPr>
            </w:pPr>
            <w:bookmarkStart w:id="186" w:name="_Hlk500260038"/>
            <w:r w:rsidRPr="00E0399B">
              <w:rPr>
                <w:b/>
              </w:rPr>
              <w:t>Atributos</w:t>
            </w:r>
          </w:p>
        </w:tc>
        <w:tc>
          <w:tcPr>
            <w:tcW w:w="2207" w:type="dxa"/>
          </w:tcPr>
          <w:p w14:paraId="47DF131D" w14:textId="77777777" w:rsidR="00F2003B" w:rsidRPr="00E0399B" w:rsidRDefault="00F2003B" w:rsidP="00D818BB">
            <w:pPr>
              <w:pStyle w:val="Sinespaciado"/>
              <w:jc w:val="center"/>
              <w:rPr>
                <w:b/>
              </w:rPr>
            </w:pPr>
            <w:r w:rsidRPr="00E0399B">
              <w:rPr>
                <w:b/>
              </w:rPr>
              <w:t>Tipo Datos</w:t>
            </w:r>
          </w:p>
        </w:tc>
        <w:tc>
          <w:tcPr>
            <w:tcW w:w="2207" w:type="dxa"/>
          </w:tcPr>
          <w:p w14:paraId="47DF131E" w14:textId="77777777" w:rsidR="00F2003B" w:rsidRPr="00E0399B" w:rsidRDefault="00F2003B" w:rsidP="00D818BB">
            <w:pPr>
              <w:pStyle w:val="Sinespaciado"/>
              <w:jc w:val="center"/>
              <w:rPr>
                <w:b/>
              </w:rPr>
            </w:pPr>
            <w:r w:rsidRPr="00E0399B">
              <w:rPr>
                <w:b/>
              </w:rPr>
              <w:t>Amplitud</w:t>
            </w:r>
          </w:p>
        </w:tc>
        <w:tc>
          <w:tcPr>
            <w:tcW w:w="2207" w:type="dxa"/>
          </w:tcPr>
          <w:p w14:paraId="47DF131F" w14:textId="77777777" w:rsidR="00F2003B" w:rsidRPr="00E0399B" w:rsidRDefault="00F2003B" w:rsidP="00D818BB">
            <w:pPr>
              <w:pStyle w:val="Sinespaciado"/>
              <w:tabs>
                <w:tab w:val="left" w:pos="255"/>
                <w:tab w:val="center" w:pos="995"/>
              </w:tabs>
              <w:rPr>
                <w:b/>
                <w:lang w:val="en-US"/>
              </w:rPr>
            </w:pPr>
            <w:r>
              <w:rPr>
                <w:b/>
              </w:rPr>
              <w:tab/>
            </w:r>
            <w:r>
              <w:rPr>
                <w:b/>
              </w:rPr>
              <w:tab/>
            </w:r>
            <w:r w:rsidRPr="00E0399B">
              <w:rPr>
                <w:b/>
              </w:rPr>
              <w:t xml:space="preserve">Permite </w:t>
            </w:r>
            <w:r w:rsidRPr="00E0399B">
              <w:rPr>
                <w:b/>
                <w:lang w:val="en-US"/>
              </w:rPr>
              <w:t>(Nulo)</w:t>
            </w:r>
          </w:p>
        </w:tc>
      </w:tr>
      <w:bookmarkEnd w:id="186"/>
      <w:tr w:rsidR="00F2003B" w14:paraId="47DF1325" w14:textId="77777777" w:rsidTr="00D818BB">
        <w:tc>
          <w:tcPr>
            <w:tcW w:w="2207" w:type="dxa"/>
          </w:tcPr>
          <w:p w14:paraId="47DF1321" w14:textId="77777777" w:rsidR="00F2003B" w:rsidRPr="000A1E17" w:rsidRDefault="00F2003B" w:rsidP="00D818BB">
            <w:pPr>
              <w:rPr>
                <w:rFonts w:asciiTheme="minorHAnsi" w:hAnsiTheme="minorHAnsi" w:cstheme="minorHAnsi"/>
                <w:sz w:val="22"/>
                <w:szCs w:val="22"/>
              </w:rPr>
            </w:pPr>
            <w:r w:rsidRPr="000A1E17">
              <w:rPr>
                <w:rFonts w:asciiTheme="minorHAnsi" w:hAnsiTheme="minorHAnsi" w:cstheme="minorHAnsi"/>
                <w:sz w:val="22"/>
                <w:szCs w:val="22"/>
              </w:rPr>
              <w:t>id_especialidad</w:t>
            </w:r>
          </w:p>
        </w:tc>
        <w:tc>
          <w:tcPr>
            <w:tcW w:w="2207" w:type="dxa"/>
          </w:tcPr>
          <w:p w14:paraId="47DF1322" w14:textId="77777777" w:rsidR="00F2003B" w:rsidRPr="000A1E17" w:rsidRDefault="00F2003B" w:rsidP="00D818BB">
            <w:pPr>
              <w:rPr>
                <w:rFonts w:asciiTheme="minorHAnsi" w:hAnsiTheme="minorHAnsi" w:cstheme="minorHAnsi"/>
                <w:sz w:val="22"/>
                <w:szCs w:val="22"/>
              </w:rPr>
            </w:pPr>
            <w:bookmarkStart w:id="187" w:name="OLE_LINK319"/>
            <w:bookmarkStart w:id="188" w:name="OLE_LINK320"/>
            <w:bookmarkStart w:id="189" w:name="OLE_LINK321"/>
            <w:bookmarkStart w:id="190" w:name="OLE_LINK322"/>
            <w:r w:rsidRPr="000A1E17">
              <w:rPr>
                <w:rFonts w:asciiTheme="minorHAnsi" w:hAnsiTheme="minorHAnsi" w:cstheme="minorHAnsi"/>
                <w:sz w:val="22"/>
                <w:szCs w:val="22"/>
              </w:rPr>
              <w:t>Numérico</w:t>
            </w:r>
            <w:bookmarkEnd w:id="187"/>
            <w:bookmarkEnd w:id="188"/>
            <w:bookmarkEnd w:id="189"/>
            <w:bookmarkEnd w:id="190"/>
          </w:p>
        </w:tc>
        <w:tc>
          <w:tcPr>
            <w:tcW w:w="2207" w:type="dxa"/>
          </w:tcPr>
          <w:p w14:paraId="47DF1323" w14:textId="77777777" w:rsidR="00F2003B" w:rsidRPr="000A1E17" w:rsidRDefault="00F2003B" w:rsidP="000A1E17">
            <w:pPr>
              <w:jc w:val="center"/>
              <w:rPr>
                <w:rFonts w:asciiTheme="minorHAnsi" w:hAnsiTheme="minorHAnsi" w:cstheme="minorHAnsi"/>
                <w:sz w:val="22"/>
                <w:szCs w:val="22"/>
              </w:rPr>
            </w:pPr>
          </w:p>
        </w:tc>
        <w:tc>
          <w:tcPr>
            <w:tcW w:w="2207" w:type="dxa"/>
          </w:tcPr>
          <w:p w14:paraId="47DF1324" w14:textId="305C7774" w:rsidR="00F2003B" w:rsidRPr="000A1E17" w:rsidRDefault="003B4D69" w:rsidP="000A1E17">
            <w:pPr>
              <w:jc w:val="center"/>
              <w:rPr>
                <w:rFonts w:asciiTheme="minorHAnsi" w:hAnsiTheme="minorHAnsi" w:cstheme="minorHAnsi"/>
                <w:sz w:val="22"/>
                <w:szCs w:val="22"/>
              </w:rPr>
            </w:pPr>
            <w:r w:rsidRPr="000A1E17">
              <w:rPr>
                <w:rFonts w:asciiTheme="minorHAnsi" w:hAnsiTheme="minorHAnsi" w:cstheme="minorHAnsi"/>
                <w:sz w:val="22"/>
                <w:szCs w:val="22"/>
              </w:rPr>
              <w:t>No</w:t>
            </w:r>
          </w:p>
        </w:tc>
      </w:tr>
      <w:tr w:rsidR="00F2003B" w14:paraId="47DF132A" w14:textId="77777777" w:rsidTr="00D818BB">
        <w:tc>
          <w:tcPr>
            <w:tcW w:w="2207" w:type="dxa"/>
          </w:tcPr>
          <w:p w14:paraId="47DF1326" w14:textId="77777777" w:rsidR="00F2003B" w:rsidRPr="000A1E17" w:rsidRDefault="00F2003B" w:rsidP="00D818BB">
            <w:pPr>
              <w:rPr>
                <w:rFonts w:asciiTheme="minorHAnsi" w:hAnsiTheme="minorHAnsi" w:cstheme="minorHAnsi"/>
                <w:sz w:val="22"/>
                <w:szCs w:val="22"/>
              </w:rPr>
            </w:pPr>
            <w:r w:rsidRPr="000A1E17">
              <w:rPr>
                <w:rFonts w:asciiTheme="minorHAnsi" w:hAnsiTheme="minorHAnsi" w:cstheme="minorHAnsi"/>
                <w:sz w:val="22"/>
                <w:szCs w:val="22"/>
              </w:rPr>
              <w:t>nombre</w:t>
            </w:r>
          </w:p>
        </w:tc>
        <w:tc>
          <w:tcPr>
            <w:tcW w:w="2207" w:type="dxa"/>
          </w:tcPr>
          <w:p w14:paraId="47DF1327" w14:textId="77777777" w:rsidR="00F2003B" w:rsidRPr="000A1E17" w:rsidRDefault="00F2003B" w:rsidP="00D818BB">
            <w:pPr>
              <w:pStyle w:val="Sinespaciado"/>
              <w:rPr>
                <w:rFonts w:cstheme="minorHAnsi"/>
              </w:rPr>
            </w:pPr>
            <w:r w:rsidRPr="000A1E17">
              <w:rPr>
                <w:rFonts w:cstheme="minorHAnsi"/>
              </w:rPr>
              <w:t>Alfanumérico</w:t>
            </w:r>
          </w:p>
        </w:tc>
        <w:tc>
          <w:tcPr>
            <w:tcW w:w="2207" w:type="dxa"/>
          </w:tcPr>
          <w:p w14:paraId="47DF1328" w14:textId="77777777" w:rsidR="00F2003B" w:rsidRPr="000A1E17" w:rsidRDefault="00F2003B" w:rsidP="000A1E17">
            <w:pPr>
              <w:pStyle w:val="Sinespaciado"/>
              <w:jc w:val="center"/>
              <w:rPr>
                <w:rFonts w:cstheme="minorHAnsi"/>
              </w:rPr>
            </w:pPr>
            <w:r w:rsidRPr="000A1E17">
              <w:rPr>
                <w:rFonts w:cstheme="minorHAnsi"/>
              </w:rPr>
              <w:t>50</w:t>
            </w:r>
          </w:p>
        </w:tc>
        <w:tc>
          <w:tcPr>
            <w:tcW w:w="2207" w:type="dxa"/>
          </w:tcPr>
          <w:p w14:paraId="47DF1329" w14:textId="2421D9B4" w:rsidR="00F2003B" w:rsidRPr="000A1E17" w:rsidRDefault="003B4D69" w:rsidP="000A1E17">
            <w:pPr>
              <w:jc w:val="center"/>
              <w:rPr>
                <w:rFonts w:asciiTheme="minorHAnsi" w:hAnsiTheme="minorHAnsi" w:cstheme="minorHAnsi"/>
                <w:sz w:val="22"/>
                <w:szCs w:val="22"/>
              </w:rPr>
            </w:pPr>
            <w:r w:rsidRPr="0053029F">
              <w:rPr>
                <w:rFonts w:asciiTheme="minorHAnsi" w:hAnsiTheme="minorHAnsi" w:cstheme="minorHAnsi"/>
                <w:sz w:val="22"/>
                <w:szCs w:val="22"/>
              </w:rPr>
              <w:t>Si</w:t>
            </w:r>
          </w:p>
        </w:tc>
      </w:tr>
      <w:tr w:rsidR="00F2003B" w14:paraId="47DF132F" w14:textId="77777777" w:rsidTr="00D818BB">
        <w:tc>
          <w:tcPr>
            <w:tcW w:w="2207" w:type="dxa"/>
          </w:tcPr>
          <w:p w14:paraId="47DF132B" w14:textId="77777777" w:rsidR="00F2003B" w:rsidRPr="000A1E17" w:rsidRDefault="00F2003B" w:rsidP="00D818BB">
            <w:pPr>
              <w:rPr>
                <w:rFonts w:asciiTheme="minorHAnsi" w:hAnsiTheme="minorHAnsi" w:cstheme="minorHAnsi"/>
                <w:sz w:val="22"/>
                <w:szCs w:val="22"/>
              </w:rPr>
            </w:pPr>
            <w:r w:rsidRPr="000A1E17">
              <w:rPr>
                <w:rFonts w:asciiTheme="minorHAnsi" w:hAnsiTheme="minorHAnsi" w:cstheme="minorHAnsi"/>
                <w:sz w:val="22"/>
                <w:szCs w:val="22"/>
              </w:rPr>
              <w:t>estado</w:t>
            </w:r>
          </w:p>
        </w:tc>
        <w:tc>
          <w:tcPr>
            <w:tcW w:w="2207" w:type="dxa"/>
          </w:tcPr>
          <w:p w14:paraId="47DF132C" w14:textId="77777777" w:rsidR="00F2003B" w:rsidRPr="000A1E17" w:rsidRDefault="00F2003B" w:rsidP="00D818BB">
            <w:pPr>
              <w:rPr>
                <w:rFonts w:asciiTheme="minorHAnsi" w:hAnsiTheme="minorHAnsi" w:cstheme="minorHAnsi"/>
                <w:sz w:val="22"/>
                <w:szCs w:val="22"/>
              </w:rPr>
            </w:pPr>
            <w:r w:rsidRPr="000A1E17">
              <w:rPr>
                <w:rFonts w:asciiTheme="minorHAnsi" w:hAnsiTheme="minorHAnsi" w:cstheme="minorHAnsi"/>
                <w:sz w:val="22"/>
                <w:szCs w:val="22"/>
              </w:rPr>
              <w:t>bit</w:t>
            </w:r>
          </w:p>
        </w:tc>
        <w:tc>
          <w:tcPr>
            <w:tcW w:w="2207" w:type="dxa"/>
          </w:tcPr>
          <w:p w14:paraId="47DF132D" w14:textId="77777777" w:rsidR="00F2003B" w:rsidRPr="000A1E17" w:rsidRDefault="00F2003B" w:rsidP="000A1E17">
            <w:pPr>
              <w:jc w:val="center"/>
              <w:rPr>
                <w:rFonts w:asciiTheme="minorHAnsi" w:hAnsiTheme="minorHAnsi" w:cstheme="minorHAnsi"/>
                <w:sz w:val="22"/>
                <w:szCs w:val="22"/>
              </w:rPr>
            </w:pPr>
          </w:p>
        </w:tc>
        <w:tc>
          <w:tcPr>
            <w:tcW w:w="2207" w:type="dxa"/>
          </w:tcPr>
          <w:p w14:paraId="47DF132E" w14:textId="19E654A0" w:rsidR="00F2003B" w:rsidRPr="000A1E17" w:rsidRDefault="003B4D69" w:rsidP="000A1E17">
            <w:pPr>
              <w:jc w:val="center"/>
              <w:rPr>
                <w:rFonts w:asciiTheme="minorHAnsi" w:hAnsiTheme="minorHAnsi" w:cstheme="minorHAnsi"/>
                <w:sz w:val="22"/>
                <w:szCs w:val="22"/>
              </w:rPr>
            </w:pPr>
            <w:r w:rsidRPr="0053029F">
              <w:rPr>
                <w:rFonts w:asciiTheme="minorHAnsi" w:hAnsiTheme="minorHAnsi" w:cstheme="minorHAnsi"/>
                <w:sz w:val="22"/>
                <w:szCs w:val="22"/>
              </w:rPr>
              <w:t>Si</w:t>
            </w:r>
          </w:p>
        </w:tc>
      </w:tr>
    </w:tbl>
    <w:p w14:paraId="47DF1330" w14:textId="77777777" w:rsidR="00F2003B" w:rsidRPr="00275685" w:rsidRDefault="00F2003B" w:rsidP="00F2003B">
      <w:pPr>
        <w:rPr>
          <w:rFonts w:asciiTheme="minorHAnsi" w:hAnsiTheme="minorHAnsi" w:cstheme="minorHAnsi"/>
          <w:b/>
          <w:sz w:val="22"/>
          <w:szCs w:val="22"/>
        </w:rPr>
      </w:pPr>
    </w:p>
    <w:p w14:paraId="47DF1331" w14:textId="77777777" w:rsidR="00F2003B" w:rsidRPr="000A1E17" w:rsidRDefault="00F2003B" w:rsidP="000A1E17">
      <w:pPr>
        <w:rPr>
          <w:rFonts w:asciiTheme="minorHAnsi" w:hAnsiTheme="minorHAnsi" w:cstheme="minorHAnsi"/>
          <w:b/>
          <w:sz w:val="22"/>
          <w:szCs w:val="22"/>
        </w:rPr>
      </w:pPr>
      <w:r w:rsidRPr="00275685">
        <w:rPr>
          <w:rFonts w:asciiTheme="minorHAnsi" w:hAnsiTheme="minorHAnsi" w:cstheme="minorHAnsi"/>
          <w:b/>
          <w:sz w:val="22"/>
          <w:szCs w:val="22"/>
        </w:rPr>
        <w:t>esp_doc:</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336" w14:textId="77777777" w:rsidTr="00D818BB">
        <w:tc>
          <w:tcPr>
            <w:tcW w:w="2207" w:type="dxa"/>
          </w:tcPr>
          <w:p w14:paraId="47DF1332" w14:textId="77777777" w:rsidR="00F2003B" w:rsidRPr="00E0399B" w:rsidRDefault="00F2003B" w:rsidP="00D818BB">
            <w:pPr>
              <w:pStyle w:val="Sinespaciado"/>
              <w:jc w:val="center"/>
              <w:rPr>
                <w:b/>
              </w:rPr>
            </w:pPr>
            <w:bookmarkStart w:id="191" w:name="_Hlk500260105"/>
            <w:r w:rsidRPr="00E0399B">
              <w:rPr>
                <w:b/>
              </w:rPr>
              <w:t>Atributos</w:t>
            </w:r>
          </w:p>
        </w:tc>
        <w:tc>
          <w:tcPr>
            <w:tcW w:w="2207" w:type="dxa"/>
          </w:tcPr>
          <w:p w14:paraId="47DF1333" w14:textId="77777777" w:rsidR="00F2003B" w:rsidRPr="00E0399B" w:rsidRDefault="00F2003B" w:rsidP="00D818BB">
            <w:pPr>
              <w:pStyle w:val="Sinespaciado"/>
              <w:jc w:val="center"/>
              <w:rPr>
                <w:b/>
              </w:rPr>
            </w:pPr>
            <w:r w:rsidRPr="00E0399B">
              <w:rPr>
                <w:b/>
              </w:rPr>
              <w:t>Tipo Datos</w:t>
            </w:r>
          </w:p>
        </w:tc>
        <w:tc>
          <w:tcPr>
            <w:tcW w:w="2207" w:type="dxa"/>
          </w:tcPr>
          <w:p w14:paraId="47DF1334" w14:textId="77777777" w:rsidR="00F2003B" w:rsidRPr="00E0399B" w:rsidRDefault="00F2003B" w:rsidP="00D818BB">
            <w:pPr>
              <w:pStyle w:val="Sinespaciado"/>
              <w:jc w:val="center"/>
              <w:rPr>
                <w:b/>
              </w:rPr>
            </w:pPr>
            <w:r w:rsidRPr="00E0399B">
              <w:rPr>
                <w:b/>
              </w:rPr>
              <w:t>Amplitud</w:t>
            </w:r>
          </w:p>
        </w:tc>
        <w:tc>
          <w:tcPr>
            <w:tcW w:w="2207" w:type="dxa"/>
          </w:tcPr>
          <w:p w14:paraId="47DF1335" w14:textId="77777777" w:rsidR="00F2003B" w:rsidRPr="00E0399B" w:rsidRDefault="00F2003B" w:rsidP="00D818BB">
            <w:pPr>
              <w:pStyle w:val="Sinespaciado"/>
              <w:tabs>
                <w:tab w:val="left" w:pos="255"/>
                <w:tab w:val="center" w:pos="995"/>
              </w:tabs>
              <w:rPr>
                <w:b/>
                <w:lang w:val="en-US"/>
              </w:rPr>
            </w:pPr>
            <w:r>
              <w:rPr>
                <w:b/>
              </w:rPr>
              <w:tab/>
            </w:r>
            <w:r>
              <w:rPr>
                <w:b/>
              </w:rPr>
              <w:tab/>
            </w:r>
            <w:r w:rsidRPr="00E0399B">
              <w:rPr>
                <w:b/>
              </w:rPr>
              <w:t xml:space="preserve">Permite </w:t>
            </w:r>
            <w:r w:rsidRPr="00E0399B">
              <w:rPr>
                <w:b/>
                <w:lang w:val="en-US"/>
              </w:rPr>
              <w:t>(Nulo)</w:t>
            </w:r>
          </w:p>
        </w:tc>
      </w:tr>
      <w:bookmarkEnd w:id="191"/>
      <w:tr w:rsidR="00F2003B" w14:paraId="47DF133B" w14:textId="77777777" w:rsidTr="00D818BB">
        <w:tc>
          <w:tcPr>
            <w:tcW w:w="2207" w:type="dxa"/>
          </w:tcPr>
          <w:p w14:paraId="47DF1337" w14:textId="77777777" w:rsidR="00F2003B" w:rsidRDefault="00F2003B" w:rsidP="00D818BB">
            <w:pPr>
              <w:pStyle w:val="Sinespaciado"/>
            </w:pPr>
            <w:r w:rsidRPr="00C44673">
              <w:t>id_docente</w:t>
            </w:r>
          </w:p>
        </w:tc>
        <w:tc>
          <w:tcPr>
            <w:tcW w:w="2207" w:type="dxa"/>
          </w:tcPr>
          <w:p w14:paraId="47DF1338" w14:textId="77777777" w:rsidR="00F2003B" w:rsidRDefault="00F2003B" w:rsidP="00D818BB">
            <w:pPr>
              <w:pStyle w:val="Sinespaciado"/>
            </w:pPr>
            <w:bookmarkStart w:id="192" w:name="OLE_LINK342"/>
            <w:bookmarkStart w:id="193" w:name="OLE_LINK343"/>
            <w:bookmarkStart w:id="194" w:name="OLE_LINK344"/>
            <w:r>
              <w:t>Numérico</w:t>
            </w:r>
            <w:bookmarkEnd w:id="192"/>
            <w:bookmarkEnd w:id="193"/>
            <w:bookmarkEnd w:id="194"/>
          </w:p>
        </w:tc>
        <w:tc>
          <w:tcPr>
            <w:tcW w:w="2207" w:type="dxa"/>
          </w:tcPr>
          <w:p w14:paraId="47DF1339" w14:textId="77777777" w:rsidR="00F2003B" w:rsidRDefault="00F2003B" w:rsidP="000A1E17">
            <w:pPr>
              <w:pStyle w:val="Sinespaciado"/>
              <w:jc w:val="center"/>
            </w:pPr>
          </w:p>
        </w:tc>
        <w:tc>
          <w:tcPr>
            <w:tcW w:w="2207" w:type="dxa"/>
          </w:tcPr>
          <w:p w14:paraId="47DF133A" w14:textId="1649176C" w:rsidR="00F2003B" w:rsidRDefault="003B4D69" w:rsidP="000A1E17">
            <w:pPr>
              <w:pStyle w:val="Sinespaciado"/>
              <w:jc w:val="center"/>
            </w:pPr>
            <w:r w:rsidRPr="000A1E17">
              <w:rPr>
                <w:rFonts w:cstheme="minorHAnsi"/>
              </w:rPr>
              <w:t>No</w:t>
            </w:r>
          </w:p>
        </w:tc>
      </w:tr>
      <w:tr w:rsidR="00F2003B" w14:paraId="47DF1340" w14:textId="77777777" w:rsidTr="00D818BB">
        <w:tc>
          <w:tcPr>
            <w:tcW w:w="2207" w:type="dxa"/>
          </w:tcPr>
          <w:p w14:paraId="47DF133C" w14:textId="77777777" w:rsidR="00F2003B" w:rsidRDefault="00F2003B" w:rsidP="00D818BB">
            <w:pPr>
              <w:pStyle w:val="Sinespaciado"/>
            </w:pPr>
            <w:r w:rsidRPr="00C44673">
              <w:t>id_especialidad</w:t>
            </w:r>
          </w:p>
        </w:tc>
        <w:tc>
          <w:tcPr>
            <w:tcW w:w="2207" w:type="dxa"/>
          </w:tcPr>
          <w:p w14:paraId="47DF133D" w14:textId="77777777" w:rsidR="00F2003B" w:rsidRDefault="00F2003B" w:rsidP="00D818BB">
            <w:pPr>
              <w:pStyle w:val="Sinespaciado"/>
            </w:pPr>
            <w:r>
              <w:t>Numérico</w:t>
            </w:r>
          </w:p>
        </w:tc>
        <w:tc>
          <w:tcPr>
            <w:tcW w:w="2207" w:type="dxa"/>
          </w:tcPr>
          <w:p w14:paraId="47DF133E" w14:textId="77777777" w:rsidR="00F2003B" w:rsidRDefault="00F2003B" w:rsidP="000A1E17">
            <w:pPr>
              <w:pStyle w:val="Sinespaciado"/>
              <w:jc w:val="center"/>
            </w:pPr>
          </w:p>
        </w:tc>
        <w:tc>
          <w:tcPr>
            <w:tcW w:w="2207" w:type="dxa"/>
          </w:tcPr>
          <w:p w14:paraId="47DF133F" w14:textId="21EB71E2" w:rsidR="00F2003B" w:rsidRDefault="003B4D69" w:rsidP="000A1E17">
            <w:pPr>
              <w:pStyle w:val="Sinespaciado"/>
              <w:jc w:val="center"/>
            </w:pPr>
            <w:r w:rsidRPr="000A1E17">
              <w:rPr>
                <w:rFonts w:cstheme="minorHAnsi"/>
              </w:rPr>
              <w:t>No</w:t>
            </w:r>
          </w:p>
        </w:tc>
      </w:tr>
    </w:tbl>
    <w:p w14:paraId="47DF1341" w14:textId="77777777" w:rsidR="00F2003B" w:rsidRDefault="00F2003B" w:rsidP="00F2003B">
      <w:pPr>
        <w:pStyle w:val="Sinespaciado"/>
        <w:rPr>
          <w:b/>
        </w:rPr>
      </w:pPr>
    </w:p>
    <w:p w14:paraId="47DF1342" w14:textId="77777777" w:rsidR="00F2003B" w:rsidRPr="000A1E17" w:rsidRDefault="00F2003B" w:rsidP="00F2003B">
      <w:pPr>
        <w:pStyle w:val="Sinespaciado"/>
        <w:rPr>
          <w:b/>
        </w:rPr>
      </w:pPr>
      <w:r w:rsidRPr="007D6527">
        <w:rPr>
          <w:b/>
        </w:rPr>
        <w:t>Materia:</w:t>
      </w:r>
    </w:p>
    <w:tbl>
      <w:tblPr>
        <w:tblStyle w:val="Tablaconcuadrcula"/>
        <w:tblW w:w="0" w:type="auto"/>
        <w:tblLook w:val="04A0" w:firstRow="1" w:lastRow="0" w:firstColumn="1" w:lastColumn="0" w:noHBand="0" w:noVBand="1"/>
      </w:tblPr>
      <w:tblGrid>
        <w:gridCol w:w="2207"/>
        <w:gridCol w:w="2207"/>
        <w:gridCol w:w="2207"/>
        <w:gridCol w:w="2207"/>
      </w:tblGrid>
      <w:tr w:rsidR="00F2003B" w14:paraId="47DF1347" w14:textId="77777777" w:rsidTr="00D818BB">
        <w:tc>
          <w:tcPr>
            <w:tcW w:w="2207" w:type="dxa"/>
          </w:tcPr>
          <w:p w14:paraId="47DF1343" w14:textId="77777777" w:rsidR="00F2003B" w:rsidRPr="00E0399B" w:rsidRDefault="00F2003B" w:rsidP="00D818BB">
            <w:pPr>
              <w:pStyle w:val="Sinespaciado"/>
              <w:jc w:val="center"/>
              <w:rPr>
                <w:b/>
              </w:rPr>
            </w:pPr>
            <w:bookmarkStart w:id="195" w:name="_Hlk500260230"/>
            <w:r w:rsidRPr="00E0399B">
              <w:rPr>
                <w:b/>
              </w:rPr>
              <w:t>Atributos</w:t>
            </w:r>
          </w:p>
        </w:tc>
        <w:tc>
          <w:tcPr>
            <w:tcW w:w="2207" w:type="dxa"/>
          </w:tcPr>
          <w:p w14:paraId="47DF1344" w14:textId="77777777" w:rsidR="00F2003B" w:rsidRPr="00E0399B" w:rsidRDefault="00F2003B" w:rsidP="00D818BB">
            <w:pPr>
              <w:pStyle w:val="Sinespaciado"/>
              <w:jc w:val="center"/>
              <w:rPr>
                <w:b/>
              </w:rPr>
            </w:pPr>
            <w:r w:rsidRPr="00E0399B">
              <w:rPr>
                <w:b/>
              </w:rPr>
              <w:t>Tipo Datos</w:t>
            </w:r>
          </w:p>
        </w:tc>
        <w:tc>
          <w:tcPr>
            <w:tcW w:w="2207" w:type="dxa"/>
          </w:tcPr>
          <w:p w14:paraId="47DF1345" w14:textId="77777777" w:rsidR="00F2003B" w:rsidRPr="00E0399B" w:rsidRDefault="00F2003B" w:rsidP="00D818BB">
            <w:pPr>
              <w:pStyle w:val="Sinespaciado"/>
              <w:jc w:val="center"/>
              <w:rPr>
                <w:b/>
              </w:rPr>
            </w:pPr>
            <w:r w:rsidRPr="00E0399B">
              <w:rPr>
                <w:b/>
              </w:rPr>
              <w:t>Amplitud</w:t>
            </w:r>
          </w:p>
        </w:tc>
        <w:tc>
          <w:tcPr>
            <w:tcW w:w="2207" w:type="dxa"/>
          </w:tcPr>
          <w:p w14:paraId="47DF1346" w14:textId="77777777" w:rsidR="00F2003B" w:rsidRPr="00E0399B" w:rsidRDefault="00F2003B" w:rsidP="00D818BB">
            <w:pPr>
              <w:pStyle w:val="Sinespaciado"/>
              <w:tabs>
                <w:tab w:val="left" w:pos="255"/>
                <w:tab w:val="center" w:pos="995"/>
              </w:tabs>
              <w:rPr>
                <w:b/>
                <w:lang w:val="en-US"/>
              </w:rPr>
            </w:pPr>
            <w:r>
              <w:rPr>
                <w:b/>
              </w:rPr>
              <w:tab/>
            </w:r>
            <w:r>
              <w:rPr>
                <w:b/>
              </w:rPr>
              <w:tab/>
            </w:r>
            <w:r w:rsidRPr="00E0399B">
              <w:rPr>
                <w:b/>
              </w:rPr>
              <w:t xml:space="preserve">Permite </w:t>
            </w:r>
            <w:r w:rsidRPr="00E0399B">
              <w:rPr>
                <w:b/>
                <w:lang w:val="en-US"/>
              </w:rPr>
              <w:t>(Nulo)</w:t>
            </w:r>
          </w:p>
        </w:tc>
      </w:tr>
      <w:bookmarkEnd w:id="195"/>
      <w:tr w:rsidR="00F2003B" w14:paraId="47DF134C" w14:textId="77777777" w:rsidTr="00D818BB">
        <w:tc>
          <w:tcPr>
            <w:tcW w:w="2207" w:type="dxa"/>
          </w:tcPr>
          <w:p w14:paraId="47DF1348" w14:textId="77777777" w:rsidR="00F2003B" w:rsidRDefault="00F2003B" w:rsidP="00D818BB">
            <w:pPr>
              <w:pStyle w:val="Sinespaciado"/>
            </w:pPr>
            <w:r w:rsidRPr="00C44673">
              <w:t>id_materia</w:t>
            </w:r>
          </w:p>
        </w:tc>
        <w:tc>
          <w:tcPr>
            <w:tcW w:w="2207" w:type="dxa"/>
          </w:tcPr>
          <w:p w14:paraId="47DF1349" w14:textId="77777777" w:rsidR="00F2003B" w:rsidRDefault="00F2003B" w:rsidP="00D818BB">
            <w:pPr>
              <w:pStyle w:val="Sinespaciado"/>
            </w:pPr>
            <w:bookmarkStart w:id="196" w:name="OLE_LINK351"/>
            <w:bookmarkStart w:id="197" w:name="OLE_LINK352"/>
            <w:bookmarkStart w:id="198" w:name="OLE_LINK353"/>
            <w:r>
              <w:t>Numérico</w:t>
            </w:r>
            <w:bookmarkEnd w:id="196"/>
            <w:bookmarkEnd w:id="197"/>
            <w:bookmarkEnd w:id="198"/>
          </w:p>
        </w:tc>
        <w:tc>
          <w:tcPr>
            <w:tcW w:w="2207" w:type="dxa"/>
          </w:tcPr>
          <w:p w14:paraId="47DF134A" w14:textId="77777777" w:rsidR="00F2003B" w:rsidRDefault="00F2003B" w:rsidP="000A1E17">
            <w:pPr>
              <w:pStyle w:val="Sinespaciado"/>
              <w:jc w:val="center"/>
            </w:pPr>
          </w:p>
        </w:tc>
        <w:tc>
          <w:tcPr>
            <w:tcW w:w="2207" w:type="dxa"/>
          </w:tcPr>
          <w:p w14:paraId="47DF134B" w14:textId="7119784B" w:rsidR="00F2003B" w:rsidRDefault="003B4D69" w:rsidP="000A1E17">
            <w:pPr>
              <w:pStyle w:val="Sinespaciado"/>
              <w:jc w:val="center"/>
            </w:pPr>
            <w:r w:rsidRPr="000A1E17">
              <w:rPr>
                <w:rFonts w:cstheme="minorHAnsi"/>
              </w:rPr>
              <w:t>No</w:t>
            </w:r>
          </w:p>
        </w:tc>
      </w:tr>
      <w:tr w:rsidR="00F2003B" w14:paraId="47DF1351" w14:textId="77777777" w:rsidTr="00D818BB">
        <w:tc>
          <w:tcPr>
            <w:tcW w:w="2207" w:type="dxa"/>
          </w:tcPr>
          <w:p w14:paraId="47DF134D" w14:textId="77777777" w:rsidR="00F2003B" w:rsidRDefault="00F2003B" w:rsidP="00D818BB">
            <w:pPr>
              <w:pStyle w:val="Sinespaciado"/>
            </w:pPr>
            <w:bookmarkStart w:id="199" w:name="_Hlk500260404"/>
            <w:r w:rsidRPr="00C44673">
              <w:t>sigla</w:t>
            </w:r>
          </w:p>
        </w:tc>
        <w:tc>
          <w:tcPr>
            <w:tcW w:w="2207" w:type="dxa"/>
          </w:tcPr>
          <w:p w14:paraId="47DF134E" w14:textId="77777777" w:rsidR="00F2003B" w:rsidRDefault="00F2003B" w:rsidP="00D818BB">
            <w:pPr>
              <w:pStyle w:val="Sinespaciado"/>
            </w:pPr>
            <w:r>
              <w:t>Alfanumérico</w:t>
            </w:r>
          </w:p>
        </w:tc>
        <w:tc>
          <w:tcPr>
            <w:tcW w:w="2207" w:type="dxa"/>
          </w:tcPr>
          <w:p w14:paraId="47DF134F" w14:textId="77777777" w:rsidR="00F2003B" w:rsidRDefault="00F2003B" w:rsidP="000A1E17">
            <w:pPr>
              <w:pStyle w:val="Sinespaciado"/>
              <w:jc w:val="center"/>
            </w:pPr>
            <w:r>
              <w:t>100</w:t>
            </w:r>
          </w:p>
        </w:tc>
        <w:tc>
          <w:tcPr>
            <w:tcW w:w="2207" w:type="dxa"/>
          </w:tcPr>
          <w:p w14:paraId="47DF1350" w14:textId="57E92A83" w:rsidR="00F2003B" w:rsidRDefault="003B4D69" w:rsidP="000A1E17">
            <w:pPr>
              <w:pStyle w:val="Sinespaciado"/>
              <w:jc w:val="center"/>
            </w:pPr>
            <w:r w:rsidRPr="000A1E17">
              <w:rPr>
                <w:rFonts w:cstheme="minorHAnsi"/>
              </w:rPr>
              <w:t>No</w:t>
            </w:r>
          </w:p>
        </w:tc>
      </w:tr>
      <w:bookmarkEnd w:id="199"/>
      <w:tr w:rsidR="00F2003B" w14:paraId="47DF1356" w14:textId="77777777" w:rsidTr="00D818BB">
        <w:tc>
          <w:tcPr>
            <w:tcW w:w="2207" w:type="dxa"/>
          </w:tcPr>
          <w:p w14:paraId="47DF1352" w14:textId="77777777" w:rsidR="00F2003B" w:rsidRDefault="00F2003B" w:rsidP="00D818BB">
            <w:pPr>
              <w:pStyle w:val="Sinespaciado"/>
            </w:pPr>
            <w:r w:rsidRPr="00C44673">
              <w:t>nombre</w:t>
            </w:r>
          </w:p>
        </w:tc>
        <w:tc>
          <w:tcPr>
            <w:tcW w:w="2207" w:type="dxa"/>
          </w:tcPr>
          <w:p w14:paraId="47DF1353" w14:textId="77777777" w:rsidR="00F2003B" w:rsidRDefault="00F2003B" w:rsidP="00D818BB">
            <w:pPr>
              <w:pStyle w:val="Sinespaciado"/>
            </w:pPr>
            <w:r>
              <w:t>Alfanumérico</w:t>
            </w:r>
          </w:p>
        </w:tc>
        <w:tc>
          <w:tcPr>
            <w:tcW w:w="2207" w:type="dxa"/>
          </w:tcPr>
          <w:p w14:paraId="47DF1354" w14:textId="77777777" w:rsidR="00F2003B" w:rsidRDefault="00F2003B" w:rsidP="000A1E17">
            <w:pPr>
              <w:pStyle w:val="Sinespaciado"/>
              <w:jc w:val="center"/>
            </w:pPr>
            <w:r>
              <w:t>100</w:t>
            </w:r>
          </w:p>
        </w:tc>
        <w:tc>
          <w:tcPr>
            <w:tcW w:w="2207" w:type="dxa"/>
          </w:tcPr>
          <w:p w14:paraId="47DF1355" w14:textId="33B4A2FE" w:rsidR="00F2003B" w:rsidRDefault="003B4D69" w:rsidP="000A1E17">
            <w:pPr>
              <w:pStyle w:val="Sinespaciado"/>
              <w:jc w:val="center"/>
            </w:pPr>
            <w:r w:rsidRPr="000A1E17">
              <w:rPr>
                <w:rFonts w:cstheme="minorHAnsi"/>
              </w:rPr>
              <w:t>No</w:t>
            </w:r>
          </w:p>
        </w:tc>
      </w:tr>
      <w:tr w:rsidR="00F2003B" w14:paraId="47DF135B" w14:textId="77777777" w:rsidTr="00D818BB">
        <w:tc>
          <w:tcPr>
            <w:tcW w:w="2207" w:type="dxa"/>
          </w:tcPr>
          <w:p w14:paraId="47DF1357" w14:textId="77777777" w:rsidR="00F2003B" w:rsidRDefault="00F2003B" w:rsidP="00D818BB">
            <w:pPr>
              <w:pStyle w:val="Sinespaciado"/>
            </w:pPr>
            <w:r w:rsidRPr="00C44673">
              <w:t>carga_horaria</w:t>
            </w:r>
          </w:p>
        </w:tc>
        <w:tc>
          <w:tcPr>
            <w:tcW w:w="2207" w:type="dxa"/>
          </w:tcPr>
          <w:p w14:paraId="47DF1358" w14:textId="77777777" w:rsidR="00F2003B" w:rsidRDefault="00F2003B" w:rsidP="00D818BB">
            <w:pPr>
              <w:pStyle w:val="Sinespaciado"/>
            </w:pPr>
            <w:bookmarkStart w:id="200" w:name="OLE_LINK380"/>
            <w:bookmarkStart w:id="201" w:name="OLE_LINK381"/>
            <w:bookmarkStart w:id="202" w:name="OLE_LINK382"/>
            <w:bookmarkStart w:id="203" w:name="OLE_LINK383"/>
            <w:r>
              <w:t>Numérico</w:t>
            </w:r>
            <w:bookmarkEnd w:id="200"/>
            <w:bookmarkEnd w:id="201"/>
            <w:bookmarkEnd w:id="202"/>
            <w:bookmarkEnd w:id="203"/>
          </w:p>
        </w:tc>
        <w:tc>
          <w:tcPr>
            <w:tcW w:w="2207" w:type="dxa"/>
          </w:tcPr>
          <w:p w14:paraId="47DF1359" w14:textId="77777777" w:rsidR="00F2003B" w:rsidRDefault="00F2003B" w:rsidP="000A1E17">
            <w:pPr>
              <w:pStyle w:val="Sinespaciado"/>
              <w:jc w:val="center"/>
            </w:pPr>
          </w:p>
        </w:tc>
        <w:tc>
          <w:tcPr>
            <w:tcW w:w="2207" w:type="dxa"/>
          </w:tcPr>
          <w:p w14:paraId="47DF135A" w14:textId="29925889" w:rsidR="00F2003B" w:rsidRDefault="003B4D69" w:rsidP="000A1E17">
            <w:pPr>
              <w:pStyle w:val="Sinespaciado"/>
              <w:jc w:val="center"/>
            </w:pPr>
            <w:r>
              <w:t>Si</w:t>
            </w:r>
          </w:p>
        </w:tc>
      </w:tr>
      <w:tr w:rsidR="00F2003B" w14:paraId="47DF1360" w14:textId="77777777" w:rsidTr="00D818BB">
        <w:tc>
          <w:tcPr>
            <w:tcW w:w="2207" w:type="dxa"/>
          </w:tcPr>
          <w:p w14:paraId="47DF135C" w14:textId="77777777" w:rsidR="00F2003B" w:rsidRDefault="00F2003B" w:rsidP="00D818BB">
            <w:pPr>
              <w:pStyle w:val="Sinespaciado"/>
            </w:pPr>
            <w:r w:rsidRPr="00C44673">
              <w:t>activo</w:t>
            </w:r>
          </w:p>
        </w:tc>
        <w:tc>
          <w:tcPr>
            <w:tcW w:w="2207" w:type="dxa"/>
          </w:tcPr>
          <w:p w14:paraId="47DF135D" w14:textId="77777777" w:rsidR="00F2003B" w:rsidRDefault="00F2003B" w:rsidP="00D818BB">
            <w:pPr>
              <w:pStyle w:val="Sinespaciado"/>
            </w:pPr>
            <w:r>
              <w:t>Bit</w:t>
            </w:r>
          </w:p>
        </w:tc>
        <w:tc>
          <w:tcPr>
            <w:tcW w:w="2207" w:type="dxa"/>
          </w:tcPr>
          <w:p w14:paraId="47DF135E" w14:textId="77777777" w:rsidR="00F2003B" w:rsidRDefault="00F2003B" w:rsidP="000A1E17">
            <w:pPr>
              <w:pStyle w:val="Sinespaciado"/>
              <w:jc w:val="center"/>
            </w:pPr>
          </w:p>
        </w:tc>
        <w:tc>
          <w:tcPr>
            <w:tcW w:w="2207" w:type="dxa"/>
          </w:tcPr>
          <w:p w14:paraId="47DF135F" w14:textId="398B6892" w:rsidR="00F2003B" w:rsidRDefault="003B4D69" w:rsidP="000A1E17">
            <w:pPr>
              <w:pStyle w:val="Sinespaciado"/>
              <w:jc w:val="center"/>
            </w:pPr>
            <w:r>
              <w:t>Si</w:t>
            </w:r>
          </w:p>
        </w:tc>
      </w:tr>
    </w:tbl>
    <w:p w14:paraId="47DF1361" w14:textId="77777777" w:rsidR="00275685" w:rsidRDefault="00275685" w:rsidP="00275685">
      <w:pPr>
        <w:pStyle w:val="Sinespaciado"/>
        <w:rPr>
          <w:b/>
        </w:rPr>
      </w:pPr>
    </w:p>
    <w:p w14:paraId="47DF1362" w14:textId="77777777" w:rsidR="00275685" w:rsidRDefault="00275685" w:rsidP="00275685">
      <w:pPr>
        <w:pStyle w:val="Sinespaciado"/>
        <w:rPr>
          <w:b/>
        </w:rPr>
      </w:pPr>
    </w:p>
    <w:p w14:paraId="47DF1363" w14:textId="77777777" w:rsidR="00275685" w:rsidRPr="000A1E17" w:rsidRDefault="00275685" w:rsidP="00275685">
      <w:pPr>
        <w:pStyle w:val="Sinespaciado"/>
        <w:rPr>
          <w:b/>
        </w:rPr>
      </w:pPr>
      <w:r w:rsidRPr="00246DD9">
        <w:rPr>
          <w:b/>
        </w:rPr>
        <w:t>Gestión:</w:t>
      </w:r>
    </w:p>
    <w:tbl>
      <w:tblPr>
        <w:tblStyle w:val="Tablaconcuadrcula"/>
        <w:tblW w:w="0" w:type="auto"/>
        <w:tblLook w:val="04A0" w:firstRow="1" w:lastRow="0" w:firstColumn="1" w:lastColumn="0" w:noHBand="0" w:noVBand="1"/>
      </w:tblPr>
      <w:tblGrid>
        <w:gridCol w:w="2207"/>
        <w:gridCol w:w="2207"/>
        <w:gridCol w:w="2207"/>
        <w:gridCol w:w="2207"/>
      </w:tblGrid>
      <w:tr w:rsidR="00275685" w14:paraId="47DF1368" w14:textId="77777777" w:rsidTr="00D818BB">
        <w:tc>
          <w:tcPr>
            <w:tcW w:w="2207" w:type="dxa"/>
          </w:tcPr>
          <w:p w14:paraId="47DF1364" w14:textId="77777777" w:rsidR="00275685" w:rsidRPr="00E0399B" w:rsidRDefault="00275685" w:rsidP="00D818BB">
            <w:pPr>
              <w:pStyle w:val="Sinespaciado"/>
              <w:jc w:val="center"/>
              <w:rPr>
                <w:b/>
              </w:rPr>
            </w:pPr>
            <w:bookmarkStart w:id="204" w:name="_Hlk500260450"/>
            <w:r w:rsidRPr="00E0399B">
              <w:rPr>
                <w:b/>
              </w:rPr>
              <w:t>Atributos</w:t>
            </w:r>
          </w:p>
        </w:tc>
        <w:tc>
          <w:tcPr>
            <w:tcW w:w="2207" w:type="dxa"/>
          </w:tcPr>
          <w:p w14:paraId="47DF1365" w14:textId="77777777" w:rsidR="00275685" w:rsidRPr="00E0399B" w:rsidRDefault="00275685" w:rsidP="00D818BB">
            <w:pPr>
              <w:pStyle w:val="Sinespaciado"/>
              <w:jc w:val="center"/>
              <w:rPr>
                <w:b/>
              </w:rPr>
            </w:pPr>
            <w:r w:rsidRPr="00E0399B">
              <w:rPr>
                <w:b/>
              </w:rPr>
              <w:t>Tipo Datos</w:t>
            </w:r>
          </w:p>
        </w:tc>
        <w:tc>
          <w:tcPr>
            <w:tcW w:w="2207" w:type="dxa"/>
          </w:tcPr>
          <w:p w14:paraId="47DF1366" w14:textId="77777777" w:rsidR="00275685" w:rsidRPr="00E0399B" w:rsidRDefault="00275685" w:rsidP="00D818BB">
            <w:pPr>
              <w:pStyle w:val="Sinespaciado"/>
              <w:jc w:val="center"/>
              <w:rPr>
                <w:b/>
              </w:rPr>
            </w:pPr>
            <w:r w:rsidRPr="00E0399B">
              <w:rPr>
                <w:b/>
              </w:rPr>
              <w:t>Amplitud</w:t>
            </w:r>
          </w:p>
        </w:tc>
        <w:tc>
          <w:tcPr>
            <w:tcW w:w="2207" w:type="dxa"/>
          </w:tcPr>
          <w:p w14:paraId="47DF1367" w14:textId="77777777" w:rsidR="00275685" w:rsidRPr="00E0399B" w:rsidRDefault="00275685" w:rsidP="00D818BB">
            <w:pPr>
              <w:pStyle w:val="Sinespaciado"/>
              <w:tabs>
                <w:tab w:val="left" w:pos="255"/>
                <w:tab w:val="center" w:pos="995"/>
              </w:tabs>
              <w:rPr>
                <w:b/>
                <w:lang w:val="en-US"/>
              </w:rPr>
            </w:pPr>
            <w:r>
              <w:rPr>
                <w:b/>
              </w:rPr>
              <w:tab/>
            </w:r>
            <w:r>
              <w:rPr>
                <w:b/>
              </w:rPr>
              <w:tab/>
            </w:r>
            <w:r w:rsidRPr="00E0399B">
              <w:rPr>
                <w:b/>
              </w:rPr>
              <w:t xml:space="preserve">Permite </w:t>
            </w:r>
            <w:r w:rsidRPr="00E0399B">
              <w:rPr>
                <w:b/>
                <w:lang w:val="en-US"/>
              </w:rPr>
              <w:t>(Nulo)</w:t>
            </w:r>
          </w:p>
        </w:tc>
      </w:tr>
      <w:bookmarkEnd w:id="204"/>
      <w:tr w:rsidR="00275685" w14:paraId="47DF136D" w14:textId="77777777" w:rsidTr="00D818BB">
        <w:tc>
          <w:tcPr>
            <w:tcW w:w="2207" w:type="dxa"/>
          </w:tcPr>
          <w:p w14:paraId="47DF1369" w14:textId="77777777" w:rsidR="00275685" w:rsidRDefault="00275685" w:rsidP="00D818BB">
            <w:pPr>
              <w:pStyle w:val="Sinespaciado"/>
            </w:pPr>
            <w:r w:rsidRPr="004B40DC">
              <w:t>id_gestion</w:t>
            </w:r>
          </w:p>
        </w:tc>
        <w:tc>
          <w:tcPr>
            <w:tcW w:w="2207" w:type="dxa"/>
          </w:tcPr>
          <w:p w14:paraId="47DF136A" w14:textId="77777777" w:rsidR="00275685" w:rsidRDefault="00275685" w:rsidP="00D818BB">
            <w:pPr>
              <w:pStyle w:val="Sinespaciado"/>
            </w:pPr>
            <w:r>
              <w:t>Numérico</w:t>
            </w:r>
          </w:p>
        </w:tc>
        <w:tc>
          <w:tcPr>
            <w:tcW w:w="2207" w:type="dxa"/>
          </w:tcPr>
          <w:p w14:paraId="47DF136B" w14:textId="77777777" w:rsidR="00275685" w:rsidRDefault="00275685" w:rsidP="000A1E17">
            <w:pPr>
              <w:pStyle w:val="Sinespaciado"/>
              <w:jc w:val="center"/>
            </w:pPr>
          </w:p>
        </w:tc>
        <w:tc>
          <w:tcPr>
            <w:tcW w:w="2207" w:type="dxa"/>
          </w:tcPr>
          <w:p w14:paraId="47DF136C" w14:textId="496C5964" w:rsidR="00275685" w:rsidRDefault="008227B4" w:rsidP="000A1E17">
            <w:pPr>
              <w:pStyle w:val="Sinespaciado"/>
              <w:jc w:val="center"/>
            </w:pPr>
            <w:r w:rsidRPr="000A1E17">
              <w:rPr>
                <w:rFonts w:cstheme="minorHAnsi"/>
              </w:rPr>
              <w:t>No</w:t>
            </w:r>
          </w:p>
        </w:tc>
      </w:tr>
      <w:tr w:rsidR="00275685" w14:paraId="47DF1372" w14:textId="77777777" w:rsidTr="00D818BB">
        <w:tc>
          <w:tcPr>
            <w:tcW w:w="2207" w:type="dxa"/>
          </w:tcPr>
          <w:p w14:paraId="47DF136E" w14:textId="77777777" w:rsidR="00275685" w:rsidRDefault="00275685" w:rsidP="00D818BB">
            <w:pPr>
              <w:pStyle w:val="Sinespaciado"/>
            </w:pPr>
            <w:r w:rsidRPr="004B40DC">
              <w:t>numero</w:t>
            </w:r>
          </w:p>
        </w:tc>
        <w:tc>
          <w:tcPr>
            <w:tcW w:w="2207" w:type="dxa"/>
          </w:tcPr>
          <w:p w14:paraId="47DF136F" w14:textId="77777777" w:rsidR="00275685" w:rsidRDefault="00275685" w:rsidP="00D818BB">
            <w:pPr>
              <w:pStyle w:val="Sinespaciado"/>
            </w:pPr>
            <w:r>
              <w:t>Numérico</w:t>
            </w:r>
          </w:p>
        </w:tc>
        <w:tc>
          <w:tcPr>
            <w:tcW w:w="2207" w:type="dxa"/>
          </w:tcPr>
          <w:p w14:paraId="47DF1370" w14:textId="77777777" w:rsidR="00275685" w:rsidRDefault="00275685" w:rsidP="000A1E17">
            <w:pPr>
              <w:pStyle w:val="Sinespaciado"/>
              <w:jc w:val="center"/>
            </w:pPr>
          </w:p>
        </w:tc>
        <w:tc>
          <w:tcPr>
            <w:tcW w:w="2207" w:type="dxa"/>
          </w:tcPr>
          <w:p w14:paraId="47DF1371" w14:textId="52E5B81B" w:rsidR="00275685" w:rsidRDefault="008227B4" w:rsidP="000A1E17">
            <w:pPr>
              <w:pStyle w:val="Sinespaciado"/>
              <w:jc w:val="center"/>
            </w:pPr>
            <w:r w:rsidRPr="000A1E17">
              <w:rPr>
                <w:rFonts w:cstheme="minorHAnsi"/>
              </w:rPr>
              <w:t>No</w:t>
            </w:r>
          </w:p>
        </w:tc>
      </w:tr>
      <w:tr w:rsidR="00275685" w14:paraId="47DF1377" w14:textId="77777777" w:rsidTr="00D818BB">
        <w:tc>
          <w:tcPr>
            <w:tcW w:w="2207" w:type="dxa"/>
          </w:tcPr>
          <w:p w14:paraId="47DF1373" w14:textId="77777777" w:rsidR="00275685" w:rsidRDefault="00275685" w:rsidP="00D818BB">
            <w:pPr>
              <w:pStyle w:val="Sinespaciado"/>
            </w:pPr>
            <w:r w:rsidRPr="004B40DC">
              <w:t>año</w:t>
            </w:r>
          </w:p>
        </w:tc>
        <w:tc>
          <w:tcPr>
            <w:tcW w:w="2207" w:type="dxa"/>
          </w:tcPr>
          <w:p w14:paraId="47DF1374" w14:textId="77777777" w:rsidR="00275685" w:rsidRDefault="00275685" w:rsidP="00D818BB">
            <w:pPr>
              <w:pStyle w:val="Sinespaciado"/>
            </w:pPr>
            <w:bookmarkStart w:id="205" w:name="OLE_LINK400"/>
            <w:bookmarkStart w:id="206" w:name="OLE_LINK401"/>
            <w:bookmarkStart w:id="207" w:name="OLE_LINK402"/>
            <w:bookmarkStart w:id="208" w:name="OLE_LINK403"/>
            <w:bookmarkStart w:id="209" w:name="OLE_LINK404"/>
            <w:r>
              <w:t>Numérico</w:t>
            </w:r>
            <w:bookmarkEnd w:id="205"/>
            <w:bookmarkEnd w:id="206"/>
            <w:bookmarkEnd w:id="207"/>
            <w:bookmarkEnd w:id="208"/>
            <w:bookmarkEnd w:id="209"/>
          </w:p>
        </w:tc>
        <w:tc>
          <w:tcPr>
            <w:tcW w:w="2207" w:type="dxa"/>
          </w:tcPr>
          <w:p w14:paraId="47DF1375" w14:textId="77777777" w:rsidR="00275685" w:rsidRDefault="00275685" w:rsidP="000A1E17">
            <w:pPr>
              <w:pStyle w:val="Sinespaciado"/>
              <w:jc w:val="center"/>
            </w:pPr>
          </w:p>
        </w:tc>
        <w:tc>
          <w:tcPr>
            <w:tcW w:w="2207" w:type="dxa"/>
          </w:tcPr>
          <w:p w14:paraId="47DF1376" w14:textId="2806A8CC" w:rsidR="00275685" w:rsidRDefault="008227B4" w:rsidP="000A1E17">
            <w:pPr>
              <w:pStyle w:val="Sinespaciado"/>
              <w:jc w:val="center"/>
            </w:pPr>
            <w:r w:rsidRPr="000A1E17">
              <w:rPr>
                <w:rFonts w:cstheme="minorHAnsi"/>
              </w:rPr>
              <w:t>No</w:t>
            </w:r>
          </w:p>
        </w:tc>
      </w:tr>
      <w:tr w:rsidR="00275685" w14:paraId="47DF137C" w14:textId="77777777" w:rsidTr="00D818BB">
        <w:tc>
          <w:tcPr>
            <w:tcW w:w="2207" w:type="dxa"/>
          </w:tcPr>
          <w:p w14:paraId="47DF1378" w14:textId="77777777" w:rsidR="00275685" w:rsidRDefault="00275685" w:rsidP="00D818BB">
            <w:pPr>
              <w:pStyle w:val="Sinespaciado"/>
            </w:pPr>
            <w:r w:rsidRPr="004B40DC">
              <w:t>fechaIni</w:t>
            </w:r>
          </w:p>
        </w:tc>
        <w:tc>
          <w:tcPr>
            <w:tcW w:w="2207" w:type="dxa"/>
          </w:tcPr>
          <w:p w14:paraId="47DF1379" w14:textId="77777777" w:rsidR="00275685" w:rsidRDefault="00275685" w:rsidP="00D818BB">
            <w:pPr>
              <w:pStyle w:val="Sinespaciado"/>
            </w:pPr>
            <w:r>
              <w:t>Date</w:t>
            </w:r>
          </w:p>
        </w:tc>
        <w:tc>
          <w:tcPr>
            <w:tcW w:w="2207" w:type="dxa"/>
          </w:tcPr>
          <w:p w14:paraId="47DF137A" w14:textId="77777777" w:rsidR="00275685" w:rsidRDefault="00275685" w:rsidP="000A1E17">
            <w:pPr>
              <w:pStyle w:val="Sinespaciado"/>
              <w:jc w:val="center"/>
            </w:pPr>
          </w:p>
        </w:tc>
        <w:tc>
          <w:tcPr>
            <w:tcW w:w="2207" w:type="dxa"/>
          </w:tcPr>
          <w:p w14:paraId="47DF137B" w14:textId="6E63C36E" w:rsidR="00275685" w:rsidRDefault="008227B4" w:rsidP="000A1E17">
            <w:pPr>
              <w:pStyle w:val="Sinespaciado"/>
              <w:jc w:val="center"/>
            </w:pPr>
            <w:r>
              <w:t>Si</w:t>
            </w:r>
          </w:p>
        </w:tc>
      </w:tr>
      <w:tr w:rsidR="00275685" w14:paraId="47DF1381" w14:textId="77777777" w:rsidTr="00D818BB">
        <w:tc>
          <w:tcPr>
            <w:tcW w:w="2207" w:type="dxa"/>
          </w:tcPr>
          <w:p w14:paraId="47DF137D" w14:textId="77777777" w:rsidR="00275685" w:rsidRDefault="00275685" w:rsidP="00D818BB">
            <w:pPr>
              <w:pStyle w:val="Sinespaciado"/>
            </w:pPr>
            <w:r w:rsidRPr="004B40DC">
              <w:t>fechaFin</w:t>
            </w:r>
          </w:p>
        </w:tc>
        <w:tc>
          <w:tcPr>
            <w:tcW w:w="2207" w:type="dxa"/>
          </w:tcPr>
          <w:p w14:paraId="47DF137E" w14:textId="77777777" w:rsidR="00275685" w:rsidRDefault="00275685" w:rsidP="00D818BB">
            <w:pPr>
              <w:pStyle w:val="Sinespaciado"/>
            </w:pPr>
            <w:r>
              <w:t>Date</w:t>
            </w:r>
          </w:p>
        </w:tc>
        <w:tc>
          <w:tcPr>
            <w:tcW w:w="2207" w:type="dxa"/>
          </w:tcPr>
          <w:p w14:paraId="47DF137F" w14:textId="77777777" w:rsidR="00275685" w:rsidRDefault="00275685" w:rsidP="000A1E17">
            <w:pPr>
              <w:pStyle w:val="Sinespaciado"/>
              <w:jc w:val="center"/>
            </w:pPr>
          </w:p>
        </w:tc>
        <w:tc>
          <w:tcPr>
            <w:tcW w:w="2207" w:type="dxa"/>
          </w:tcPr>
          <w:p w14:paraId="47DF1380" w14:textId="591755BC" w:rsidR="00275685" w:rsidRDefault="008227B4" w:rsidP="000A1E17">
            <w:pPr>
              <w:pStyle w:val="Sinespaciado"/>
              <w:jc w:val="center"/>
            </w:pPr>
            <w:r>
              <w:t>Si</w:t>
            </w:r>
          </w:p>
        </w:tc>
      </w:tr>
      <w:tr w:rsidR="00275685" w14:paraId="47DF1386" w14:textId="77777777" w:rsidTr="00D818BB">
        <w:tc>
          <w:tcPr>
            <w:tcW w:w="2207" w:type="dxa"/>
          </w:tcPr>
          <w:p w14:paraId="47DF1382" w14:textId="77777777" w:rsidR="00275685" w:rsidRPr="004B40DC" w:rsidRDefault="00275685" w:rsidP="00D818BB">
            <w:pPr>
              <w:pStyle w:val="Sinespaciado"/>
            </w:pPr>
            <w:r w:rsidRPr="004B40DC">
              <w:t>modalidad</w:t>
            </w:r>
          </w:p>
        </w:tc>
        <w:tc>
          <w:tcPr>
            <w:tcW w:w="2207" w:type="dxa"/>
          </w:tcPr>
          <w:p w14:paraId="47DF1383" w14:textId="77777777" w:rsidR="00275685" w:rsidRDefault="00275685" w:rsidP="00D818BB">
            <w:pPr>
              <w:pStyle w:val="Sinespaciado"/>
            </w:pPr>
            <w:r>
              <w:t>Alfanumérico</w:t>
            </w:r>
          </w:p>
        </w:tc>
        <w:tc>
          <w:tcPr>
            <w:tcW w:w="2207" w:type="dxa"/>
          </w:tcPr>
          <w:p w14:paraId="47DF1384" w14:textId="77777777" w:rsidR="00275685" w:rsidRDefault="00275685" w:rsidP="000A1E17">
            <w:pPr>
              <w:pStyle w:val="Sinespaciado"/>
              <w:jc w:val="center"/>
            </w:pPr>
            <w:r>
              <w:t>100</w:t>
            </w:r>
          </w:p>
        </w:tc>
        <w:tc>
          <w:tcPr>
            <w:tcW w:w="2207" w:type="dxa"/>
          </w:tcPr>
          <w:p w14:paraId="47DF1385" w14:textId="533A95D8" w:rsidR="00275685" w:rsidRDefault="008227B4" w:rsidP="000A1E17">
            <w:pPr>
              <w:pStyle w:val="Sinespaciado"/>
              <w:jc w:val="center"/>
            </w:pPr>
            <w:r w:rsidRPr="000A1E17">
              <w:rPr>
                <w:rFonts w:cstheme="minorHAnsi"/>
              </w:rPr>
              <w:t>No</w:t>
            </w:r>
          </w:p>
        </w:tc>
      </w:tr>
      <w:tr w:rsidR="00275685" w14:paraId="47DF138B" w14:textId="77777777" w:rsidTr="00D818BB">
        <w:tc>
          <w:tcPr>
            <w:tcW w:w="2207" w:type="dxa"/>
          </w:tcPr>
          <w:p w14:paraId="47DF1387" w14:textId="77777777" w:rsidR="00275685" w:rsidRDefault="00275685" w:rsidP="00D818BB">
            <w:pPr>
              <w:pStyle w:val="Sinespaciado"/>
            </w:pPr>
            <w:r w:rsidRPr="004B40DC">
              <w:t>activo</w:t>
            </w:r>
          </w:p>
        </w:tc>
        <w:tc>
          <w:tcPr>
            <w:tcW w:w="2207" w:type="dxa"/>
          </w:tcPr>
          <w:p w14:paraId="47DF1388" w14:textId="77777777" w:rsidR="00275685" w:rsidRDefault="00275685" w:rsidP="00D818BB">
            <w:pPr>
              <w:pStyle w:val="Sinespaciado"/>
            </w:pPr>
            <w:r>
              <w:t>Bit</w:t>
            </w:r>
          </w:p>
        </w:tc>
        <w:tc>
          <w:tcPr>
            <w:tcW w:w="2207" w:type="dxa"/>
          </w:tcPr>
          <w:p w14:paraId="47DF1389" w14:textId="77777777" w:rsidR="00275685" w:rsidRDefault="00275685" w:rsidP="000A1E17">
            <w:pPr>
              <w:pStyle w:val="Sinespaciado"/>
              <w:jc w:val="center"/>
            </w:pPr>
          </w:p>
        </w:tc>
        <w:tc>
          <w:tcPr>
            <w:tcW w:w="2207" w:type="dxa"/>
          </w:tcPr>
          <w:p w14:paraId="47DF138A" w14:textId="362F88F8" w:rsidR="00275685" w:rsidRDefault="008227B4" w:rsidP="000A1E17">
            <w:pPr>
              <w:pStyle w:val="Sinespaciado"/>
              <w:jc w:val="center"/>
            </w:pPr>
            <w:r w:rsidRPr="000A1E17">
              <w:rPr>
                <w:rFonts w:cstheme="minorHAnsi"/>
              </w:rPr>
              <w:t>No</w:t>
            </w:r>
          </w:p>
        </w:tc>
      </w:tr>
    </w:tbl>
    <w:p w14:paraId="47DF138C" w14:textId="77777777" w:rsidR="00275685" w:rsidRDefault="00275685" w:rsidP="00275685">
      <w:pPr>
        <w:pStyle w:val="Sinespaciado"/>
        <w:rPr>
          <w:b/>
        </w:rPr>
      </w:pPr>
    </w:p>
    <w:p w14:paraId="47DF138D" w14:textId="77777777" w:rsidR="00275685" w:rsidRPr="007D6527" w:rsidRDefault="00275685" w:rsidP="00275685">
      <w:pPr>
        <w:pStyle w:val="Sinespaciado"/>
        <w:rPr>
          <w:b/>
        </w:rPr>
      </w:pPr>
      <w:r w:rsidRPr="007D6527">
        <w:rPr>
          <w:b/>
        </w:rPr>
        <w:t>Curricula:</w:t>
      </w:r>
    </w:p>
    <w:tbl>
      <w:tblPr>
        <w:tblStyle w:val="Tablaconcuadrcula"/>
        <w:tblW w:w="0" w:type="auto"/>
        <w:tblLook w:val="04A0" w:firstRow="1" w:lastRow="0" w:firstColumn="1" w:lastColumn="0" w:noHBand="0" w:noVBand="1"/>
      </w:tblPr>
      <w:tblGrid>
        <w:gridCol w:w="2207"/>
        <w:gridCol w:w="2207"/>
        <w:gridCol w:w="2207"/>
        <w:gridCol w:w="2207"/>
      </w:tblGrid>
      <w:tr w:rsidR="00275685" w14:paraId="47DF1392" w14:textId="77777777" w:rsidTr="00D818BB">
        <w:tc>
          <w:tcPr>
            <w:tcW w:w="2207" w:type="dxa"/>
          </w:tcPr>
          <w:p w14:paraId="47DF138E" w14:textId="77777777" w:rsidR="00275685" w:rsidRPr="00E0399B" w:rsidRDefault="00275685" w:rsidP="00D818BB">
            <w:pPr>
              <w:pStyle w:val="Sinespaciado"/>
              <w:jc w:val="center"/>
              <w:rPr>
                <w:b/>
              </w:rPr>
            </w:pPr>
            <w:bookmarkStart w:id="210" w:name="_Hlk500260541"/>
            <w:r w:rsidRPr="00E0399B">
              <w:rPr>
                <w:b/>
              </w:rPr>
              <w:t>Atributos</w:t>
            </w:r>
          </w:p>
        </w:tc>
        <w:tc>
          <w:tcPr>
            <w:tcW w:w="2207" w:type="dxa"/>
          </w:tcPr>
          <w:p w14:paraId="47DF138F" w14:textId="77777777" w:rsidR="00275685" w:rsidRPr="00E0399B" w:rsidRDefault="00275685" w:rsidP="00D818BB">
            <w:pPr>
              <w:pStyle w:val="Sinespaciado"/>
              <w:jc w:val="center"/>
              <w:rPr>
                <w:b/>
              </w:rPr>
            </w:pPr>
            <w:r w:rsidRPr="00E0399B">
              <w:rPr>
                <w:b/>
              </w:rPr>
              <w:t>Tipo Datos</w:t>
            </w:r>
          </w:p>
        </w:tc>
        <w:tc>
          <w:tcPr>
            <w:tcW w:w="2207" w:type="dxa"/>
          </w:tcPr>
          <w:p w14:paraId="47DF1390" w14:textId="77777777" w:rsidR="00275685" w:rsidRPr="00E0399B" w:rsidRDefault="00275685" w:rsidP="00D818BB">
            <w:pPr>
              <w:pStyle w:val="Sinespaciado"/>
              <w:jc w:val="center"/>
              <w:rPr>
                <w:b/>
              </w:rPr>
            </w:pPr>
            <w:r w:rsidRPr="00E0399B">
              <w:rPr>
                <w:b/>
              </w:rPr>
              <w:t>Amplitud</w:t>
            </w:r>
          </w:p>
        </w:tc>
        <w:tc>
          <w:tcPr>
            <w:tcW w:w="2207" w:type="dxa"/>
          </w:tcPr>
          <w:p w14:paraId="47DF1391" w14:textId="77777777" w:rsidR="00275685" w:rsidRPr="00E0399B" w:rsidRDefault="00275685" w:rsidP="00D818BB">
            <w:pPr>
              <w:pStyle w:val="Sinespaciado"/>
              <w:tabs>
                <w:tab w:val="left" w:pos="255"/>
                <w:tab w:val="center" w:pos="995"/>
              </w:tabs>
              <w:rPr>
                <w:b/>
                <w:lang w:val="en-US"/>
              </w:rPr>
            </w:pPr>
            <w:r>
              <w:rPr>
                <w:b/>
              </w:rPr>
              <w:tab/>
            </w:r>
            <w:r>
              <w:rPr>
                <w:b/>
              </w:rPr>
              <w:tab/>
            </w:r>
            <w:r w:rsidRPr="00E0399B">
              <w:rPr>
                <w:b/>
              </w:rPr>
              <w:t xml:space="preserve">Permite </w:t>
            </w:r>
            <w:r w:rsidRPr="00E0399B">
              <w:rPr>
                <w:b/>
                <w:lang w:val="en-US"/>
              </w:rPr>
              <w:t>(Nulo)</w:t>
            </w:r>
          </w:p>
        </w:tc>
      </w:tr>
      <w:bookmarkEnd w:id="210"/>
      <w:tr w:rsidR="00275685" w14:paraId="47DF1397" w14:textId="77777777" w:rsidTr="00D818BB">
        <w:tc>
          <w:tcPr>
            <w:tcW w:w="2207" w:type="dxa"/>
          </w:tcPr>
          <w:p w14:paraId="47DF1393" w14:textId="77777777" w:rsidR="00275685" w:rsidRDefault="00275685" w:rsidP="00D818BB">
            <w:pPr>
              <w:pStyle w:val="Sinespaciado"/>
            </w:pPr>
            <w:r w:rsidRPr="004B40DC">
              <w:t>id_curricula</w:t>
            </w:r>
          </w:p>
        </w:tc>
        <w:tc>
          <w:tcPr>
            <w:tcW w:w="2207" w:type="dxa"/>
          </w:tcPr>
          <w:p w14:paraId="47DF1394" w14:textId="77777777" w:rsidR="00275685" w:rsidRDefault="00275685" w:rsidP="00D818BB">
            <w:pPr>
              <w:pStyle w:val="Sinespaciado"/>
            </w:pPr>
            <w:bookmarkStart w:id="211" w:name="OLE_LINK429"/>
            <w:bookmarkStart w:id="212" w:name="OLE_LINK430"/>
            <w:bookmarkStart w:id="213" w:name="OLE_LINK431"/>
            <w:r>
              <w:t>Numérico</w:t>
            </w:r>
            <w:bookmarkEnd w:id="211"/>
            <w:bookmarkEnd w:id="212"/>
            <w:bookmarkEnd w:id="213"/>
          </w:p>
        </w:tc>
        <w:tc>
          <w:tcPr>
            <w:tcW w:w="2207" w:type="dxa"/>
          </w:tcPr>
          <w:p w14:paraId="47DF1395" w14:textId="77777777" w:rsidR="00275685" w:rsidRDefault="00275685" w:rsidP="000A1E17">
            <w:pPr>
              <w:pStyle w:val="Sinespaciado"/>
              <w:jc w:val="center"/>
            </w:pPr>
          </w:p>
        </w:tc>
        <w:tc>
          <w:tcPr>
            <w:tcW w:w="2207" w:type="dxa"/>
          </w:tcPr>
          <w:p w14:paraId="47DF1396" w14:textId="52E41276" w:rsidR="00275685" w:rsidRDefault="008227B4" w:rsidP="000A1E17">
            <w:pPr>
              <w:pStyle w:val="Sinespaciado"/>
              <w:jc w:val="center"/>
            </w:pPr>
            <w:r w:rsidRPr="000A1E17">
              <w:rPr>
                <w:rFonts w:cstheme="minorHAnsi"/>
              </w:rPr>
              <w:t>No</w:t>
            </w:r>
          </w:p>
        </w:tc>
      </w:tr>
      <w:tr w:rsidR="00275685" w14:paraId="47DF139C" w14:textId="77777777" w:rsidTr="00D818BB">
        <w:tc>
          <w:tcPr>
            <w:tcW w:w="2207" w:type="dxa"/>
          </w:tcPr>
          <w:p w14:paraId="47DF1398" w14:textId="77777777" w:rsidR="00275685" w:rsidRDefault="00275685" w:rsidP="00D818BB">
            <w:pPr>
              <w:pStyle w:val="Sinespaciado"/>
            </w:pPr>
            <w:r w:rsidRPr="004B40DC">
              <w:t>id_carrera</w:t>
            </w:r>
          </w:p>
        </w:tc>
        <w:tc>
          <w:tcPr>
            <w:tcW w:w="2207" w:type="dxa"/>
          </w:tcPr>
          <w:p w14:paraId="47DF1399" w14:textId="77777777" w:rsidR="00275685" w:rsidRDefault="00275685" w:rsidP="00D818BB">
            <w:pPr>
              <w:pStyle w:val="Sinespaciado"/>
            </w:pPr>
            <w:r>
              <w:t>Numérico</w:t>
            </w:r>
          </w:p>
        </w:tc>
        <w:tc>
          <w:tcPr>
            <w:tcW w:w="2207" w:type="dxa"/>
          </w:tcPr>
          <w:p w14:paraId="47DF139A" w14:textId="77777777" w:rsidR="00275685" w:rsidRDefault="00275685" w:rsidP="000A1E17">
            <w:pPr>
              <w:pStyle w:val="Sinespaciado"/>
              <w:jc w:val="center"/>
            </w:pPr>
          </w:p>
        </w:tc>
        <w:tc>
          <w:tcPr>
            <w:tcW w:w="2207" w:type="dxa"/>
          </w:tcPr>
          <w:p w14:paraId="47DF139B" w14:textId="2AAFF190" w:rsidR="00275685" w:rsidRDefault="008227B4" w:rsidP="000A1E17">
            <w:pPr>
              <w:pStyle w:val="Sinespaciado"/>
              <w:jc w:val="center"/>
            </w:pPr>
            <w:r w:rsidRPr="000A1E17">
              <w:rPr>
                <w:rFonts w:cstheme="minorHAnsi"/>
              </w:rPr>
              <w:t>No</w:t>
            </w:r>
          </w:p>
        </w:tc>
      </w:tr>
      <w:tr w:rsidR="00275685" w14:paraId="47DF13A1" w14:textId="77777777" w:rsidTr="00D818BB">
        <w:tc>
          <w:tcPr>
            <w:tcW w:w="2207" w:type="dxa"/>
          </w:tcPr>
          <w:p w14:paraId="47DF139D" w14:textId="77777777" w:rsidR="00275685" w:rsidRDefault="00275685" w:rsidP="00D818BB">
            <w:pPr>
              <w:pStyle w:val="Sinespaciado"/>
            </w:pPr>
            <w:r w:rsidRPr="004B40DC">
              <w:t>activo</w:t>
            </w:r>
          </w:p>
        </w:tc>
        <w:tc>
          <w:tcPr>
            <w:tcW w:w="2207" w:type="dxa"/>
          </w:tcPr>
          <w:p w14:paraId="47DF139E" w14:textId="77777777" w:rsidR="00275685" w:rsidRDefault="00275685" w:rsidP="00D818BB">
            <w:pPr>
              <w:pStyle w:val="Sinespaciado"/>
            </w:pPr>
            <w:r>
              <w:t>Numérico</w:t>
            </w:r>
          </w:p>
        </w:tc>
        <w:tc>
          <w:tcPr>
            <w:tcW w:w="2207" w:type="dxa"/>
          </w:tcPr>
          <w:p w14:paraId="47DF139F" w14:textId="77777777" w:rsidR="00275685" w:rsidRDefault="00275685" w:rsidP="000A1E17">
            <w:pPr>
              <w:pStyle w:val="Sinespaciado"/>
              <w:jc w:val="center"/>
            </w:pPr>
          </w:p>
        </w:tc>
        <w:tc>
          <w:tcPr>
            <w:tcW w:w="2207" w:type="dxa"/>
          </w:tcPr>
          <w:p w14:paraId="47DF13A0" w14:textId="20C2752F" w:rsidR="00275685" w:rsidRDefault="008227B4" w:rsidP="000A1E17">
            <w:pPr>
              <w:pStyle w:val="Sinespaciado"/>
              <w:jc w:val="center"/>
            </w:pPr>
            <w:r w:rsidRPr="000A1E17">
              <w:rPr>
                <w:rFonts w:cstheme="minorHAnsi"/>
              </w:rPr>
              <w:t>No</w:t>
            </w:r>
          </w:p>
        </w:tc>
      </w:tr>
    </w:tbl>
    <w:p w14:paraId="47DF13A2" w14:textId="77777777" w:rsidR="000A1E17" w:rsidRDefault="000A1E17" w:rsidP="00275685">
      <w:pPr>
        <w:pStyle w:val="Sinespaciado"/>
        <w:rPr>
          <w:rFonts w:ascii="Times New Roman" w:eastAsia="Batang" w:hAnsi="Times New Roman" w:cs="Times New Roman"/>
          <w:sz w:val="24"/>
          <w:szCs w:val="24"/>
          <w:lang w:val="es-BO" w:eastAsia="ko-KR"/>
        </w:rPr>
      </w:pPr>
    </w:p>
    <w:p w14:paraId="47DF13A3" w14:textId="77777777" w:rsidR="00275685" w:rsidRPr="00275685" w:rsidRDefault="00275685" w:rsidP="00275685">
      <w:pPr>
        <w:pStyle w:val="Sinespaciado"/>
        <w:rPr>
          <w:b/>
        </w:rPr>
      </w:pPr>
      <w:r w:rsidRPr="00275685">
        <w:rPr>
          <w:b/>
        </w:rPr>
        <w:t>detalleCurricula:</w:t>
      </w:r>
    </w:p>
    <w:tbl>
      <w:tblPr>
        <w:tblStyle w:val="Tablaconcuadrcula"/>
        <w:tblW w:w="0" w:type="auto"/>
        <w:tblLook w:val="04A0" w:firstRow="1" w:lastRow="0" w:firstColumn="1" w:lastColumn="0" w:noHBand="0" w:noVBand="1"/>
      </w:tblPr>
      <w:tblGrid>
        <w:gridCol w:w="2207"/>
        <w:gridCol w:w="2207"/>
        <w:gridCol w:w="2207"/>
        <w:gridCol w:w="2207"/>
      </w:tblGrid>
      <w:tr w:rsidR="00275685" w14:paraId="47DF13A8" w14:textId="77777777" w:rsidTr="00D818BB">
        <w:tc>
          <w:tcPr>
            <w:tcW w:w="2207" w:type="dxa"/>
          </w:tcPr>
          <w:p w14:paraId="47DF13A4" w14:textId="77777777" w:rsidR="00275685" w:rsidRPr="00E0399B" w:rsidRDefault="00275685" w:rsidP="00D818BB">
            <w:pPr>
              <w:pStyle w:val="Sinespaciado"/>
              <w:jc w:val="center"/>
              <w:rPr>
                <w:b/>
              </w:rPr>
            </w:pPr>
            <w:r w:rsidRPr="00E0399B">
              <w:rPr>
                <w:b/>
              </w:rPr>
              <w:t>Atributos</w:t>
            </w:r>
          </w:p>
        </w:tc>
        <w:tc>
          <w:tcPr>
            <w:tcW w:w="2207" w:type="dxa"/>
          </w:tcPr>
          <w:p w14:paraId="47DF13A5" w14:textId="77777777" w:rsidR="00275685" w:rsidRPr="00E0399B" w:rsidRDefault="00275685" w:rsidP="00D818BB">
            <w:pPr>
              <w:pStyle w:val="Sinespaciado"/>
              <w:jc w:val="center"/>
              <w:rPr>
                <w:b/>
              </w:rPr>
            </w:pPr>
            <w:r w:rsidRPr="00E0399B">
              <w:rPr>
                <w:b/>
              </w:rPr>
              <w:t>Tipo Datos</w:t>
            </w:r>
          </w:p>
        </w:tc>
        <w:tc>
          <w:tcPr>
            <w:tcW w:w="2207" w:type="dxa"/>
          </w:tcPr>
          <w:p w14:paraId="47DF13A6" w14:textId="77777777" w:rsidR="00275685" w:rsidRPr="00E0399B" w:rsidRDefault="00275685" w:rsidP="00D818BB">
            <w:pPr>
              <w:pStyle w:val="Sinespaciado"/>
              <w:jc w:val="center"/>
              <w:rPr>
                <w:b/>
              </w:rPr>
            </w:pPr>
            <w:r w:rsidRPr="00E0399B">
              <w:rPr>
                <w:b/>
              </w:rPr>
              <w:t>Amplitud</w:t>
            </w:r>
          </w:p>
        </w:tc>
        <w:tc>
          <w:tcPr>
            <w:tcW w:w="2207" w:type="dxa"/>
          </w:tcPr>
          <w:p w14:paraId="47DF13A7" w14:textId="77777777" w:rsidR="00275685" w:rsidRPr="00E0399B" w:rsidRDefault="00275685" w:rsidP="00D818BB">
            <w:pPr>
              <w:pStyle w:val="Sinespaciado"/>
              <w:tabs>
                <w:tab w:val="left" w:pos="255"/>
                <w:tab w:val="center" w:pos="995"/>
              </w:tabs>
              <w:rPr>
                <w:b/>
                <w:lang w:val="en-US"/>
              </w:rPr>
            </w:pPr>
            <w:r>
              <w:rPr>
                <w:b/>
              </w:rPr>
              <w:tab/>
            </w:r>
            <w:r>
              <w:rPr>
                <w:b/>
              </w:rPr>
              <w:tab/>
            </w:r>
            <w:r w:rsidRPr="00E0399B">
              <w:rPr>
                <w:b/>
              </w:rPr>
              <w:t xml:space="preserve">Permite </w:t>
            </w:r>
            <w:r w:rsidRPr="00E0399B">
              <w:rPr>
                <w:b/>
                <w:lang w:val="en-US"/>
              </w:rPr>
              <w:t>(Nulo)</w:t>
            </w:r>
          </w:p>
        </w:tc>
      </w:tr>
      <w:tr w:rsidR="00275685" w14:paraId="47DF13AD" w14:textId="77777777" w:rsidTr="00D818BB">
        <w:tc>
          <w:tcPr>
            <w:tcW w:w="2207" w:type="dxa"/>
          </w:tcPr>
          <w:p w14:paraId="47DF13A9"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id_det</w:t>
            </w:r>
          </w:p>
        </w:tc>
        <w:tc>
          <w:tcPr>
            <w:tcW w:w="2207" w:type="dxa"/>
          </w:tcPr>
          <w:p w14:paraId="47DF13AA"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Numérico</w:t>
            </w:r>
          </w:p>
        </w:tc>
        <w:tc>
          <w:tcPr>
            <w:tcW w:w="2207" w:type="dxa"/>
          </w:tcPr>
          <w:p w14:paraId="47DF13AB" w14:textId="77777777" w:rsidR="00275685" w:rsidRPr="000A1E17" w:rsidRDefault="00275685" w:rsidP="000A1E17">
            <w:pPr>
              <w:jc w:val="center"/>
              <w:rPr>
                <w:rFonts w:asciiTheme="minorHAnsi" w:hAnsiTheme="minorHAnsi" w:cstheme="minorHAnsi"/>
                <w:sz w:val="22"/>
                <w:szCs w:val="22"/>
              </w:rPr>
            </w:pPr>
          </w:p>
        </w:tc>
        <w:tc>
          <w:tcPr>
            <w:tcW w:w="2207" w:type="dxa"/>
          </w:tcPr>
          <w:p w14:paraId="47DF13AC" w14:textId="12173E05" w:rsidR="00275685" w:rsidRPr="000A1E17" w:rsidRDefault="008227B4" w:rsidP="000A1E17">
            <w:pPr>
              <w:jc w:val="center"/>
              <w:rPr>
                <w:rFonts w:asciiTheme="minorHAnsi" w:hAnsiTheme="minorHAnsi" w:cstheme="minorHAnsi"/>
                <w:sz w:val="22"/>
                <w:szCs w:val="22"/>
              </w:rPr>
            </w:pPr>
            <w:r w:rsidRPr="000A1E17">
              <w:rPr>
                <w:rFonts w:asciiTheme="minorHAnsi" w:hAnsiTheme="minorHAnsi" w:cstheme="minorHAnsi"/>
                <w:sz w:val="22"/>
                <w:szCs w:val="22"/>
              </w:rPr>
              <w:t>No</w:t>
            </w:r>
          </w:p>
        </w:tc>
      </w:tr>
      <w:tr w:rsidR="00275685" w14:paraId="47DF13B2" w14:textId="77777777" w:rsidTr="00D818BB">
        <w:tc>
          <w:tcPr>
            <w:tcW w:w="2207" w:type="dxa"/>
          </w:tcPr>
          <w:p w14:paraId="47DF13AE"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id_curricula</w:t>
            </w:r>
          </w:p>
        </w:tc>
        <w:tc>
          <w:tcPr>
            <w:tcW w:w="2207" w:type="dxa"/>
          </w:tcPr>
          <w:p w14:paraId="47DF13AF"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Numérico</w:t>
            </w:r>
          </w:p>
        </w:tc>
        <w:tc>
          <w:tcPr>
            <w:tcW w:w="2207" w:type="dxa"/>
          </w:tcPr>
          <w:p w14:paraId="47DF13B0" w14:textId="77777777" w:rsidR="00275685" w:rsidRPr="000A1E17" w:rsidRDefault="00275685" w:rsidP="000A1E17">
            <w:pPr>
              <w:jc w:val="center"/>
              <w:rPr>
                <w:rFonts w:asciiTheme="minorHAnsi" w:hAnsiTheme="minorHAnsi" w:cstheme="minorHAnsi"/>
                <w:sz w:val="22"/>
                <w:szCs w:val="22"/>
              </w:rPr>
            </w:pPr>
          </w:p>
        </w:tc>
        <w:tc>
          <w:tcPr>
            <w:tcW w:w="2207" w:type="dxa"/>
          </w:tcPr>
          <w:p w14:paraId="47DF13B1" w14:textId="0BD4D866" w:rsidR="00275685" w:rsidRPr="000A1E17" w:rsidRDefault="008227B4" w:rsidP="000A1E17">
            <w:pPr>
              <w:jc w:val="center"/>
              <w:rPr>
                <w:rFonts w:asciiTheme="minorHAnsi" w:hAnsiTheme="minorHAnsi" w:cstheme="minorHAnsi"/>
                <w:sz w:val="22"/>
                <w:szCs w:val="22"/>
              </w:rPr>
            </w:pPr>
            <w:r w:rsidRPr="000A1E17">
              <w:rPr>
                <w:rFonts w:asciiTheme="minorHAnsi" w:hAnsiTheme="minorHAnsi" w:cstheme="minorHAnsi"/>
                <w:sz w:val="22"/>
                <w:szCs w:val="22"/>
              </w:rPr>
              <w:t>No</w:t>
            </w:r>
          </w:p>
        </w:tc>
      </w:tr>
      <w:tr w:rsidR="00275685" w14:paraId="47DF13B7" w14:textId="77777777" w:rsidTr="00D818BB">
        <w:tc>
          <w:tcPr>
            <w:tcW w:w="2207" w:type="dxa"/>
          </w:tcPr>
          <w:p w14:paraId="47DF13B3"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id_materia</w:t>
            </w:r>
          </w:p>
        </w:tc>
        <w:tc>
          <w:tcPr>
            <w:tcW w:w="2207" w:type="dxa"/>
          </w:tcPr>
          <w:p w14:paraId="47DF13B4"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Numérico</w:t>
            </w:r>
          </w:p>
        </w:tc>
        <w:tc>
          <w:tcPr>
            <w:tcW w:w="2207" w:type="dxa"/>
          </w:tcPr>
          <w:p w14:paraId="47DF13B5" w14:textId="77777777" w:rsidR="00275685" w:rsidRPr="000A1E17" w:rsidRDefault="00275685" w:rsidP="000A1E17">
            <w:pPr>
              <w:jc w:val="center"/>
              <w:rPr>
                <w:rFonts w:asciiTheme="minorHAnsi" w:hAnsiTheme="minorHAnsi" w:cstheme="minorHAnsi"/>
                <w:sz w:val="22"/>
                <w:szCs w:val="22"/>
              </w:rPr>
            </w:pPr>
          </w:p>
        </w:tc>
        <w:tc>
          <w:tcPr>
            <w:tcW w:w="2207" w:type="dxa"/>
          </w:tcPr>
          <w:p w14:paraId="47DF13B6" w14:textId="0B43CF4C" w:rsidR="00275685" w:rsidRPr="000A1E17" w:rsidRDefault="008227B4" w:rsidP="000A1E17">
            <w:pPr>
              <w:jc w:val="center"/>
              <w:rPr>
                <w:rFonts w:asciiTheme="minorHAnsi" w:hAnsiTheme="minorHAnsi" w:cstheme="minorHAnsi"/>
                <w:sz w:val="22"/>
                <w:szCs w:val="22"/>
              </w:rPr>
            </w:pPr>
            <w:r w:rsidRPr="000A1E17">
              <w:rPr>
                <w:rFonts w:asciiTheme="minorHAnsi" w:hAnsiTheme="minorHAnsi" w:cstheme="minorHAnsi"/>
                <w:sz w:val="22"/>
                <w:szCs w:val="22"/>
              </w:rPr>
              <w:t>No</w:t>
            </w:r>
          </w:p>
        </w:tc>
      </w:tr>
      <w:tr w:rsidR="00275685" w14:paraId="47DF13BC" w14:textId="77777777" w:rsidTr="00D818BB">
        <w:tc>
          <w:tcPr>
            <w:tcW w:w="2207" w:type="dxa"/>
          </w:tcPr>
          <w:p w14:paraId="47DF13B8"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nivel</w:t>
            </w:r>
          </w:p>
        </w:tc>
        <w:tc>
          <w:tcPr>
            <w:tcW w:w="2207" w:type="dxa"/>
          </w:tcPr>
          <w:p w14:paraId="47DF13B9"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Numérico</w:t>
            </w:r>
          </w:p>
        </w:tc>
        <w:tc>
          <w:tcPr>
            <w:tcW w:w="2207" w:type="dxa"/>
          </w:tcPr>
          <w:p w14:paraId="47DF13BA" w14:textId="77777777" w:rsidR="00275685" w:rsidRPr="000A1E17" w:rsidRDefault="00275685" w:rsidP="000A1E17">
            <w:pPr>
              <w:jc w:val="center"/>
              <w:rPr>
                <w:rFonts w:asciiTheme="minorHAnsi" w:hAnsiTheme="minorHAnsi" w:cstheme="minorHAnsi"/>
                <w:sz w:val="22"/>
                <w:szCs w:val="22"/>
              </w:rPr>
            </w:pPr>
          </w:p>
        </w:tc>
        <w:tc>
          <w:tcPr>
            <w:tcW w:w="2207" w:type="dxa"/>
          </w:tcPr>
          <w:p w14:paraId="47DF13BB" w14:textId="5AB335FC" w:rsidR="00275685" w:rsidRPr="000A1E17" w:rsidRDefault="008227B4" w:rsidP="000A1E17">
            <w:pPr>
              <w:jc w:val="center"/>
              <w:rPr>
                <w:rFonts w:asciiTheme="minorHAnsi" w:hAnsiTheme="minorHAnsi" w:cstheme="minorHAnsi"/>
                <w:sz w:val="22"/>
                <w:szCs w:val="22"/>
              </w:rPr>
            </w:pPr>
            <w:r w:rsidRPr="000A1E17">
              <w:rPr>
                <w:rFonts w:asciiTheme="minorHAnsi" w:hAnsiTheme="minorHAnsi" w:cstheme="minorHAnsi"/>
                <w:sz w:val="22"/>
                <w:szCs w:val="22"/>
              </w:rPr>
              <w:t>No</w:t>
            </w:r>
          </w:p>
        </w:tc>
      </w:tr>
      <w:tr w:rsidR="00275685" w14:paraId="47DF13C1" w14:textId="77777777" w:rsidTr="00D818BB">
        <w:tc>
          <w:tcPr>
            <w:tcW w:w="2207" w:type="dxa"/>
          </w:tcPr>
          <w:p w14:paraId="47DF13BD"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activo</w:t>
            </w:r>
          </w:p>
        </w:tc>
        <w:tc>
          <w:tcPr>
            <w:tcW w:w="2207" w:type="dxa"/>
          </w:tcPr>
          <w:p w14:paraId="47DF13BE" w14:textId="77777777" w:rsidR="00275685" w:rsidRPr="000A1E17" w:rsidRDefault="00275685" w:rsidP="00D818BB">
            <w:pPr>
              <w:rPr>
                <w:rFonts w:asciiTheme="minorHAnsi" w:hAnsiTheme="minorHAnsi" w:cstheme="minorHAnsi"/>
                <w:sz w:val="22"/>
                <w:szCs w:val="22"/>
              </w:rPr>
            </w:pPr>
            <w:r w:rsidRPr="000A1E17">
              <w:rPr>
                <w:rFonts w:asciiTheme="minorHAnsi" w:hAnsiTheme="minorHAnsi" w:cstheme="minorHAnsi"/>
                <w:sz w:val="22"/>
                <w:szCs w:val="22"/>
              </w:rPr>
              <w:t>Bit</w:t>
            </w:r>
          </w:p>
        </w:tc>
        <w:tc>
          <w:tcPr>
            <w:tcW w:w="2207" w:type="dxa"/>
          </w:tcPr>
          <w:p w14:paraId="47DF13BF" w14:textId="77777777" w:rsidR="00275685" w:rsidRPr="000A1E17" w:rsidRDefault="00275685" w:rsidP="000A1E17">
            <w:pPr>
              <w:jc w:val="center"/>
              <w:rPr>
                <w:rFonts w:asciiTheme="minorHAnsi" w:hAnsiTheme="minorHAnsi" w:cstheme="minorHAnsi"/>
                <w:sz w:val="22"/>
                <w:szCs w:val="22"/>
              </w:rPr>
            </w:pPr>
          </w:p>
        </w:tc>
        <w:tc>
          <w:tcPr>
            <w:tcW w:w="2207" w:type="dxa"/>
          </w:tcPr>
          <w:p w14:paraId="47DF13C0" w14:textId="5583A99D" w:rsidR="00275685" w:rsidRPr="000A1E17" w:rsidRDefault="008227B4" w:rsidP="000A1E17">
            <w:pPr>
              <w:jc w:val="center"/>
              <w:rPr>
                <w:rFonts w:asciiTheme="minorHAnsi" w:hAnsiTheme="minorHAnsi" w:cstheme="minorHAnsi"/>
                <w:sz w:val="22"/>
                <w:szCs w:val="22"/>
              </w:rPr>
            </w:pPr>
            <w:r w:rsidRPr="000A1E17">
              <w:rPr>
                <w:rFonts w:asciiTheme="minorHAnsi" w:hAnsiTheme="minorHAnsi" w:cstheme="minorHAnsi"/>
                <w:sz w:val="22"/>
                <w:szCs w:val="22"/>
              </w:rPr>
              <w:t>No</w:t>
            </w:r>
          </w:p>
        </w:tc>
      </w:tr>
    </w:tbl>
    <w:p w14:paraId="47DF13C2" w14:textId="77777777" w:rsidR="0070586A" w:rsidRDefault="0070586A" w:rsidP="00AF71F7">
      <w:pPr>
        <w:spacing w:before="240" w:after="240" w:line="360" w:lineRule="auto"/>
        <w:rPr>
          <w:rFonts w:ascii="Times New Roman" w:hAnsi="Times New Roman"/>
        </w:rPr>
      </w:pPr>
    </w:p>
    <w:p w14:paraId="47DF13C3" w14:textId="77777777" w:rsidR="0070586A" w:rsidRDefault="0070586A" w:rsidP="00AF71F7">
      <w:pPr>
        <w:spacing w:before="240" w:after="240" w:line="360" w:lineRule="auto"/>
        <w:rPr>
          <w:rFonts w:ascii="Times New Roman" w:hAnsi="Times New Roman"/>
        </w:rPr>
      </w:pPr>
    </w:p>
    <w:p w14:paraId="47DF13C4" w14:textId="77777777" w:rsidR="0070586A" w:rsidRDefault="0070586A" w:rsidP="00AF71F7">
      <w:pPr>
        <w:spacing w:before="240" w:after="240" w:line="360" w:lineRule="auto"/>
        <w:rPr>
          <w:rFonts w:ascii="Times New Roman" w:hAnsi="Times New Roman"/>
        </w:rPr>
      </w:pPr>
    </w:p>
    <w:p w14:paraId="47DF13C5" w14:textId="77777777" w:rsidR="0070586A" w:rsidRDefault="0070586A" w:rsidP="00AF71F7">
      <w:pPr>
        <w:spacing w:before="240" w:after="240" w:line="360" w:lineRule="auto"/>
        <w:rPr>
          <w:rFonts w:ascii="Times New Roman" w:hAnsi="Times New Roman"/>
        </w:rPr>
      </w:pPr>
    </w:p>
    <w:p w14:paraId="47DF13C6" w14:textId="77777777" w:rsidR="0070586A" w:rsidRDefault="0070586A" w:rsidP="00AF71F7">
      <w:pPr>
        <w:spacing w:before="240" w:after="240" w:line="360" w:lineRule="auto"/>
        <w:rPr>
          <w:rFonts w:ascii="Times New Roman" w:hAnsi="Times New Roman"/>
        </w:rPr>
      </w:pPr>
    </w:p>
    <w:p w14:paraId="47DF13C7" w14:textId="77777777" w:rsidR="0070586A" w:rsidRDefault="0070586A" w:rsidP="00AF71F7">
      <w:pPr>
        <w:spacing w:before="240" w:after="240" w:line="360" w:lineRule="auto"/>
        <w:rPr>
          <w:rFonts w:ascii="Times New Roman" w:hAnsi="Times New Roman"/>
        </w:rPr>
      </w:pPr>
    </w:p>
    <w:p w14:paraId="47DF13C8" w14:textId="77777777" w:rsidR="0070586A" w:rsidRDefault="0070586A" w:rsidP="00AF71F7">
      <w:pPr>
        <w:spacing w:before="240" w:after="240" w:line="360" w:lineRule="auto"/>
        <w:rPr>
          <w:rFonts w:ascii="Times New Roman" w:hAnsi="Times New Roman"/>
        </w:rPr>
      </w:pPr>
    </w:p>
    <w:p w14:paraId="47DF13C9" w14:textId="77777777" w:rsidR="0070586A" w:rsidRDefault="0070586A" w:rsidP="00AF71F7">
      <w:pPr>
        <w:spacing w:before="240" w:after="240" w:line="360" w:lineRule="auto"/>
        <w:rPr>
          <w:rFonts w:ascii="Times New Roman" w:hAnsi="Times New Roman"/>
        </w:rPr>
      </w:pPr>
    </w:p>
    <w:p w14:paraId="47DF13CA" w14:textId="77777777" w:rsidR="0070586A" w:rsidRDefault="0070586A" w:rsidP="00AF71F7">
      <w:pPr>
        <w:spacing w:before="240" w:after="240" w:line="360" w:lineRule="auto"/>
        <w:rPr>
          <w:rFonts w:ascii="Times New Roman" w:hAnsi="Times New Roman"/>
        </w:rPr>
      </w:pPr>
    </w:p>
    <w:p w14:paraId="47DF13CB" w14:textId="77777777" w:rsidR="0070586A" w:rsidRDefault="0070586A" w:rsidP="00AF71F7">
      <w:pPr>
        <w:spacing w:before="240" w:after="240" w:line="360" w:lineRule="auto"/>
        <w:rPr>
          <w:rFonts w:ascii="Times New Roman" w:hAnsi="Times New Roman"/>
        </w:rPr>
      </w:pPr>
    </w:p>
    <w:p w14:paraId="47DF13CC" w14:textId="77777777" w:rsidR="0070586A" w:rsidRDefault="0070586A" w:rsidP="00AF71F7">
      <w:pPr>
        <w:spacing w:before="240" w:after="240" w:line="360" w:lineRule="auto"/>
        <w:rPr>
          <w:rFonts w:ascii="Times New Roman" w:hAnsi="Times New Roman"/>
        </w:rPr>
      </w:pPr>
      <w:r w:rsidRPr="00FE28CE">
        <w:rPr>
          <w:noProof/>
          <w:lang w:eastAsia="es-BO"/>
        </w:rPr>
        <mc:AlternateContent>
          <mc:Choice Requires="wps">
            <w:drawing>
              <wp:anchor distT="0" distB="0" distL="114300" distR="114300" simplePos="0" relativeHeight="251834368" behindDoc="0" locked="0" layoutInCell="1" allowOverlap="1" wp14:anchorId="47DF14C4" wp14:editId="47DF14C5">
                <wp:simplePos x="0" y="0"/>
                <wp:positionH relativeFrom="margin">
                  <wp:posOffset>-346710</wp:posOffset>
                </wp:positionH>
                <wp:positionV relativeFrom="paragraph">
                  <wp:posOffset>-214630</wp:posOffset>
                </wp:positionV>
                <wp:extent cx="6305550" cy="548640"/>
                <wp:effectExtent l="0" t="0" r="0" b="3810"/>
                <wp:wrapNone/>
                <wp:docPr id="126" name="Rectangle 199"/>
                <wp:cNvGraphicFramePr/>
                <a:graphic xmlns:a="http://schemas.openxmlformats.org/drawingml/2006/main">
                  <a:graphicData uri="http://schemas.microsoft.com/office/word/2010/wordprocessingShape">
                    <wps:wsp>
                      <wps:cNvSpPr/>
                      <wps:spPr>
                        <a:xfrm>
                          <a:off x="0" y="0"/>
                          <a:ext cx="630555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F150B" w14:textId="77777777" w:rsidR="00D818BB" w:rsidRPr="009D21A0" w:rsidRDefault="00D818BB" w:rsidP="0070586A">
                            <w:pPr>
                              <w:pStyle w:val="Ttulo2"/>
                              <w:rPr>
                                <w:color w:val="auto"/>
                              </w:rPr>
                            </w:pPr>
                            <w:bookmarkStart w:id="214" w:name="_Toc500177572"/>
                            <w:r>
                              <w:t>5.7</w:t>
                            </w:r>
                            <w:r>
                              <w:rPr>
                                <w:color w:val="auto"/>
                              </w:rPr>
                              <w:t xml:space="preserve"> INTERFAZ</w:t>
                            </w:r>
                            <w:bookmarkEnd w:id="2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14C4" id="_x0000_s1059" style="position:absolute;margin-left:-27.3pt;margin-top:-16.9pt;width:496.5pt;height:43.2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" fillcolor="#4a999d [3204]" stroked="f" strokeweight="2pt">
                <v:textbox>
                  <w:txbxContent>
                    <w:p w14:paraId="47DF150B" w14:textId="77777777" w:rsidR="00D818BB" w:rsidRPr="009D21A0" w:rsidRDefault="00D818BB" w:rsidP="0070586A">
                      <w:pPr>
                        <w:pStyle w:val="Ttulo2"/>
                        <w:rPr>
                          <w:color w:val="auto"/>
                        </w:rPr>
                      </w:pPr>
                      <w:bookmarkStart w:id="253" w:name="_Toc500177572"/>
                      <w:r>
                        <w:t>5.7</w:t>
                      </w:r>
                      <w:r>
                        <w:rPr>
                          <w:color w:val="auto"/>
                        </w:rPr>
                        <w:t xml:space="preserve"> INTERFAZ</w:t>
                      </w:r>
                      <w:bookmarkEnd w:id="253"/>
                    </w:p>
                  </w:txbxContent>
                </v:textbox>
                <w10:wrap anchorx="margin"/>
              </v:rect>
            </w:pict>
          </mc:Fallback>
        </mc:AlternateContent>
      </w:r>
    </w:p>
    <w:p w14:paraId="47DF13CD" w14:textId="77777777" w:rsidR="0070586A" w:rsidRPr="0070586A" w:rsidRDefault="0070586A" w:rsidP="0070586A">
      <w:pPr>
        <w:spacing w:before="240" w:line="360" w:lineRule="auto"/>
        <w:jc w:val="center"/>
        <w:rPr>
          <w:rFonts w:ascii="Times New Roman" w:hAnsi="Times New Roman"/>
          <w:b/>
        </w:rPr>
      </w:pPr>
      <w:r w:rsidRPr="0070586A">
        <w:rPr>
          <w:rFonts w:ascii="Times New Roman" w:hAnsi="Times New Roman"/>
          <w:b/>
        </w:rPr>
        <w:t>LOGIN</w:t>
      </w:r>
    </w:p>
    <w:p w14:paraId="47DF13CE" w14:textId="77777777" w:rsidR="00C76C10" w:rsidRDefault="00DB489D" w:rsidP="0070586A">
      <w:pPr>
        <w:spacing w:after="240" w:line="360" w:lineRule="auto"/>
        <w:jc w:val="center"/>
        <w:rPr>
          <w:rFonts w:ascii="Times New Roman" w:hAnsi="Times New Roman"/>
        </w:rPr>
      </w:pPr>
      <w:r>
        <w:rPr>
          <w:rFonts w:ascii="Times New Roman" w:hAnsi="Times New Roman"/>
          <w:noProof/>
          <w:lang w:eastAsia="es-BO"/>
        </w:rPr>
        <w:drawing>
          <wp:inline distT="0" distB="0" distL="0" distR="0" wp14:anchorId="47DF14C6" wp14:editId="47DF14C7">
            <wp:extent cx="4754880" cy="2743200"/>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14:paraId="47DF13CF" w14:textId="77777777" w:rsidR="00C76C10" w:rsidRPr="0070586A" w:rsidRDefault="0070586A" w:rsidP="0070586A">
      <w:pPr>
        <w:spacing w:before="240" w:line="360" w:lineRule="auto"/>
        <w:jc w:val="center"/>
        <w:rPr>
          <w:rFonts w:ascii="Times New Roman" w:hAnsi="Times New Roman"/>
          <w:b/>
        </w:rPr>
      </w:pPr>
      <w:r w:rsidRPr="0070586A">
        <w:rPr>
          <w:rFonts w:ascii="Times New Roman" w:hAnsi="Times New Roman"/>
          <w:b/>
        </w:rPr>
        <w:t>FORMULARIO ADMINISTRADOR</w:t>
      </w:r>
    </w:p>
    <w:p w14:paraId="47DF13D0" w14:textId="77777777" w:rsidR="00C76C10" w:rsidRDefault="00DB489D" w:rsidP="0070586A">
      <w:pPr>
        <w:spacing w:after="240" w:line="360" w:lineRule="auto"/>
        <w:rPr>
          <w:rFonts w:ascii="Times New Roman" w:hAnsi="Times New Roman"/>
        </w:rPr>
      </w:pPr>
      <w:r>
        <w:rPr>
          <w:rFonts w:ascii="Times New Roman" w:hAnsi="Times New Roman"/>
          <w:noProof/>
          <w:lang w:eastAsia="es-BO"/>
        </w:rPr>
        <w:drawing>
          <wp:inline distT="0" distB="0" distL="0" distR="0" wp14:anchorId="47DF14C8" wp14:editId="47DF14C9">
            <wp:extent cx="5723906" cy="3479165"/>
            <wp:effectExtent l="0" t="0" r="0" b="698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9171" cy="3482365"/>
                    </a:xfrm>
                    <a:prstGeom prst="rect">
                      <a:avLst/>
                    </a:prstGeom>
                    <a:noFill/>
                    <a:ln>
                      <a:noFill/>
                    </a:ln>
                  </pic:spPr>
                </pic:pic>
              </a:graphicData>
            </a:graphic>
          </wp:inline>
        </w:drawing>
      </w:r>
    </w:p>
    <w:p w14:paraId="47DF13D1" w14:textId="77777777" w:rsidR="0070586A" w:rsidRDefault="0070586A" w:rsidP="00AF71F7">
      <w:pPr>
        <w:spacing w:before="240" w:after="240" w:line="360" w:lineRule="auto"/>
        <w:rPr>
          <w:rFonts w:ascii="Times New Roman" w:hAnsi="Times New Roman"/>
        </w:rPr>
      </w:pPr>
    </w:p>
    <w:p w14:paraId="47DF13D2" w14:textId="77777777" w:rsidR="0070586A" w:rsidRDefault="0070586A" w:rsidP="00AF71F7">
      <w:pPr>
        <w:spacing w:before="240" w:after="240" w:line="360" w:lineRule="auto"/>
        <w:rPr>
          <w:rFonts w:ascii="Times New Roman" w:hAnsi="Times New Roman"/>
        </w:rPr>
      </w:pPr>
    </w:p>
    <w:p w14:paraId="47DF13D3" w14:textId="77777777" w:rsidR="00C76C10" w:rsidRDefault="00DB489D" w:rsidP="00AF71F7">
      <w:pPr>
        <w:spacing w:before="240" w:after="240" w:line="360" w:lineRule="auto"/>
        <w:rPr>
          <w:rFonts w:ascii="Times New Roman" w:hAnsi="Times New Roman"/>
        </w:rPr>
      </w:pPr>
      <w:r>
        <w:rPr>
          <w:rFonts w:ascii="Times New Roman" w:hAnsi="Times New Roman"/>
          <w:noProof/>
          <w:lang w:eastAsia="es-BO"/>
        </w:rPr>
        <w:drawing>
          <wp:inline distT="0" distB="0" distL="0" distR="0" wp14:anchorId="47DF14CA" wp14:editId="47DF14CB">
            <wp:extent cx="5605145" cy="3847465"/>
            <wp:effectExtent l="0" t="0" r="0" b="63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05145" cy="3847465"/>
                    </a:xfrm>
                    <a:prstGeom prst="rect">
                      <a:avLst/>
                    </a:prstGeom>
                    <a:noFill/>
                    <a:ln>
                      <a:noFill/>
                    </a:ln>
                  </pic:spPr>
                </pic:pic>
              </a:graphicData>
            </a:graphic>
          </wp:inline>
        </w:drawing>
      </w:r>
    </w:p>
    <w:p w14:paraId="47DF13D4" w14:textId="77777777" w:rsidR="0070586A" w:rsidRPr="0070586A" w:rsidRDefault="0070586A" w:rsidP="0070586A">
      <w:pPr>
        <w:spacing w:before="240" w:line="360" w:lineRule="auto"/>
        <w:jc w:val="center"/>
        <w:rPr>
          <w:rFonts w:ascii="Times New Roman" w:hAnsi="Times New Roman"/>
          <w:b/>
        </w:rPr>
      </w:pPr>
      <w:r w:rsidRPr="0070586A">
        <w:rPr>
          <w:rFonts w:ascii="Times New Roman" w:hAnsi="Times New Roman"/>
          <w:b/>
        </w:rPr>
        <w:t>TELEFONO</w:t>
      </w:r>
    </w:p>
    <w:p w14:paraId="47DF13D5" w14:textId="77777777" w:rsidR="00C76C10" w:rsidRDefault="00DB489D" w:rsidP="0070586A">
      <w:pPr>
        <w:spacing w:after="240" w:line="360" w:lineRule="auto"/>
        <w:rPr>
          <w:rFonts w:ascii="Times New Roman" w:hAnsi="Times New Roman"/>
        </w:rPr>
      </w:pPr>
      <w:r>
        <w:rPr>
          <w:rFonts w:ascii="Times New Roman" w:hAnsi="Times New Roman"/>
          <w:noProof/>
          <w:lang w:eastAsia="es-BO"/>
        </w:rPr>
        <w:drawing>
          <wp:inline distT="0" distB="0" distL="0" distR="0" wp14:anchorId="47DF14CC" wp14:editId="47DF14CD">
            <wp:extent cx="5305425" cy="3431969"/>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08486" cy="3433949"/>
                    </a:xfrm>
                    <a:prstGeom prst="rect">
                      <a:avLst/>
                    </a:prstGeom>
                    <a:noFill/>
                    <a:ln>
                      <a:noFill/>
                    </a:ln>
                  </pic:spPr>
                </pic:pic>
              </a:graphicData>
            </a:graphic>
          </wp:inline>
        </w:drawing>
      </w:r>
    </w:p>
    <w:p w14:paraId="47DF13D6" w14:textId="77777777" w:rsidR="0070586A" w:rsidRDefault="0070586A" w:rsidP="0070586A">
      <w:pPr>
        <w:spacing w:after="240" w:line="360" w:lineRule="auto"/>
        <w:rPr>
          <w:rFonts w:ascii="Times New Roman" w:hAnsi="Times New Roman"/>
        </w:rPr>
      </w:pPr>
    </w:p>
    <w:p w14:paraId="47DF13D7" w14:textId="77777777" w:rsidR="00DB489D" w:rsidRDefault="00DB489D" w:rsidP="00AF71F7">
      <w:pPr>
        <w:spacing w:before="240" w:after="240" w:line="360" w:lineRule="auto"/>
        <w:rPr>
          <w:rFonts w:ascii="Times New Roman" w:hAnsi="Times New Roman"/>
        </w:rPr>
      </w:pPr>
      <w:r>
        <w:rPr>
          <w:rFonts w:ascii="Times New Roman" w:hAnsi="Times New Roman"/>
          <w:noProof/>
          <w:lang w:eastAsia="es-BO"/>
        </w:rPr>
        <w:drawing>
          <wp:inline distT="0" distB="0" distL="0" distR="0" wp14:anchorId="47DF14CE" wp14:editId="47DF14CF">
            <wp:extent cx="5759532" cy="375285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416" cy="3753426"/>
                    </a:xfrm>
                    <a:prstGeom prst="rect">
                      <a:avLst/>
                    </a:prstGeom>
                    <a:noFill/>
                    <a:ln>
                      <a:noFill/>
                    </a:ln>
                  </pic:spPr>
                </pic:pic>
              </a:graphicData>
            </a:graphic>
          </wp:inline>
        </w:drawing>
      </w:r>
    </w:p>
    <w:p w14:paraId="47DF13D8" w14:textId="77777777" w:rsidR="0070586A" w:rsidRPr="0070586A" w:rsidRDefault="0070586A" w:rsidP="0070586A">
      <w:pPr>
        <w:spacing w:before="240" w:line="360" w:lineRule="auto"/>
        <w:jc w:val="center"/>
        <w:rPr>
          <w:rFonts w:ascii="Times New Roman" w:hAnsi="Times New Roman"/>
          <w:b/>
        </w:rPr>
      </w:pPr>
      <w:r w:rsidRPr="0070586A">
        <w:rPr>
          <w:rFonts w:ascii="Times New Roman" w:hAnsi="Times New Roman"/>
          <w:b/>
        </w:rPr>
        <w:t>ESPECIALIDADES DEL DOCENTE</w:t>
      </w:r>
    </w:p>
    <w:p w14:paraId="47DF13D9" w14:textId="77777777" w:rsidR="00C76C10" w:rsidRDefault="00DB489D" w:rsidP="0070586A">
      <w:pPr>
        <w:spacing w:after="240" w:line="360" w:lineRule="auto"/>
        <w:rPr>
          <w:rFonts w:ascii="Times New Roman" w:hAnsi="Times New Roman"/>
        </w:rPr>
      </w:pPr>
      <w:r>
        <w:rPr>
          <w:rFonts w:ascii="Times New Roman" w:hAnsi="Times New Roman"/>
          <w:noProof/>
          <w:lang w:eastAsia="es-BO"/>
        </w:rPr>
        <w:lastRenderedPageBreak/>
        <w:drawing>
          <wp:inline distT="0" distB="0" distL="0" distR="0" wp14:anchorId="47DF14D0" wp14:editId="47DF14D1">
            <wp:extent cx="5617210" cy="3633849"/>
            <wp:effectExtent l="0" t="0" r="2540" b="508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9288" cy="3635193"/>
                    </a:xfrm>
                    <a:prstGeom prst="rect">
                      <a:avLst/>
                    </a:prstGeom>
                    <a:noFill/>
                    <a:ln>
                      <a:noFill/>
                    </a:ln>
                  </pic:spPr>
                </pic:pic>
              </a:graphicData>
            </a:graphic>
          </wp:inline>
        </w:drawing>
      </w:r>
    </w:p>
    <w:p w14:paraId="47DF13DA" w14:textId="77777777" w:rsidR="00C76C10" w:rsidRDefault="007C3734" w:rsidP="007C3734">
      <w:pPr>
        <w:pStyle w:val="Ttulo1"/>
        <w:jc w:val="left"/>
      </w:pPr>
      <w:bookmarkStart w:id="215" w:name="_Toc500177573"/>
      <w:r>
        <w:t>BIBLIOGRAFIA</w:t>
      </w:r>
      <w:bookmarkEnd w:id="215"/>
    </w:p>
    <w:p w14:paraId="47DF13DB" w14:textId="77777777" w:rsidR="00C76C10" w:rsidRDefault="007C3734" w:rsidP="00AF71F7">
      <w:pPr>
        <w:spacing w:before="240" w:after="240" w:line="360" w:lineRule="auto"/>
        <w:rPr>
          <w:rFonts w:ascii="Times New Roman" w:hAnsi="Times New Roman"/>
        </w:rPr>
      </w:pPr>
      <w:r w:rsidRPr="0052794E">
        <w:rPr>
          <w:rFonts w:cs="Arial"/>
          <w:color w:val="333333"/>
          <w:sz w:val="27"/>
          <w:szCs w:val="27"/>
          <w:shd w:val="clear" w:color="auto" w:fill="FFFFFF"/>
          <w:lang w:val="en-US"/>
        </w:rPr>
        <w:t xml:space="preserve">Ivar Jacobson, Grady Booch, James Rumbaugh </w:t>
      </w:r>
      <w:r w:rsidR="00AA786C" w:rsidRPr="0052794E">
        <w:rPr>
          <w:rFonts w:cs="Arial"/>
          <w:color w:val="333333"/>
          <w:sz w:val="27"/>
          <w:szCs w:val="27"/>
          <w:shd w:val="clear" w:color="auto" w:fill="FFFFFF"/>
          <w:lang w:val="en-US"/>
        </w:rPr>
        <w:t>N. (2001</w:t>
      </w:r>
      <w:r w:rsidRPr="0052794E">
        <w:rPr>
          <w:rFonts w:cs="Arial"/>
          <w:color w:val="333333"/>
          <w:sz w:val="27"/>
          <w:szCs w:val="27"/>
          <w:shd w:val="clear" w:color="auto" w:fill="FFFFFF"/>
          <w:lang w:val="en-US"/>
        </w:rPr>
        <w:t>). </w:t>
      </w:r>
      <w:r w:rsidR="00AA786C" w:rsidRPr="00AA786C">
        <w:rPr>
          <w:rStyle w:val="nfasis"/>
          <w:rFonts w:cs="Arial"/>
          <w:b/>
          <w:color w:val="333333"/>
          <w:sz w:val="27"/>
          <w:szCs w:val="27"/>
          <w:shd w:val="clear" w:color="auto" w:fill="FFFFFF"/>
        </w:rPr>
        <w:t>El proceso Unificado de desarrollo de software.</w:t>
      </w:r>
      <w:r>
        <w:rPr>
          <w:rFonts w:cs="Arial"/>
          <w:color w:val="333333"/>
          <w:sz w:val="27"/>
          <w:szCs w:val="27"/>
          <w:shd w:val="clear" w:color="auto" w:fill="FFFFFF"/>
        </w:rPr>
        <w:t>.</w:t>
      </w:r>
    </w:p>
    <w:p w14:paraId="47DF13DC" w14:textId="77777777" w:rsidR="00C76C10" w:rsidRPr="00AB5DA7" w:rsidRDefault="00AA786C" w:rsidP="00AF71F7">
      <w:pPr>
        <w:spacing w:before="240" w:after="240" w:line="360" w:lineRule="auto"/>
        <w:rPr>
          <w:rFonts w:ascii="Times New Roman" w:hAnsi="Times New Roman"/>
          <w:lang w:val="en-US"/>
        </w:rPr>
      </w:pPr>
      <w:r>
        <w:rPr>
          <w:rFonts w:cs="Arial"/>
          <w:i/>
          <w:iCs/>
          <w:color w:val="000000"/>
          <w:sz w:val="27"/>
          <w:szCs w:val="27"/>
          <w:shd w:val="clear" w:color="auto" w:fill="FFFFFF"/>
          <w:lang w:val="en-GB"/>
        </w:rPr>
        <w:t>Unified Modeling Language Version 2.0: </w:t>
      </w:r>
      <w:r w:rsidRPr="00AB5DA7">
        <w:rPr>
          <w:rFonts w:cs="Arial"/>
          <w:i/>
          <w:iCs/>
          <w:color w:val="000000"/>
          <w:sz w:val="27"/>
          <w:szCs w:val="27"/>
          <w:shd w:val="clear" w:color="auto" w:fill="FFFFFF"/>
          <w:lang w:val="en-US"/>
        </w:rPr>
        <w:t> </w:t>
      </w:r>
      <w:r w:rsidRPr="00AB5DA7">
        <w:rPr>
          <w:rFonts w:cs="Arial"/>
          <w:b/>
          <w:i/>
          <w:iCs/>
          <w:color w:val="000000"/>
          <w:sz w:val="27"/>
          <w:szCs w:val="27"/>
          <w:shd w:val="clear" w:color="auto" w:fill="FFFFFF"/>
          <w:lang w:val="en-US"/>
        </w:rPr>
        <w:t>UML 2.0 Infraestructure Specification and   UML 2.0 Superestructure Specification</w:t>
      </w:r>
      <w:r w:rsidRPr="00AB5DA7">
        <w:rPr>
          <w:rFonts w:cs="Arial"/>
          <w:i/>
          <w:iCs/>
          <w:color w:val="000000"/>
          <w:sz w:val="27"/>
          <w:szCs w:val="27"/>
          <w:shd w:val="clear" w:color="auto" w:fill="FFFFFF"/>
          <w:lang w:val="en-US"/>
        </w:rPr>
        <w:t>", </w:t>
      </w:r>
      <w:r w:rsidRPr="00AB5DA7">
        <w:rPr>
          <w:rFonts w:cs="Arial"/>
          <w:color w:val="000000"/>
          <w:sz w:val="27"/>
          <w:szCs w:val="27"/>
          <w:shd w:val="clear" w:color="auto" w:fill="FFFFFF"/>
          <w:lang w:val="en-US"/>
        </w:rPr>
        <w:t>2005.</w:t>
      </w:r>
    </w:p>
    <w:p w14:paraId="47DF13DD" w14:textId="77777777" w:rsidR="00C76C10" w:rsidRPr="00AB5DA7" w:rsidRDefault="00C76C10" w:rsidP="00AF71F7">
      <w:pPr>
        <w:spacing w:before="240" w:after="240" w:line="360" w:lineRule="auto"/>
        <w:rPr>
          <w:rFonts w:ascii="Times New Roman" w:hAnsi="Times New Roman"/>
          <w:lang w:val="en-US"/>
        </w:rPr>
      </w:pPr>
    </w:p>
    <w:p w14:paraId="47DF13DE" w14:textId="77777777" w:rsidR="00C76C10" w:rsidRPr="00AB5DA7" w:rsidRDefault="00C76C10" w:rsidP="00AF71F7">
      <w:pPr>
        <w:spacing w:before="240" w:after="240" w:line="360" w:lineRule="auto"/>
        <w:rPr>
          <w:rFonts w:ascii="Times New Roman" w:hAnsi="Times New Roman"/>
          <w:lang w:val="en-US"/>
        </w:rPr>
      </w:pPr>
    </w:p>
    <w:p w14:paraId="47DF13DF" w14:textId="77777777" w:rsidR="00C76C10" w:rsidRPr="00AB5DA7" w:rsidRDefault="00C76C10" w:rsidP="00AF71F7">
      <w:pPr>
        <w:spacing w:before="240" w:after="240" w:line="360" w:lineRule="auto"/>
        <w:rPr>
          <w:rFonts w:ascii="Times New Roman" w:hAnsi="Times New Roman"/>
          <w:lang w:val="en-US"/>
        </w:rPr>
      </w:pPr>
    </w:p>
    <w:p w14:paraId="47DF13E0" w14:textId="77777777" w:rsidR="00C76C10" w:rsidRPr="00AB5DA7" w:rsidRDefault="00C76C10" w:rsidP="00AF71F7">
      <w:pPr>
        <w:spacing w:before="240" w:after="240" w:line="360" w:lineRule="auto"/>
        <w:rPr>
          <w:rFonts w:ascii="Times New Roman" w:hAnsi="Times New Roman"/>
          <w:lang w:val="en-US"/>
        </w:rPr>
      </w:pPr>
    </w:p>
    <w:p w14:paraId="47DF13E1" w14:textId="77777777" w:rsidR="00C76C10" w:rsidRPr="00AB5DA7" w:rsidRDefault="00C76C10" w:rsidP="00AF71F7">
      <w:pPr>
        <w:spacing w:before="240" w:after="240" w:line="360" w:lineRule="auto"/>
        <w:rPr>
          <w:rFonts w:ascii="Times New Roman" w:hAnsi="Times New Roman"/>
          <w:lang w:val="en-US"/>
        </w:rPr>
      </w:pPr>
    </w:p>
    <w:p w14:paraId="47DF13E5" w14:textId="077CA35B" w:rsidR="00CE166D" w:rsidRPr="00B7642E" w:rsidRDefault="00CE166D" w:rsidP="00B7642E">
      <w:pPr>
        <w:pStyle w:val="Sinespaciado"/>
        <w:spacing w:line="360" w:lineRule="auto"/>
        <w:rPr>
          <w:rFonts w:ascii="Times New Roman" w:hAnsi="Times New Roman" w:cs="Times New Roman"/>
          <w:sz w:val="24"/>
          <w:szCs w:val="24"/>
        </w:rPr>
      </w:pPr>
      <w:bookmarkStart w:id="216" w:name="_GoBack"/>
      <w:bookmarkEnd w:id="216"/>
    </w:p>
    <w:sectPr w:rsidR="00CE166D" w:rsidRPr="00B7642E" w:rsidSect="00C567EF">
      <w:type w:val="continuous"/>
      <w:pgSz w:w="12240" w:h="15840" w:code="1"/>
      <w:pgMar w:top="1418" w:right="1701" w:bottom="1418" w:left="1701" w:header="35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DF14D6" w14:textId="77777777" w:rsidR="00D818BB" w:rsidRDefault="00D818BB">
      <w:r>
        <w:separator/>
      </w:r>
    </w:p>
  </w:endnote>
  <w:endnote w:type="continuationSeparator" w:id="0">
    <w:p w14:paraId="47DF14D7" w14:textId="77777777" w:rsidR="00D818BB" w:rsidRDefault="00D81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Malgun Gothic"/>
    <w:panose1 w:val="02030600000101010101"/>
    <w:charset w:val="81"/>
    <w:family w:val="auto"/>
    <w:notTrueType/>
    <w:pitch w:val="fixed"/>
    <w:sig w:usb0="00000000"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F14D8" w14:textId="5F31F0C6" w:rsidR="00D818BB" w:rsidRPr="006D7D65" w:rsidRDefault="00D818BB" w:rsidP="00B70876">
    <w:pPr>
      <w:pStyle w:val="Piedepgina"/>
      <w:tabs>
        <w:tab w:val="clear" w:pos="4677"/>
        <w:tab w:val="center" w:pos="2160"/>
      </w:tabs>
      <w:jc w:val="right"/>
      <w:rPr>
        <w:rFonts w:cs="Arial"/>
        <w:noProof/>
      </w:rPr>
    </w:pPr>
    <w:r w:rsidRPr="00FE28CE">
      <w:rPr>
        <w:noProof/>
        <w:lang w:eastAsia="es-BO"/>
      </w:rPr>
      <w:drawing>
        <wp:anchor distT="0" distB="0" distL="114300" distR="114300" simplePos="0" relativeHeight="251669504" behindDoc="1" locked="0" layoutInCell="1" allowOverlap="1" wp14:anchorId="47DF14DB" wp14:editId="47DF14DC">
          <wp:simplePos x="0" y="0"/>
          <wp:positionH relativeFrom="column">
            <wp:posOffset>22860</wp:posOffset>
          </wp:positionH>
          <wp:positionV relativeFrom="paragraph">
            <wp:posOffset>-78105</wp:posOffset>
          </wp:positionV>
          <wp:extent cx="559297" cy="518160"/>
          <wp:effectExtent l="0" t="0" r="0" b="0"/>
          <wp:wrapNone/>
          <wp:docPr id="14" name="Imagen 3" descr="D:\data pc jurguen\Pictures\logo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pc jurguen\Pictures\logoai.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9297"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lang w:eastAsia="es-BO"/>
      </w:rPr>
      <mc:AlternateContent>
        <mc:Choice Requires="wps">
          <w:drawing>
            <wp:anchor distT="0" distB="0" distL="114300" distR="114300" simplePos="0" relativeHeight="251653120" behindDoc="0" locked="0" layoutInCell="1" allowOverlap="1" wp14:anchorId="47DF14DD" wp14:editId="47DF14DE">
              <wp:simplePos x="0" y="0"/>
              <wp:positionH relativeFrom="margin">
                <wp:posOffset>-343535</wp:posOffset>
              </wp:positionH>
              <wp:positionV relativeFrom="paragraph">
                <wp:posOffset>-127635</wp:posOffset>
              </wp:positionV>
              <wp:extent cx="6212433" cy="45719"/>
              <wp:effectExtent l="0" t="0" r="0" b="0"/>
              <wp:wrapNone/>
              <wp:docPr id="12" name="Rectangle 12"/>
              <wp:cNvGraphicFramePr/>
              <a:graphic xmlns:a="http://schemas.openxmlformats.org/drawingml/2006/main">
                <a:graphicData uri="http://schemas.microsoft.com/office/word/2010/wordprocessingShape">
                  <wps:wsp>
                    <wps:cNvSpPr/>
                    <wps:spPr>
                      <a:xfrm>
                        <a:off x="0" y="0"/>
                        <a:ext cx="6212433" cy="4571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90AF5" id="Rectangle 12" o:spid="_x0000_s1026" style="position:absolute;margin-left:-27.05pt;margin-top:-10.05pt;width:489.15pt;height:3.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" fillcolor="#4a999d [3204]" stroked="f" strokeweight="2pt">
              <w10:wrap anchorx="margin"/>
            </v:rect>
          </w:pict>
        </mc:Fallback>
      </mc:AlternateContent>
    </w:r>
    <w:r>
      <w:rPr>
        <w:noProof/>
        <w:lang w:eastAsia="es-BO"/>
      </w:rPr>
      <mc:AlternateContent>
        <mc:Choice Requires="wps">
          <w:drawing>
            <wp:anchor distT="0" distB="0" distL="114300" distR="114300" simplePos="0" relativeHeight="251661312" behindDoc="0" locked="0" layoutInCell="1" allowOverlap="1" wp14:anchorId="47DF14DF" wp14:editId="47DF14E0">
              <wp:simplePos x="0" y="0"/>
              <wp:positionH relativeFrom="column">
                <wp:posOffset>582741</wp:posOffset>
              </wp:positionH>
              <wp:positionV relativeFrom="paragraph">
                <wp:posOffset>13970</wp:posOffset>
              </wp:positionV>
              <wp:extent cx="4429496" cy="344384"/>
              <wp:effectExtent l="0" t="0" r="0" b="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496" cy="34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F150C" w14:textId="77777777" w:rsidR="00D818BB" w:rsidRPr="006D7D65" w:rsidRDefault="00D818BB" w:rsidP="001E0398">
                          <w:pPr>
                            <w:pStyle w:val="Piedepgina"/>
                            <w:tabs>
                              <w:tab w:val="clear" w:pos="4677"/>
                              <w:tab w:val="center" w:pos="2160"/>
                            </w:tabs>
                            <w:ind w:right="540"/>
                            <w:rPr>
                              <w:rFonts w:cs="Arial"/>
                            </w:rPr>
                          </w:pPr>
                          <w:r>
                            <w:rPr>
                              <w:rFonts w:cs="Arial"/>
                              <w:color w:val="000000"/>
                            </w:rPr>
                            <w:t>Sistema de Información para gestión académica “ITPIAI”</w:t>
                          </w:r>
                        </w:p>
                        <w:p w14:paraId="47DF150D" w14:textId="77777777" w:rsidR="00D818BB" w:rsidRPr="001E0398" w:rsidRDefault="00D818BB" w:rsidP="001E0398">
                          <w:pPr>
                            <w:rPr>
                              <w:rFonts w:cs="Arial"/>
                              <w:color w:val="3366CC"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F14DF" id="_x0000_t202" coordsize="21600,21600" o:spt="202" path="m,l,21600r21600,l21600,xe">
              <v:stroke joinstyle="miter"/>
              <v:path gradientshapeok="t" o:connecttype="rect"/>
            </v:shapetype>
            <v:shape id="Text Box 166" o:spid="_x0000_s1060" type="#_x0000_t202" style="position:absolute;left:0;text-align:left;margin-left:45.9pt;margin-top:1.1pt;width:348.8pt;height:2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4fCtgIAALw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" filled="f" stroked="f">
              <v:textbox>
                <w:txbxContent>
                  <w:p w14:paraId="47DF150C" w14:textId="77777777" w:rsidR="00D818BB" w:rsidRPr="006D7D65" w:rsidRDefault="00D818BB" w:rsidP="001E0398">
                    <w:pPr>
                      <w:pStyle w:val="Piedepgina"/>
                      <w:tabs>
                        <w:tab w:val="clear" w:pos="4677"/>
                        <w:tab w:val="center" w:pos="2160"/>
                      </w:tabs>
                      <w:ind w:right="540"/>
                      <w:rPr>
                        <w:rFonts w:cs="Arial"/>
                      </w:rPr>
                    </w:pPr>
                    <w:r>
                      <w:rPr>
                        <w:rFonts w:cs="Arial"/>
                        <w:color w:val="000000"/>
                      </w:rPr>
                      <w:t>Sistema de Información para gestión académica “ITPIAI”</w:t>
                    </w:r>
                  </w:p>
                  <w:p w14:paraId="47DF150D" w14:textId="77777777" w:rsidR="00D818BB" w:rsidRPr="001E0398" w:rsidRDefault="00D818BB" w:rsidP="001E0398">
                    <w:pPr>
                      <w:rPr>
                        <w:rFonts w:cs="Arial"/>
                        <w:color w:val="3366CC" w:themeColor="accent3"/>
                        <w:sz w:val="18"/>
                        <w:szCs w:val="38"/>
                      </w:rPr>
                    </w:pPr>
                  </w:p>
                </w:txbxContent>
              </v:textbox>
            </v:shape>
          </w:pict>
        </mc:Fallback>
      </mc:AlternateContent>
    </w:r>
    <w:r w:rsidRPr="006D7D65">
      <w:rPr>
        <w:rFonts w:cs="Arial"/>
        <w:noProof/>
      </w:rPr>
      <w:t xml:space="preserve"> </w:t>
    </w:r>
    <w:r w:rsidRPr="006D7D65">
      <w:rPr>
        <w:rFonts w:cs="Arial"/>
        <w:noProof/>
      </w:rPr>
      <w:fldChar w:fldCharType="begin"/>
    </w:r>
    <w:r w:rsidRPr="006D7D65">
      <w:rPr>
        <w:rFonts w:cs="Arial"/>
        <w:noProof/>
      </w:rPr>
      <w:instrText xml:space="preserve"> PAGE </w:instrText>
    </w:r>
    <w:r w:rsidRPr="006D7D65">
      <w:rPr>
        <w:rFonts w:cs="Arial"/>
        <w:noProof/>
      </w:rPr>
      <w:fldChar w:fldCharType="separate"/>
    </w:r>
    <w:r w:rsidR="003D4930">
      <w:rPr>
        <w:rFonts w:cs="Arial"/>
        <w:noProof/>
      </w:rPr>
      <w:t>90</w:t>
    </w:r>
    <w:r w:rsidRPr="006D7D65">
      <w:rPr>
        <w:rFonts w:cs="Arial"/>
        <w:noProof/>
      </w:rPr>
      <w:fldChar w:fldCharType="end"/>
    </w:r>
    <w:r w:rsidRPr="006D7D65">
      <w:rPr>
        <w:rFonts w:cs="Arial"/>
        <w:noProof/>
      </w:rPr>
      <w:t xml:space="preserve"> </w:t>
    </w:r>
  </w:p>
  <w:p w14:paraId="47DF14D9" w14:textId="77777777" w:rsidR="00D818BB" w:rsidRPr="006D7D65" w:rsidRDefault="00D818BB" w:rsidP="002D2E2F">
    <w:pPr>
      <w:pStyle w:val="Piedepgina"/>
      <w:tabs>
        <w:tab w:val="clear" w:pos="4677"/>
        <w:tab w:val="center" w:pos="2160"/>
      </w:tabs>
      <w:ind w:left="540" w:right="540"/>
      <w:rPr>
        <w:rFonts w:cs="Arial"/>
      </w:rPr>
    </w:pPr>
  </w:p>
  <w:p w14:paraId="47DF14DA" w14:textId="77777777" w:rsidR="00D818BB" w:rsidRDefault="00D818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DF14D4" w14:textId="77777777" w:rsidR="00D818BB" w:rsidRDefault="00D818BB">
      <w:r>
        <w:separator/>
      </w:r>
    </w:p>
  </w:footnote>
  <w:footnote w:type="continuationSeparator" w:id="0">
    <w:p w14:paraId="47DF14D5" w14:textId="77777777" w:rsidR="00D818BB" w:rsidRDefault="00D818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19C0"/>
    <w:multiLevelType w:val="hybridMultilevel"/>
    <w:tmpl w:val="440A9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4F6308"/>
    <w:multiLevelType w:val="hybridMultilevel"/>
    <w:tmpl w:val="6BC4AF82"/>
    <w:lvl w:ilvl="0" w:tplc="2BA6F4CA">
      <w:start w:val="1"/>
      <w:numFmt w:val="decimal"/>
      <w:lvlText w:val="%1."/>
      <w:lvlJc w:val="left"/>
      <w:pPr>
        <w:ind w:left="149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 w15:restartNumberingAfterBreak="0">
    <w:nsid w:val="05467BB0"/>
    <w:multiLevelType w:val="hybridMultilevel"/>
    <w:tmpl w:val="96FE3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C348D1"/>
    <w:multiLevelType w:val="hybridMultilevel"/>
    <w:tmpl w:val="6526E6E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9C3E1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14EFC"/>
    <w:multiLevelType w:val="hybridMultilevel"/>
    <w:tmpl w:val="B8C4E60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0849004F"/>
    <w:multiLevelType w:val="hybridMultilevel"/>
    <w:tmpl w:val="17300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D15654"/>
    <w:multiLevelType w:val="hybridMultilevel"/>
    <w:tmpl w:val="197E4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F54E1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D0826E7"/>
    <w:multiLevelType w:val="hybridMultilevel"/>
    <w:tmpl w:val="6D8E485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0D28641C"/>
    <w:multiLevelType w:val="hybridMultilevel"/>
    <w:tmpl w:val="8310A576"/>
    <w:lvl w:ilvl="0" w:tplc="40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1" w15:restartNumberingAfterBreak="0">
    <w:nsid w:val="0FFF5BE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674066"/>
    <w:multiLevelType w:val="hybridMultilevel"/>
    <w:tmpl w:val="95D21B78"/>
    <w:lvl w:ilvl="0" w:tplc="E2DA750A">
      <w:numFmt w:val="bullet"/>
      <w:lvlText w:val="•"/>
      <w:lvlJc w:val="left"/>
      <w:pPr>
        <w:ind w:left="1425" w:hanging="705"/>
      </w:pPr>
      <w:rPr>
        <w:rFonts w:ascii="Arial" w:eastAsia="Batang" w:hAnsi="Arial" w:cs="Aria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15:restartNumberingAfterBreak="0">
    <w:nsid w:val="16446E2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8D85373"/>
    <w:multiLevelType w:val="hybridMultilevel"/>
    <w:tmpl w:val="6248C522"/>
    <w:lvl w:ilvl="0" w:tplc="E2DA750A">
      <w:numFmt w:val="bullet"/>
      <w:lvlText w:val="•"/>
      <w:lvlJc w:val="left"/>
      <w:pPr>
        <w:ind w:left="1065" w:hanging="705"/>
      </w:pPr>
      <w:rPr>
        <w:rFonts w:ascii="Arial" w:eastAsia="Batang"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2204E24"/>
    <w:multiLevelType w:val="hybridMultilevel"/>
    <w:tmpl w:val="0E149A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57397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33466A"/>
    <w:multiLevelType w:val="hybridMultilevel"/>
    <w:tmpl w:val="38740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873CE1"/>
    <w:multiLevelType w:val="hybridMultilevel"/>
    <w:tmpl w:val="89B800D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2FE350D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B006D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D219DF"/>
    <w:multiLevelType w:val="hybridMultilevel"/>
    <w:tmpl w:val="6A1E8E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E9B7C6B"/>
    <w:multiLevelType w:val="hybridMultilevel"/>
    <w:tmpl w:val="C1C42084"/>
    <w:lvl w:ilvl="0" w:tplc="E2DA750A">
      <w:numFmt w:val="bullet"/>
      <w:lvlText w:val="•"/>
      <w:lvlJc w:val="left"/>
      <w:pPr>
        <w:ind w:left="1065" w:hanging="705"/>
      </w:pPr>
      <w:rPr>
        <w:rFonts w:ascii="Arial" w:eastAsia="Batang"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42C54649"/>
    <w:multiLevelType w:val="hybridMultilevel"/>
    <w:tmpl w:val="DFFAF724"/>
    <w:lvl w:ilvl="0" w:tplc="400A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60F7D6D"/>
    <w:multiLevelType w:val="multilevel"/>
    <w:tmpl w:val="9036D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059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A7651B"/>
    <w:multiLevelType w:val="hybridMultilevel"/>
    <w:tmpl w:val="223A5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4080610"/>
    <w:multiLevelType w:val="hybridMultilevel"/>
    <w:tmpl w:val="88C21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5660322"/>
    <w:multiLevelType w:val="multilevel"/>
    <w:tmpl w:val="CC021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88477F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90340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06165A"/>
    <w:multiLevelType w:val="hybridMultilevel"/>
    <w:tmpl w:val="6BC4AF82"/>
    <w:lvl w:ilvl="0" w:tplc="2BA6F4CA">
      <w:start w:val="1"/>
      <w:numFmt w:val="decimal"/>
      <w:lvlText w:val="%1."/>
      <w:lvlJc w:val="left"/>
      <w:pPr>
        <w:ind w:left="149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2" w15:restartNumberingAfterBreak="0">
    <w:nsid w:val="676C73F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7C59CC"/>
    <w:multiLevelType w:val="hybridMultilevel"/>
    <w:tmpl w:val="48E29BA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4" w15:restartNumberingAfterBreak="0">
    <w:nsid w:val="6A3E1D6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0041436"/>
    <w:multiLevelType w:val="hybridMultilevel"/>
    <w:tmpl w:val="6BC4AF82"/>
    <w:lvl w:ilvl="0" w:tplc="2BA6F4CA">
      <w:start w:val="1"/>
      <w:numFmt w:val="decimal"/>
      <w:lvlText w:val="%1."/>
      <w:lvlJc w:val="left"/>
      <w:pPr>
        <w:ind w:left="149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6" w15:restartNumberingAfterBreak="0">
    <w:nsid w:val="714A6623"/>
    <w:multiLevelType w:val="hybridMultilevel"/>
    <w:tmpl w:val="E44CF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17A1929"/>
    <w:multiLevelType w:val="hybridMultilevel"/>
    <w:tmpl w:val="E438DE48"/>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8" w15:restartNumberingAfterBreak="0">
    <w:nsid w:val="73566AE2"/>
    <w:multiLevelType w:val="hybridMultilevel"/>
    <w:tmpl w:val="447CA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DE62C4"/>
    <w:multiLevelType w:val="multilevel"/>
    <w:tmpl w:val="9036D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25658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613970"/>
    <w:multiLevelType w:val="multilevel"/>
    <w:tmpl w:val="5C62A1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9BF607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BF31D1"/>
    <w:multiLevelType w:val="multilevel"/>
    <w:tmpl w:val="367EE6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F6F1D9B"/>
    <w:multiLevelType w:val="hybridMultilevel"/>
    <w:tmpl w:val="F96AF8B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21"/>
  </w:num>
  <w:num w:numId="5">
    <w:abstractNumId w:val="27"/>
  </w:num>
  <w:num w:numId="6">
    <w:abstractNumId w:val="6"/>
  </w:num>
  <w:num w:numId="7">
    <w:abstractNumId w:val="17"/>
  </w:num>
  <w:num w:numId="8">
    <w:abstractNumId w:val="7"/>
  </w:num>
  <w:num w:numId="9">
    <w:abstractNumId w:val="15"/>
  </w:num>
  <w:num w:numId="10">
    <w:abstractNumId w:val="36"/>
  </w:num>
  <w:num w:numId="11">
    <w:abstractNumId w:val="37"/>
  </w:num>
  <w:num w:numId="12">
    <w:abstractNumId w:val="12"/>
  </w:num>
  <w:num w:numId="13">
    <w:abstractNumId w:val="14"/>
  </w:num>
  <w:num w:numId="14">
    <w:abstractNumId w:val="22"/>
  </w:num>
  <w:num w:numId="15">
    <w:abstractNumId w:val="38"/>
  </w:num>
  <w:num w:numId="16">
    <w:abstractNumId w:val="23"/>
  </w:num>
  <w:num w:numId="17">
    <w:abstractNumId w:val="10"/>
  </w:num>
  <w:num w:numId="18">
    <w:abstractNumId w:val="1"/>
  </w:num>
  <w:num w:numId="19">
    <w:abstractNumId w:val="35"/>
  </w:num>
  <w:num w:numId="20">
    <w:abstractNumId w:val="31"/>
  </w:num>
  <w:num w:numId="21">
    <w:abstractNumId w:val="18"/>
  </w:num>
  <w:num w:numId="22">
    <w:abstractNumId w:val="44"/>
  </w:num>
  <w:num w:numId="23">
    <w:abstractNumId w:val="9"/>
  </w:num>
  <w:num w:numId="24">
    <w:abstractNumId w:val="13"/>
  </w:num>
  <w:num w:numId="25">
    <w:abstractNumId w:val="33"/>
  </w:num>
  <w:num w:numId="26">
    <w:abstractNumId w:val="32"/>
  </w:num>
  <w:num w:numId="27">
    <w:abstractNumId w:val="4"/>
  </w:num>
  <w:num w:numId="28">
    <w:abstractNumId w:val="19"/>
  </w:num>
  <w:num w:numId="29">
    <w:abstractNumId w:val="30"/>
  </w:num>
  <w:num w:numId="30">
    <w:abstractNumId w:val="16"/>
  </w:num>
  <w:num w:numId="31">
    <w:abstractNumId w:val="11"/>
  </w:num>
  <w:num w:numId="32">
    <w:abstractNumId w:val="34"/>
  </w:num>
  <w:num w:numId="33">
    <w:abstractNumId w:val="24"/>
  </w:num>
  <w:num w:numId="34">
    <w:abstractNumId w:val="39"/>
  </w:num>
  <w:num w:numId="35">
    <w:abstractNumId w:val="40"/>
  </w:num>
  <w:num w:numId="36">
    <w:abstractNumId w:val="8"/>
  </w:num>
  <w:num w:numId="37">
    <w:abstractNumId w:val="28"/>
  </w:num>
  <w:num w:numId="38">
    <w:abstractNumId w:val="29"/>
  </w:num>
  <w:num w:numId="39">
    <w:abstractNumId w:val="25"/>
  </w:num>
  <w:num w:numId="40">
    <w:abstractNumId w:val="42"/>
  </w:num>
  <w:num w:numId="41">
    <w:abstractNumId w:val="20"/>
  </w:num>
  <w:num w:numId="42">
    <w:abstractNumId w:val="43"/>
  </w:num>
  <w:num w:numId="43">
    <w:abstractNumId w:val="41"/>
  </w:num>
  <w:num w:numId="44">
    <w:abstractNumId w:val="26"/>
  </w:num>
  <w:num w:numId="45">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8193">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A03"/>
    <w:rsid w:val="00000E96"/>
    <w:rsid w:val="000022F2"/>
    <w:rsid w:val="000058F1"/>
    <w:rsid w:val="00016192"/>
    <w:rsid w:val="0001756E"/>
    <w:rsid w:val="00017EAC"/>
    <w:rsid w:val="00024D8A"/>
    <w:rsid w:val="00025F25"/>
    <w:rsid w:val="0002751D"/>
    <w:rsid w:val="000300D8"/>
    <w:rsid w:val="00034C65"/>
    <w:rsid w:val="00034C6D"/>
    <w:rsid w:val="000352D5"/>
    <w:rsid w:val="00036A15"/>
    <w:rsid w:val="00037598"/>
    <w:rsid w:val="00037AB5"/>
    <w:rsid w:val="00041583"/>
    <w:rsid w:val="000421AE"/>
    <w:rsid w:val="000422CF"/>
    <w:rsid w:val="0004373B"/>
    <w:rsid w:val="000458F9"/>
    <w:rsid w:val="0005030F"/>
    <w:rsid w:val="0005176A"/>
    <w:rsid w:val="0005275C"/>
    <w:rsid w:val="000534DA"/>
    <w:rsid w:val="000571FA"/>
    <w:rsid w:val="00065720"/>
    <w:rsid w:val="000700BE"/>
    <w:rsid w:val="0007313F"/>
    <w:rsid w:val="00086D56"/>
    <w:rsid w:val="00090741"/>
    <w:rsid w:val="00092409"/>
    <w:rsid w:val="000963EE"/>
    <w:rsid w:val="00096BDA"/>
    <w:rsid w:val="00097CA5"/>
    <w:rsid w:val="000A0A29"/>
    <w:rsid w:val="000A0B9C"/>
    <w:rsid w:val="000A1E17"/>
    <w:rsid w:val="000A6C2D"/>
    <w:rsid w:val="000B5999"/>
    <w:rsid w:val="000C6CA1"/>
    <w:rsid w:val="000C7B39"/>
    <w:rsid w:val="000D3107"/>
    <w:rsid w:val="000D33F6"/>
    <w:rsid w:val="000D6007"/>
    <w:rsid w:val="000E2785"/>
    <w:rsid w:val="000E5FB8"/>
    <w:rsid w:val="000F03F7"/>
    <w:rsid w:val="000F113F"/>
    <w:rsid w:val="000F7E6E"/>
    <w:rsid w:val="001008DF"/>
    <w:rsid w:val="0010374E"/>
    <w:rsid w:val="0010514A"/>
    <w:rsid w:val="00112B87"/>
    <w:rsid w:val="001134F1"/>
    <w:rsid w:val="00113A6F"/>
    <w:rsid w:val="00122E49"/>
    <w:rsid w:val="00131B83"/>
    <w:rsid w:val="0013289A"/>
    <w:rsid w:val="001351ED"/>
    <w:rsid w:val="00147FF6"/>
    <w:rsid w:val="00151762"/>
    <w:rsid w:val="0015394D"/>
    <w:rsid w:val="00167ED8"/>
    <w:rsid w:val="00170756"/>
    <w:rsid w:val="0017188C"/>
    <w:rsid w:val="001775C0"/>
    <w:rsid w:val="00183A64"/>
    <w:rsid w:val="00184610"/>
    <w:rsid w:val="00186904"/>
    <w:rsid w:val="00194720"/>
    <w:rsid w:val="001955E9"/>
    <w:rsid w:val="001A17BC"/>
    <w:rsid w:val="001A36E7"/>
    <w:rsid w:val="001B2A55"/>
    <w:rsid w:val="001B3FC6"/>
    <w:rsid w:val="001B724C"/>
    <w:rsid w:val="001C0BF0"/>
    <w:rsid w:val="001C1775"/>
    <w:rsid w:val="001C2B99"/>
    <w:rsid w:val="001C2C4D"/>
    <w:rsid w:val="001C3E2F"/>
    <w:rsid w:val="001C7D47"/>
    <w:rsid w:val="001D45BB"/>
    <w:rsid w:val="001D4728"/>
    <w:rsid w:val="001D5563"/>
    <w:rsid w:val="001E0398"/>
    <w:rsid w:val="001E2F23"/>
    <w:rsid w:val="001F230C"/>
    <w:rsid w:val="001F254E"/>
    <w:rsid w:val="001F37BF"/>
    <w:rsid w:val="001F4A8D"/>
    <w:rsid w:val="001F5E1D"/>
    <w:rsid w:val="00207602"/>
    <w:rsid w:val="00212475"/>
    <w:rsid w:val="00214BBF"/>
    <w:rsid w:val="00216A5F"/>
    <w:rsid w:val="0022055F"/>
    <w:rsid w:val="002205AB"/>
    <w:rsid w:val="002208D0"/>
    <w:rsid w:val="00220A22"/>
    <w:rsid w:val="002238EA"/>
    <w:rsid w:val="00225051"/>
    <w:rsid w:val="002259F1"/>
    <w:rsid w:val="0023731F"/>
    <w:rsid w:val="0024047A"/>
    <w:rsid w:val="00250352"/>
    <w:rsid w:val="00251B35"/>
    <w:rsid w:val="00251FCD"/>
    <w:rsid w:val="00253233"/>
    <w:rsid w:val="00255C09"/>
    <w:rsid w:val="002571AB"/>
    <w:rsid w:val="00261796"/>
    <w:rsid w:val="0026365A"/>
    <w:rsid w:val="00275685"/>
    <w:rsid w:val="00275A4A"/>
    <w:rsid w:val="00276166"/>
    <w:rsid w:val="00277ADB"/>
    <w:rsid w:val="002824AE"/>
    <w:rsid w:val="00282CDA"/>
    <w:rsid w:val="00284CD0"/>
    <w:rsid w:val="00290938"/>
    <w:rsid w:val="002942DB"/>
    <w:rsid w:val="002A02B3"/>
    <w:rsid w:val="002A133E"/>
    <w:rsid w:val="002A16C6"/>
    <w:rsid w:val="002A2374"/>
    <w:rsid w:val="002A7FEB"/>
    <w:rsid w:val="002B0624"/>
    <w:rsid w:val="002B1DD7"/>
    <w:rsid w:val="002B2ECD"/>
    <w:rsid w:val="002B4007"/>
    <w:rsid w:val="002B6BDF"/>
    <w:rsid w:val="002C0109"/>
    <w:rsid w:val="002C3302"/>
    <w:rsid w:val="002C7FAA"/>
    <w:rsid w:val="002D19D5"/>
    <w:rsid w:val="002D1D10"/>
    <w:rsid w:val="002D2E2F"/>
    <w:rsid w:val="002D57B1"/>
    <w:rsid w:val="002D5CE0"/>
    <w:rsid w:val="002D6BFE"/>
    <w:rsid w:val="002E00C9"/>
    <w:rsid w:val="002E0D6D"/>
    <w:rsid w:val="002E3E3B"/>
    <w:rsid w:val="002E58F1"/>
    <w:rsid w:val="002E7E55"/>
    <w:rsid w:val="002F1DC2"/>
    <w:rsid w:val="002F1F02"/>
    <w:rsid w:val="002F43CF"/>
    <w:rsid w:val="00303304"/>
    <w:rsid w:val="00310F66"/>
    <w:rsid w:val="0031612E"/>
    <w:rsid w:val="003172F5"/>
    <w:rsid w:val="00321111"/>
    <w:rsid w:val="00324989"/>
    <w:rsid w:val="0032692E"/>
    <w:rsid w:val="003414F9"/>
    <w:rsid w:val="00353F53"/>
    <w:rsid w:val="00354C09"/>
    <w:rsid w:val="00360E61"/>
    <w:rsid w:val="0036105F"/>
    <w:rsid w:val="00364102"/>
    <w:rsid w:val="00370C81"/>
    <w:rsid w:val="00371CC1"/>
    <w:rsid w:val="00373780"/>
    <w:rsid w:val="0037508F"/>
    <w:rsid w:val="00376072"/>
    <w:rsid w:val="00377ED3"/>
    <w:rsid w:val="0038057F"/>
    <w:rsid w:val="0038161D"/>
    <w:rsid w:val="00385D39"/>
    <w:rsid w:val="00386BA6"/>
    <w:rsid w:val="00386F89"/>
    <w:rsid w:val="00395555"/>
    <w:rsid w:val="003A15FC"/>
    <w:rsid w:val="003A5A19"/>
    <w:rsid w:val="003A6D4F"/>
    <w:rsid w:val="003A78C1"/>
    <w:rsid w:val="003A7A03"/>
    <w:rsid w:val="003B06ED"/>
    <w:rsid w:val="003B1D9B"/>
    <w:rsid w:val="003B4D69"/>
    <w:rsid w:val="003C635B"/>
    <w:rsid w:val="003D0B1A"/>
    <w:rsid w:val="003D0C8C"/>
    <w:rsid w:val="003D4930"/>
    <w:rsid w:val="003E1F44"/>
    <w:rsid w:val="003E46D9"/>
    <w:rsid w:val="003F24BB"/>
    <w:rsid w:val="003F320B"/>
    <w:rsid w:val="003F6373"/>
    <w:rsid w:val="004027BD"/>
    <w:rsid w:val="00402C30"/>
    <w:rsid w:val="004060E8"/>
    <w:rsid w:val="00406C1A"/>
    <w:rsid w:val="00407DAB"/>
    <w:rsid w:val="00416318"/>
    <w:rsid w:val="00417ED0"/>
    <w:rsid w:val="004213D3"/>
    <w:rsid w:val="004222D4"/>
    <w:rsid w:val="004229D5"/>
    <w:rsid w:val="004265BC"/>
    <w:rsid w:val="0042677A"/>
    <w:rsid w:val="00427F08"/>
    <w:rsid w:val="004360AD"/>
    <w:rsid w:val="004413B9"/>
    <w:rsid w:val="00442AEB"/>
    <w:rsid w:val="0044448E"/>
    <w:rsid w:val="004478A2"/>
    <w:rsid w:val="00447A75"/>
    <w:rsid w:val="00452A8C"/>
    <w:rsid w:val="004556E3"/>
    <w:rsid w:val="004569BD"/>
    <w:rsid w:val="00456A95"/>
    <w:rsid w:val="00456B8A"/>
    <w:rsid w:val="004575ED"/>
    <w:rsid w:val="004646E5"/>
    <w:rsid w:val="00476306"/>
    <w:rsid w:val="004773B1"/>
    <w:rsid w:val="004816B9"/>
    <w:rsid w:val="00485C7E"/>
    <w:rsid w:val="00486629"/>
    <w:rsid w:val="00490C12"/>
    <w:rsid w:val="00497BED"/>
    <w:rsid w:val="004A10DA"/>
    <w:rsid w:val="004A21E2"/>
    <w:rsid w:val="004A4DED"/>
    <w:rsid w:val="004A5B77"/>
    <w:rsid w:val="004A61C2"/>
    <w:rsid w:val="004A73BF"/>
    <w:rsid w:val="004B5F1D"/>
    <w:rsid w:val="004C2BB3"/>
    <w:rsid w:val="004C4D15"/>
    <w:rsid w:val="004C7E85"/>
    <w:rsid w:val="004D5785"/>
    <w:rsid w:val="004D6D17"/>
    <w:rsid w:val="004E18FD"/>
    <w:rsid w:val="004E2353"/>
    <w:rsid w:val="004E3587"/>
    <w:rsid w:val="004E6CA0"/>
    <w:rsid w:val="004E76C6"/>
    <w:rsid w:val="004F2831"/>
    <w:rsid w:val="004F29FE"/>
    <w:rsid w:val="004F31D1"/>
    <w:rsid w:val="004F33A1"/>
    <w:rsid w:val="004F35D5"/>
    <w:rsid w:val="004F6FD5"/>
    <w:rsid w:val="004F7805"/>
    <w:rsid w:val="005036FF"/>
    <w:rsid w:val="00503B65"/>
    <w:rsid w:val="00512948"/>
    <w:rsid w:val="005129F4"/>
    <w:rsid w:val="00516774"/>
    <w:rsid w:val="005245F8"/>
    <w:rsid w:val="00525B4A"/>
    <w:rsid w:val="00526095"/>
    <w:rsid w:val="0052794E"/>
    <w:rsid w:val="00527E64"/>
    <w:rsid w:val="0053029F"/>
    <w:rsid w:val="00530578"/>
    <w:rsid w:val="00532412"/>
    <w:rsid w:val="0053370E"/>
    <w:rsid w:val="0053464F"/>
    <w:rsid w:val="005372FC"/>
    <w:rsid w:val="005476DC"/>
    <w:rsid w:val="00547CF1"/>
    <w:rsid w:val="00550F84"/>
    <w:rsid w:val="00551738"/>
    <w:rsid w:val="005521D8"/>
    <w:rsid w:val="0055521D"/>
    <w:rsid w:val="00555A91"/>
    <w:rsid w:val="00556703"/>
    <w:rsid w:val="0056063E"/>
    <w:rsid w:val="005615A1"/>
    <w:rsid w:val="00562212"/>
    <w:rsid w:val="005659D2"/>
    <w:rsid w:val="00565CE1"/>
    <w:rsid w:val="00565F1F"/>
    <w:rsid w:val="00565F84"/>
    <w:rsid w:val="0056617A"/>
    <w:rsid w:val="00572C8D"/>
    <w:rsid w:val="00573F74"/>
    <w:rsid w:val="00577BAF"/>
    <w:rsid w:val="00580A29"/>
    <w:rsid w:val="00586341"/>
    <w:rsid w:val="00586591"/>
    <w:rsid w:val="00592170"/>
    <w:rsid w:val="00594119"/>
    <w:rsid w:val="00594662"/>
    <w:rsid w:val="00595161"/>
    <w:rsid w:val="00595A75"/>
    <w:rsid w:val="00596A12"/>
    <w:rsid w:val="005A020F"/>
    <w:rsid w:val="005A108A"/>
    <w:rsid w:val="005A4F68"/>
    <w:rsid w:val="005B301D"/>
    <w:rsid w:val="005B397D"/>
    <w:rsid w:val="005B533C"/>
    <w:rsid w:val="005B7C9A"/>
    <w:rsid w:val="005D4644"/>
    <w:rsid w:val="005D5995"/>
    <w:rsid w:val="005D6FE9"/>
    <w:rsid w:val="005E1DAB"/>
    <w:rsid w:val="005E3BF5"/>
    <w:rsid w:val="005E3F14"/>
    <w:rsid w:val="005E530F"/>
    <w:rsid w:val="005F5AE4"/>
    <w:rsid w:val="006001D2"/>
    <w:rsid w:val="006015A1"/>
    <w:rsid w:val="006030B2"/>
    <w:rsid w:val="00612F56"/>
    <w:rsid w:val="00613870"/>
    <w:rsid w:val="00613D04"/>
    <w:rsid w:val="00620AD1"/>
    <w:rsid w:val="006226CE"/>
    <w:rsid w:val="00622FDF"/>
    <w:rsid w:val="00625C7A"/>
    <w:rsid w:val="006308CA"/>
    <w:rsid w:val="00641C00"/>
    <w:rsid w:val="006455F7"/>
    <w:rsid w:val="00647DE8"/>
    <w:rsid w:val="006526C7"/>
    <w:rsid w:val="00652C74"/>
    <w:rsid w:val="0065314E"/>
    <w:rsid w:val="00657CE0"/>
    <w:rsid w:val="006633F7"/>
    <w:rsid w:val="00664743"/>
    <w:rsid w:val="0066658E"/>
    <w:rsid w:val="00675E2F"/>
    <w:rsid w:val="00682C16"/>
    <w:rsid w:val="006859E5"/>
    <w:rsid w:val="006877B6"/>
    <w:rsid w:val="00693AE5"/>
    <w:rsid w:val="0069510E"/>
    <w:rsid w:val="006A26AA"/>
    <w:rsid w:val="006B053E"/>
    <w:rsid w:val="006B109B"/>
    <w:rsid w:val="006B1C0B"/>
    <w:rsid w:val="006B2243"/>
    <w:rsid w:val="006B37AD"/>
    <w:rsid w:val="006C2096"/>
    <w:rsid w:val="006C20F7"/>
    <w:rsid w:val="006C4323"/>
    <w:rsid w:val="006C7324"/>
    <w:rsid w:val="006D1AD3"/>
    <w:rsid w:val="006D3317"/>
    <w:rsid w:val="006D462D"/>
    <w:rsid w:val="006D6557"/>
    <w:rsid w:val="006D7A53"/>
    <w:rsid w:val="006D7D65"/>
    <w:rsid w:val="006D7DAA"/>
    <w:rsid w:val="006E5672"/>
    <w:rsid w:val="006E5994"/>
    <w:rsid w:val="006E63CB"/>
    <w:rsid w:val="006F2496"/>
    <w:rsid w:val="006F64CF"/>
    <w:rsid w:val="006F751C"/>
    <w:rsid w:val="0070586A"/>
    <w:rsid w:val="007061DC"/>
    <w:rsid w:val="00706EA9"/>
    <w:rsid w:val="00715ED6"/>
    <w:rsid w:val="00716637"/>
    <w:rsid w:val="0071799F"/>
    <w:rsid w:val="00720D31"/>
    <w:rsid w:val="00730A1C"/>
    <w:rsid w:val="00734513"/>
    <w:rsid w:val="00737859"/>
    <w:rsid w:val="00743A91"/>
    <w:rsid w:val="00751400"/>
    <w:rsid w:val="00751F36"/>
    <w:rsid w:val="00754C09"/>
    <w:rsid w:val="00763FB1"/>
    <w:rsid w:val="00766D97"/>
    <w:rsid w:val="00771302"/>
    <w:rsid w:val="00775423"/>
    <w:rsid w:val="00782581"/>
    <w:rsid w:val="00783790"/>
    <w:rsid w:val="00783B73"/>
    <w:rsid w:val="00784D0B"/>
    <w:rsid w:val="00785520"/>
    <w:rsid w:val="00785EF6"/>
    <w:rsid w:val="00786C53"/>
    <w:rsid w:val="007910C5"/>
    <w:rsid w:val="00792182"/>
    <w:rsid w:val="007A1ED6"/>
    <w:rsid w:val="007A4F1D"/>
    <w:rsid w:val="007A7FA7"/>
    <w:rsid w:val="007B1FD0"/>
    <w:rsid w:val="007B400A"/>
    <w:rsid w:val="007B53B8"/>
    <w:rsid w:val="007B6483"/>
    <w:rsid w:val="007B73A8"/>
    <w:rsid w:val="007B7D0C"/>
    <w:rsid w:val="007C0DA2"/>
    <w:rsid w:val="007C1DD7"/>
    <w:rsid w:val="007C2C10"/>
    <w:rsid w:val="007C2D0D"/>
    <w:rsid w:val="007C3734"/>
    <w:rsid w:val="007C3B6D"/>
    <w:rsid w:val="007C4669"/>
    <w:rsid w:val="007C5034"/>
    <w:rsid w:val="007C61A8"/>
    <w:rsid w:val="007D50D3"/>
    <w:rsid w:val="007D549B"/>
    <w:rsid w:val="007D5AC1"/>
    <w:rsid w:val="007D69E5"/>
    <w:rsid w:val="007E2F30"/>
    <w:rsid w:val="007E3B29"/>
    <w:rsid w:val="007F4878"/>
    <w:rsid w:val="008012DB"/>
    <w:rsid w:val="008013B2"/>
    <w:rsid w:val="008130A2"/>
    <w:rsid w:val="008148E0"/>
    <w:rsid w:val="008150D0"/>
    <w:rsid w:val="00815DCC"/>
    <w:rsid w:val="008166B4"/>
    <w:rsid w:val="0082038D"/>
    <w:rsid w:val="008215F3"/>
    <w:rsid w:val="0082174E"/>
    <w:rsid w:val="008227B4"/>
    <w:rsid w:val="00825D74"/>
    <w:rsid w:val="00827355"/>
    <w:rsid w:val="00832378"/>
    <w:rsid w:val="0083457F"/>
    <w:rsid w:val="00837291"/>
    <w:rsid w:val="00842668"/>
    <w:rsid w:val="008429A6"/>
    <w:rsid w:val="008441B6"/>
    <w:rsid w:val="00850708"/>
    <w:rsid w:val="008525AE"/>
    <w:rsid w:val="008564CD"/>
    <w:rsid w:val="00861F16"/>
    <w:rsid w:val="008672EE"/>
    <w:rsid w:val="00871265"/>
    <w:rsid w:val="00873D3E"/>
    <w:rsid w:val="00874F4F"/>
    <w:rsid w:val="008771E6"/>
    <w:rsid w:val="00877C9B"/>
    <w:rsid w:val="00881A15"/>
    <w:rsid w:val="0089008B"/>
    <w:rsid w:val="008906DC"/>
    <w:rsid w:val="008921D8"/>
    <w:rsid w:val="0089341C"/>
    <w:rsid w:val="00893E5C"/>
    <w:rsid w:val="008946D5"/>
    <w:rsid w:val="008A004F"/>
    <w:rsid w:val="008A00DA"/>
    <w:rsid w:val="008A29F7"/>
    <w:rsid w:val="008A5539"/>
    <w:rsid w:val="008B3B7B"/>
    <w:rsid w:val="008B78B9"/>
    <w:rsid w:val="008C0816"/>
    <w:rsid w:val="008C1A64"/>
    <w:rsid w:val="008D34AF"/>
    <w:rsid w:val="008D5AE9"/>
    <w:rsid w:val="008D77E3"/>
    <w:rsid w:val="008E1184"/>
    <w:rsid w:val="008E37A8"/>
    <w:rsid w:val="008E73B4"/>
    <w:rsid w:val="008E7EA2"/>
    <w:rsid w:val="008F3B12"/>
    <w:rsid w:val="008F5483"/>
    <w:rsid w:val="008F5F15"/>
    <w:rsid w:val="008F6F83"/>
    <w:rsid w:val="00900962"/>
    <w:rsid w:val="009065E7"/>
    <w:rsid w:val="009105FA"/>
    <w:rsid w:val="00911927"/>
    <w:rsid w:val="00912840"/>
    <w:rsid w:val="00916CC1"/>
    <w:rsid w:val="009174C1"/>
    <w:rsid w:val="009205C7"/>
    <w:rsid w:val="00923D27"/>
    <w:rsid w:val="009267E2"/>
    <w:rsid w:val="00930622"/>
    <w:rsid w:val="00932BCB"/>
    <w:rsid w:val="00934702"/>
    <w:rsid w:val="00935264"/>
    <w:rsid w:val="00936AF4"/>
    <w:rsid w:val="00936B5C"/>
    <w:rsid w:val="0093703F"/>
    <w:rsid w:val="00951419"/>
    <w:rsid w:val="00957114"/>
    <w:rsid w:val="0096105F"/>
    <w:rsid w:val="00961D3E"/>
    <w:rsid w:val="00966B22"/>
    <w:rsid w:val="009677FF"/>
    <w:rsid w:val="00971CA2"/>
    <w:rsid w:val="00971EA7"/>
    <w:rsid w:val="0097289A"/>
    <w:rsid w:val="009816D2"/>
    <w:rsid w:val="0098388C"/>
    <w:rsid w:val="00983AE3"/>
    <w:rsid w:val="00985533"/>
    <w:rsid w:val="009947FE"/>
    <w:rsid w:val="00995E6C"/>
    <w:rsid w:val="00997BDF"/>
    <w:rsid w:val="009A0EA9"/>
    <w:rsid w:val="009A2C0F"/>
    <w:rsid w:val="009A4D1C"/>
    <w:rsid w:val="009A58AD"/>
    <w:rsid w:val="009A6888"/>
    <w:rsid w:val="009B0FB2"/>
    <w:rsid w:val="009B1036"/>
    <w:rsid w:val="009B1291"/>
    <w:rsid w:val="009B1420"/>
    <w:rsid w:val="009B5CEF"/>
    <w:rsid w:val="009B63C3"/>
    <w:rsid w:val="009D0864"/>
    <w:rsid w:val="009D0E07"/>
    <w:rsid w:val="009D21A0"/>
    <w:rsid w:val="009D3274"/>
    <w:rsid w:val="009D3DC2"/>
    <w:rsid w:val="009D7D98"/>
    <w:rsid w:val="009E2ACE"/>
    <w:rsid w:val="009E2C22"/>
    <w:rsid w:val="009E2EFF"/>
    <w:rsid w:val="009E4A13"/>
    <w:rsid w:val="009E5B02"/>
    <w:rsid w:val="009E6396"/>
    <w:rsid w:val="009E7D84"/>
    <w:rsid w:val="009F1BC6"/>
    <w:rsid w:val="009F1CD1"/>
    <w:rsid w:val="009F1FAC"/>
    <w:rsid w:val="009F2DC1"/>
    <w:rsid w:val="009F4F84"/>
    <w:rsid w:val="009F7B63"/>
    <w:rsid w:val="00A04113"/>
    <w:rsid w:val="00A051AD"/>
    <w:rsid w:val="00A057F1"/>
    <w:rsid w:val="00A123C9"/>
    <w:rsid w:val="00A14078"/>
    <w:rsid w:val="00A164AC"/>
    <w:rsid w:val="00A16831"/>
    <w:rsid w:val="00A17836"/>
    <w:rsid w:val="00A2433D"/>
    <w:rsid w:val="00A31738"/>
    <w:rsid w:val="00A37778"/>
    <w:rsid w:val="00A377C0"/>
    <w:rsid w:val="00A37E8F"/>
    <w:rsid w:val="00A468A2"/>
    <w:rsid w:val="00A50031"/>
    <w:rsid w:val="00A510AB"/>
    <w:rsid w:val="00A61293"/>
    <w:rsid w:val="00A61AEF"/>
    <w:rsid w:val="00A66074"/>
    <w:rsid w:val="00A66174"/>
    <w:rsid w:val="00A66EF3"/>
    <w:rsid w:val="00A700D4"/>
    <w:rsid w:val="00A77C6E"/>
    <w:rsid w:val="00A80198"/>
    <w:rsid w:val="00A80401"/>
    <w:rsid w:val="00A826FE"/>
    <w:rsid w:val="00A85B40"/>
    <w:rsid w:val="00A87BD2"/>
    <w:rsid w:val="00A87CEC"/>
    <w:rsid w:val="00A92C90"/>
    <w:rsid w:val="00A92D3F"/>
    <w:rsid w:val="00A93039"/>
    <w:rsid w:val="00A947BD"/>
    <w:rsid w:val="00AA6E4A"/>
    <w:rsid w:val="00AA786C"/>
    <w:rsid w:val="00AA7DF1"/>
    <w:rsid w:val="00AB5DA7"/>
    <w:rsid w:val="00AB65B6"/>
    <w:rsid w:val="00AC4A91"/>
    <w:rsid w:val="00AC6618"/>
    <w:rsid w:val="00AD2333"/>
    <w:rsid w:val="00AD7033"/>
    <w:rsid w:val="00AE4058"/>
    <w:rsid w:val="00AE64B6"/>
    <w:rsid w:val="00AF1361"/>
    <w:rsid w:val="00AF1BD7"/>
    <w:rsid w:val="00AF2EFD"/>
    <w:rsid w:val="00AF3BBF"/>
    <w:rsid w:val="00AF71F7"/>
    <w:rsid w:val="00B00270"/>
    <w:rsid w:val="00B039AF"/>
    <w:rsid w:val="00B05596"/>
    <w:rsid w:val="00B10D16"/>
    <w:rsid w:val="00B11C41"/>
    <w:rsid w:val="00B12E2F"/>
    <w:rsid w:val="00B146DC"/>
    <w:rsid w:val="00B17236"/>
    <w:rsid w:val="00B20B3E"/>
    <w:rsid w:val="00B21DF2"/>
    <w:rsid w:val="00B24CA3"/>
    <w:rsid w:val="00B267F5"/>
    <w:rsid w:val="00B27985"/>
    <w:rsid w:val="00B3059B"/>
    <w:rsid w:val="00B30707"/>
    <w:rsid w:val="00B30918"/>
    <w:rsid w:val="00B347D4"/>
    <w:rsid w:val="00B35662"/>
    <w:rsid w:val="00B370D0"/>
    <w:rsid w:val="00B40C2F"/>
    <w:rsid w:val="00B4127A"/>
    <w:rsid w:val="00B4345B"/>
    <w:rsid w:val="00B47567"/>
    <w:rsid w:val="00B54A4D"/>
    <w:rsid w:val="00B62F80"/>
    <w:rsid w:val="00B647E1"/>
    <w:rsid w:val="00B70876"/>
    <w:rsid w:val="00B73862"/>
    <w:rsid w:val="00B7642E"/>
    <w:rsid w:val="00B8082E"/>
    <w:rsid w:val="00B85CCC"/>
    <w:rsid w:val="00B8630E"/>
    <w:rsid w:val="00B90ADE"/>
    <w:rsid w:val="00B923B3"/>
    <w:rsid w:val="00B93B80"/>
    <w:rsid w:val="00B94F28"/>
    <w:rsid w:val="00B95EFC"/>
    <w:rsid w:val="00B96E4C"/>
    <w:rsid w:val="00B9764F"/>
    <w:rsid w:val="00B97B34"/>
    <w:rsid w:val="00BA018F"/>
    <w:rsid w:val="00BA080E"/>
    <w:rsid w:val="00BA3F6D"/>
    <w:rsid w:val="00BB1C5F"/>
    <w:rsid w:val="00BB7100"/>
    <w:rsid w:val="00BB770C"/>
    <w:rsid w:val="00BC1484"/>
    <w:rsid w:val="00BC4A77"/>
    <w:rsid w:val="00BC5511"/>
    <w:rsid w:val="00BC59AF"/>
    <w:rsid w:val="00BD1006"/>
    <w:rsid w:val="00BD1342"/>
    <w:rsid w:val="00BD1A1F"/>
    <w:rsid w:val="00BD4BE2"/>
    <w:rsid w:val="00BD5FB2"/>
    <w:rsid w:val="00BD6627"/>
    <w:rsid w:val="00BE0A95"/>
    <w:rsid w:val="00BE34C5"/>
    <w:rsid w:val="00BE4973"/>
    <w:rsid w:val="00BF007C"/>
    <w:rsid w:val="00C0057F"/>
    <w:rsid w:val="00C04141"/>
    <w:rsid w:val="00C068D9"/>
    <w:rsid w:val="00C20660"/>
    <w:rsid w:val="00C25407"/>
    <w:rsid w:val="00C2658B"/>
    <w:rsid w:val="00C27CCA"/>
    <w:rsid w:val="00C3734D"/>
    <w:rsid w:val="00C55C14"/>
    <w:rsid w:val="00C55C3C"/>
    <w:rsid w:val="00C567EF"/>
    <w:rsid w:val="00C63FB3"/>
    <w:rsid w:val="00C6414E"/>
    <w:rsid w:val="00C65385"/>
    <w:rsid w:val="00C65848"/>
    <w:rsid w:val="00C67462"/>
    <w:rsid w:val="00C73A78"/>
    <w:rsid w:val="00C751CB"/>
    <w:rsid w:val="00C76C10"/>
    <w:rsid w:val="00C77896"/>
    <w:rsid w:val="00C8303B"/>
    <w:rsid w:val="00C8427A"/>
    <w:rsid w:val="00C875D7"/>
    <w:rsid w:val="00C918DE"/>
    <w:rsid w:val="00C91E9E"/>
    <w:rsid w:val="00C920A5"/>
    <w:rsid w:val="00C92CB8"/>
    <w:rsid w:val="00C92E72"/>
    <w:rsid w:val="00C965E7"/>
    <w:rsid w:val="00CA4E2D"/>
    <w:rsid w:val="00CA5A34"/>
    <w:rsid w:val="00CA5A95"/>
    <w:rsid w:val="00CA5E4E"/>
    <w:rsid w:val="00CA7B07"/>
    <w:rsid w:val="00CB0577"/>
    <w:rsid w:val="00CB4EAC"/>
    <w:rsid w:val="00CB5F47"/>
    <w:rsid w:val="00CC28AD"/>
    <w:rsid w:val="00CC3DE8"/>
    <w:rsid w:val="00CC43F4"/>
    <w:rsid w:val="00CD029D"/>
    <w:rsid w:val="00CD0DFC"/>
    <w:rsid w:val="00CD15E6"/>
    <w:rsid w:val="00CE166D"/>
    <w:rsid w:val="00CF32F1"/>
    <w:rsid w:val="00CF6B3F"/>
    <w:rsid w:val="00D03B52"/>
    <w:rsid w:val="00D1570A"/>
    <w:rsid w:val="00D169FD"/>
    <w:rsid w:val="00D22802"/>
    <w:rsid w:val="00D24FBE"/>
    <w:rsid w:val="00D278F8"/>
    <w:rsid w:val="00D30213"/>
    <w:rsid w:val="00D32E47"/>
    <w:rsid w:val="00D334D2"/>
    <w:rsid w:val="00D3445C"/>
    <w:rsid w:val="00D348B0"/>
    <w:rsid w:val="00D51A5C"/>
    <w:rsid w:val="00D57C2D"/>
    <w:rsid w:val="00D60FEE"/>
    <w:rsid w:val="00D62005"/>
    <w:rsid w:val="00D63058"/>
    <w:rsid w:val="00D63E9A"/>
    <w:rsid w:val="00D65BBB"/>
    <w:rsid w:val="00D70960"/>
    <w:rsid w:val="00D72677"/>
    <w:rsid w:val="00D743D1"/>
    <w:rsid w:val="00D74B74"/>
    <w:rsid w:val="00D818BB"/>
    <w:rsid w:val="00D832FC"/>
    <w:rsid w:val="00D83470"/>
    <w:rsid w:val="00D85C3D"/>
    <w:rsid w:val="00D94E85"/>
    <w:rsid w:val="00DA082D"/>
    <w:rsid w:val="00DA6D0A"/>
    <w:rsid w:val="00DA772B"/>
    <w:rsid w:val="00DB03F2"/>
    <w:rsid w:val="00DB141B"/>
    <w:rsid w:val="00DB2E8D"/>
    <w:rsid w:val="00DB4667"/>
    <w:rsid w:val="00DB489D"/>
    <w:rsid w:val="00DB6440"/>
    <w:rsid w:val="00DB7728"/>
    <w:rsid w:val="00DC216E"/>
    <w:rsid w:val="00DC4F97"/>
    <w:rsid w:val="00DC5EAE"/>
    <w:rsid w:val="00DC7115"/>
    <w:rsid w:val="00DD04C0"/>
    <w:rsid w:val="00DD6337"/>
    <w:rsid w:val="00DE0795"/>
    <w:rsid w:val="00DE1645"/>
    <w:rsid w:val="00DE2DCE"/>
    <w:rsid w:val="00DE37A4"/>
    <w:rsid w:val="00DE4BAD"/>
    <w:rsid w:val="00DF1970"/>
    <w:rsid w:val="00E03FEB"/>
    <w:rsid w:val="00E04C34"/>
    <w:rsid w:val="00E053FE"/>
    <w:rsid w:val="00E05802"/>
    <w:rsid w:val="00E06F59"/>
    <w:rsid w:val="00E1132B"/>
    <w:rsid w:val="00E137BA"/>
    <w:rsid w:val="00E174C1"/>
    <w:rsid w:val="00E228D6"/>
    <w:rsid w:val="00E2496F"/>
    <w:rsid w:val="00E269A2"/>
    <w:rsid w:val="00E34FFA"/>
    <w:rsid w:val="00E3584E"/>
    <w:rsid w:val="00E378AE"/>
    <w:rsid w:val="00E40C5A"/>
    <w:rsid w:val="00E41C09"/>
    <w:rsid w:val="00E46BC6"/>
    <w:rsid w:val="00E50A29"/>
    <w:rsid w:val="00E54D2F"/>
    <w:rsid w:val="00E55666"/>
    <w:rsid w:val="00E609FC"/>
    <w:rsid w:val="00E668C5"/>
    <w:rsid w:val="00E66ED3"/>
    <w:rsid w:val="00E676DB"/>
    <w:rsid w:val="00E74B1E"/>
    <w:rsid w:val="00E8236C"/>
    <w:rsid w:val="00E85060"/>
    <w:rsid w:val="00E8645B"/>
    <w:rsid w:val="00E879CB"/>
    <w:rsid w:val="00E87A08"/>
    <w:rsid w:val="00E9456D"/>
    <w:rsid w:val="00E954FD"/>
    <w:rsid w:val="00EA32D0"/>
    <w:rsid w:val="00EA6224"/>
    <w:rsid w:val="00EA64E4"/>
    <w:rsid w:val="00EB51BE"/>
    <w:rsid w:val="00EC2104"/>
    <w:rsid w:val="00EC31CF"/>
    <w:rsid w:val="00EC4FF1"/>
    <w:rsid w:val="00ED3AF2"/>
    <w:rsid w:val="00ED6406"/>
    <w:rsid w:val="00ED6D0B"/>
    <w:rsid w:val="00EE6C78"/>
    <w:rsid w:val="00EE6D21"/>
    <w:rsid w:val="00EF13CF"/>
    <w:rsid w:val="00EF6AF3"/>
    <w:rsid w:val="00F007B1"/>
    <w:rsid w:val="00F013AC"/>
    <w:rsid w:val="00F023BF"/>
    <w:rsid w:val="00F0441F"/>
    <w:rsid w:val="00F04B8B"/>
    <w:rsid w:val="00F0608C"/>
    <w:rsid w:val="00F10B91"/>
    <w:rsid w:val="00F1137D"/>
    <w:rsid w:val="00F13802"/>
    <w:rsid w:val="00F2003B"/>
    <w:rsid w:val="00F21E9F"/>
    <w:rsid w:val="00F25EC2"/>
    <w:rsid w:val="00F33635"/>
    <w:rsid w:val="00F345CC"/>
    <w:rsid w:val="00F34F1B"/>
    <w:rsid w:val="00F360ED"/>
    <w:rsid w:val="00F406CE"/>
    <w:rsid w:val="00F51A10"/>
    <w:rsid w:val="00F5287C"/>
    <w:rsid w:val="00F56394"/>
    <w:rsid w:val="00F635DA"/>
    <w:rsid w:val="00F66E2F"/>
    <w:rsid w:val="00F701D8"/>
    <w:rsid w:val="00F717BE"/>
    <w:rsid w:val="00F7237A"/>
    <w:rsid w:val="00F87220"/>
    <w:rsid w:val="00F907AC"/>
    <w:rsid w:val="00F92623"/>
    <w:rsid w:val="00F9296A"/>
    <w:rsid w:val="00F93BFA"/>
    <w:rsid w:val="00F93F78"/>
    <w:rsid w:val="00F94033"/>
    <w:rsid w:val="00F941D7"/>
    <w:rsid w:val="00F972A2"/>
    <w:rsid w:val="00FA42E4"/>
    <w:rsid w:val="00FB30FD"/>
    <w:rsid w:val="00FB3EDF"/>
    <w:rsid w:val="00FB40E4"/>
    <w:rsid w:val="00FB435D"/>
    <w:rsid w:val="00FB46A6"/>
    <w:rsid w:val="00FB788C"/>
    <w:rsid w:val="00FC213F"/>
    <w:rsid w:val="00FC474A"/>
    <w:rsid w:val="00FC5C03"/>
    <w:rsid w:val="00FC67A8"/>
    <w:rsid w:val="00FC6C37"/>
    <w:rsid w:val="00FC7FFD"/>
    <w:rsid w:val="00FD02A1"/>
    <w:rsid w:val="00FD5515"/>
    <w:rsid w:val="00FD7487"/>
    <w:rsid w:val="00FD7813"/>
    <w:rsid w:val="00FE2689"/>
    <w:rsid w:val="00FE28CE"/>
    <w:rsid w:val="00FE45F6"/>
    <w:rsid w:val="00FE506B"/>
    <w:rsid w:val="00FE58BB"/>
    <w:rsid w:val="00FE596D"/>
    <w:rsid w:val="00FF064B"/>
    <w:rsid w:val="00FF4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colormru v:ext="edit" colors="#eaeaea,#f8f9fd,#f5c30b,#efa82c,#cd9b17,#f7e8c7,#ff8001,#fad431"/>
    </o:shapedefaults>
    <o:shapelayout v:ext="edit">
      <o:idmap v:ext="edit" data="1"/>
    </o:shapelayout>
  </w:shapeDefaults>
  <w:decimalSymbol w:val=","/>
  <w:listSeparator w:val=";"/>
  <w14:docId w14:val="47DF0A30"/>
  <w15:docId w15:val="{72DF7BBE-6369-4B3D-9856-2B3CD39F2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770C"/>
    <w:rPr>
      <w:rFonts w:ascii="Arial" w:hAnsi="Arial"/>
      <w:sz w:val="24"/>
      <w:szCs w:val="24"/>
      <w:lang w:val="es-BO" w:eastAsia="ko-KR"/>
    </w:rPr>
  </w:style>
  <w:style w:type="paragraph" w:styleId="Ttulo1">
    <w:name w:val="heading 1"/>
    <w:basedOn w:val="Normal"/>
    <w:next w:val="Normal"/>
    <w:qFormat/>
    <w:rsid w:val="00C068D9"/>
    <w:pPr>
      <w:keepNext/>
      <w:spacing w:before="240" w:after="60"/>
      <w:jc w:val="right"/>
      <w:outlineLvl w:val="0"/>
    </w:pPr>
    <w:rPr>
      <w:rFonts w:cs="Arial"/>
      <w:b/>
      <w:bCs/>
      <w:color w:val="193333" w:themeColor="accent5" w:themeShade="80"/>
      <w:kern w:val="32"/>
      <w:sz w:val="52"/>
      <w:szCs w:val="32"/>
    </w:rPr>
  </w:style>
  <w:style w:type="paragraph" w:styleId="Ttulo2">
    <w:name w:val="heading 2"/>
    <w:basedOn w:val="Normal"/>
    <w:next w:val="Normal"/>
    <w:link w:val="Ttulo2Car"/>
    <w:unhideWhenUsed/>
    <w:qFormat/>
    <w:rsid w:val="00782581"/>
    <w:pPr>
      <w:keepNext/>
      <w:keepLines/>
      <w:spacing w:before="40"/>
      <w:outlineLvl w:val="1"/>
    </w:pPr>
    <w:rPr>
      <w:rFonts w:eastAsiaTheme="majorEastAsia" w:cstheme="majorBidi"/>
      <w:b/>
      <w:color w:val="FFFFFF" w:themeColor="background1"/>
      <w:sz w:val="32"/>
      <w:szCs w:val="26"/>
    </w:rPr>
  </w:style>
  <w:style w:type="paragraph" w:styleId="Ttulo3">
    <w:name w:val="heading 3"/>
    <w:basedOn w:val="Normal"/>
    <w:next w:val="Normal"/>
    <w:link w:val="Ttulo3Car"/>
    <w:semiHidden/>
    <w:unhideWhenUsed/>
    <w:qFormat/>
    <w:rsid w:val="002B2ECD"/>
    <w:pPr>
      <w:keepNext/>
      <w:keepLines/>
      <w:spacing w:before="40"/>
      <w:outlineLvl w:val="2"/>
    </w:pPr>
    <w:rPr>
      <w:rFonts w:eastAsiaTheme="majorEastAsia" w:cstheme="majorBidi"/>
      <w:b/>
    </w:rPr>
  </w:style>
  <w:style w:type="paragraph" w:styleId="Ttulo4">
    <w:name w:val="heading 4"/>
    <w:basedOn w:val="Normal"/>
    <w:next w:val="Normal"/>
    <w:link w:val="Ttulo4Car"/>
    <w:autoRedefine/>
    <w:unhideWhenUsed/>
    <w:qFormat/>
    <w:rsid w:val="004646E5"/>
    <w:pPr>
      <w:outlineLvl w:val="3"/>
    </w:pPr>
    <w:rPr>
      <w:b/>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paragraph" w:styleId="Encabezado">
    <w:name w:val="header"/>
    <w:basedOn w:val="Normal"/>
    <w:link w:val="EncabezadoCar"/>
    <w:uiPriority w:val="99"/>
    <w:rsid w:val="007D5AC1"/>
    <w:pPr>
      <w:tabs>
        <w:tab w:val="center" w:pos="4677"/>
        <w:tab w:val="right" w:pos="9355"/>
      </w:tabs>
    </w:pPr>
  </w:style>
  <w:style w:type="paragraph" w:styleId="Piedepgina">
    <w:name w:val="footer"/>
    <w:basedOn w:val="Normal"/>
    <w:rsid w:val="007D5AC1"/>
    <w:pPr>
      <w:tabs>
        <w:tab w:val="center" w:pos="4677"/>
        <w:tab w:val="right" w:pos="9355"/>
      </w:tabs>
    </w:pPr>
  </w:style>
  <w:style w:type="character" w:customStyle="1" w:styleId="sowc">
    <w:name w:val="sowc"/>
    <w:basedOn w:val="Fuentedeprrafopredeter"/>
    <w:rsid w:val="001A17BC"/>
  </w:style>
  <w:style w:type="character" w:customStyle="1" w:styleId="howc">
    <w:name w:val="howc"/>
    <w:basedOn w:val="Fuentedeprrafopredeter"/>
    <w:rsid w:val="001A17BC"/>
  </w:style>
  <w:style w:type="paragraph" w:customStyle="1" w:styleId="My">
    <w:name w:val="My"/>
    <w:rsid w:val="00277ADB"/>
    <w:rPr>
      <w:rFonts w:ascii="Verdana" w:hAnsi="Verdana" w:cs="Arial"/>
      <w:sz w:val="24"/>
      <w:szCs w:val="24"/>
      <w:lang w:val="uk-UA" w:eastAsia="ko-KR"/>
    </w:rPr>
  </w:style>
  <w:style w:type="character" w:styleId="Hipervnculo">
    <w:name w:val="Hyperlink"/>
    <w:basedOn w:val="Fuentedeprrafopredeter"/>
    <w:uiPriority w:val="99"/>
    <w:rsid w:val="00170756"/>
    <w:rPr>
      <w:color w:val="0000FF"/>
      <w:u w:val="single"/>
    </w:rPr>
  </w:style>
  <w:style w:type="paragraph" w:customStyle="1" w:styleId="MyHeadtitle">
    <w:name w:val="My Head title"/>
    <w:basedOn w:val="Ttulo1"/>
    <w:rsid w:val="004F6FD5"/>
    <w:rPr>
      <w:rFonts w:ascii="Verdana" w:hAnsi="Verdana"/>
      <w:sz w:val="36"/>
    </w:rPr>
  </w:style>
  <w:style w:type="paragraph" w:customStyle="1" w:styleId="Mysubhead">
    <w:name w:val="My subhead"/>
    <w:basedOn w:val="MyHeadtitle"/>
    <w:rsid w:val="004F6FD5"/>
    <w:rPr>
      <w:sz w:val="32"/>
    </w:rPr>
  </w:style>
  <w:style w:type="character" w:styleId="Nmerodepgina">
    <w:name w:val="page number"/>
    <w:basedOn w:val="Fuentedeprrafopredeter"/>
    <w:rsid w:val="00F0441F"/>
  </w:style>
  <w:style w:type="paragraph" w:customStyle="1" w:styleId="Level1">
    <w:name w:val="Level 1"/>
    <w:basedOn w:val="TDC1"/>
    <w:rsid w:val="00C068D9"/>
    <w:pPr>
      <w:tabs>
        <w:tab w:val="right" w:pos="8630"/>
      </w:tabs>
      <w:spacing w:before="360" w:after="360"/>
      <w:jc w:val="right"/>
    </w:pPr>
    <w:rPr>
      <w:rFonts w:eastAsia="Times New Roman"/>
      <w:b/>
      <w:bCs/>
      <w:caps/>
      <w:color w:val="193333" w:themeColor="accent5" w:themeShade="80"/>
      <w:sz w:val="52"/>
      <w:szCs w:val="22"/>
      <w:u w:val="single"/>
      <w:lang w:eastAsia="en-US"/>
    </w:rPr>
  </w:style>
  <w:style w:type="paragraph" w:customStyle="1" w:styleId="Titulo3">
    <w:name w:val="Titulo 3"/>
    <w:basedOn w:val="Ttulo3"/>
    <w:next w:val="Normal"/>
    <w:link w:val="Titulo3Car"/>
    <w:qFormat/>
    <w:rsid w:val="003F6373"/>
    <w:rPr>
      <w:color w:val="000000" w:themeColor="text1"/>
      <w:sz w:val="28"/>
    </w:rPr>
  </w:style>
  <w:style w:type="paragraph" w:customStyle="1" w:styleId="Level3">
    <w:name w:val="Level 3"/>
    <w:basedOn w:val="TDC3"/>
    <w:rsid w:val="00B70876"/>
    <w:pPr>
      <w:tabs>
        <w:tab w:val="right" w:pos="8630"/>
      </w:tabs>
      <w:spacing w:after="0"/>
      <w:ind w:left="0"/>
    </w:pPr>
    <w:rPr>
      <w:rFonts w:asciiTheme="majorHAnsi" w:eastAsia="Times New Roman" w:hAnsiTheme="majorHAnsi"/>
      <w:smallCaps/>
      <w:sz w:val="22"/>
      <w:szCs w:val="22"/>
      <w:lang w:eastAsia="en-US"/>
    </w:rPr>
  </w:style>
  <w:style w:type="paragraph" w:styleId="TDC1">
    <w:name w:val="toc 1"/>
    <w:basedOn w:val="Normal"/>
    <w:next w:val="Normal"/>
    <w:autoRedefine/>
    <w:uiPriority w:val="39"/>
    <w:rsid w:val="00715ED6"/>
    <w:pPr>
      <w:tabs>
        <w:tab w:val="right" w:leader="dot" w:pos="8828"/>
      </w:tabs>
      <w:spacing w:after="100"/>
    </w:pPr>
    <w:rPr>
      <w:noProof/>
      <w14:shadow w14:blurRad="50800" w14:dist="38100" w14:dir="18900000" w14:sx="100000" w14:sy="100000" w14:kx="0" w14:ky="0" w14:algn="bl">
        <w14:srgbClr w14:val="000000">
          <w14:alpha w14:val="60000"/>
        </w14:srgbClr>
      </w14:shadow>
    </w:rPr>
  </w:style>
  <w:style w:type="paragraph" w:styleId="TDC2">
    <w:name w:val="toc 2"/>
    <w:basedOn w:val="Normal"/>
    <w:next w:val="Normal"/>
    <w:autoRedefine/>
    <w:uiPriority w:val="39"/>
    <w:rsid w:val="000300D8"/>
    <w:pPr>
      <w:spacing w:after="100"/>
      <w:ind w:left="240"/>
    </w:pPr>
  </w:style>
  <w:style w:type="paragraph" w:styleId="TDC3">
    <w:name w:val="toc 3"/>
    <w:basedOn w:val="Normal"/>
    <w:next w:val="Normal"/>
    <w:autoRedefine/>
    <w:uiPriority w:val="39"/>
    <w:rsid w:val="00B70876"/>
    <w:pPr>
      <w:spacing w:after="100"/>
      <w:ind w:left="480"/>
    </w:pPr>
  </w:style>
  <w:style w:type="paragraph" w:styleId="Textodeglobo">
    <w:name w:val="Balloon Text"/>
    <w:basedOn w:val="Normal"/>
    <w:link w:val="TextodegloboCar"/>
    <w:rsid w:val="00B70876"/>
    <w:rPr>
      <w:rFonts w:ascii="Tahoma" w:hAnsi="Tahoma" w:cs="Tahoma"/>
      <w:sz w:val="16"/>
      <w:szCs w:val="16"/>
    </w:rPr>
  </w:style>
  <w:style w:type="character" w:customStyle="1" w:styleId="TextodegloboCar">
    <w:name w:val="Texto de globo Car"/>
    <w:basedOn w:val="Fuentedeprrafopredeter"/>
    <w:link w:val="Textodeglobo"/>
    <w:rsid w:val="00B70876"/>
    <w:rPr>
      <w:rFonts w:ascii="Tahoma" w:hAnsi="Tahoma" w:cs="Tahoma"/>
      <w:sz w:val="16"/>
      <w:szCs w:val="16"/>
      <w:lang w:val="uk-UA" w:eastAsia="ko-KR"/>
    </w:rPr>
  </w:style>
  <w:style w:type="paragraph" w:styleId="Prrafodelista">
    <w:name w:val="List Paragraph"/>
    <w:basedOn w:val="Normal"/>
    <w:link w:val="PrrafodelistaCar"/>
    <w:uiPriority w:val="34"/>
    <w:qFormat/>
    <w:rsid w:val="00A826FE"/>
    <w:pPr>
      <w:ind w:left="720"/>
      <w:contextualSpacing/>
    </w:pPr>
  </w:style>
  <w:style w:type="character" w:customStyle="1" w:styleId="EncabezadoCar">
    <w:name w:val="Encabezado Car"/>
    <w:basedOn w:val="Fuentedeprrafopredeter"/>
    <w:link w:val="Encabezado"/>
    <w:uiPriority w:val="99"/>
    <w:rsid w:val="000C6CA1"/>
    <w:rPr>
      <w:sz w:val="24"/>
      <w:szCs w:val="24"/>
      <w:lang w:val="uk-UA" w:eastAsia="ko-KR"/>
    </w:rPr>
  </w:style>
  <w:style w:type="table" w:styleId="Tablaconcuadrcula">
    <w:name w:val="Table Grid"/>
    <w:basedOn w:val="Tablanormal"/>
    <w:uiPriority w:val="39"/>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386F89"/>
    <w:rPr>
      <w:color w:val="377275" w:themeColor="accent1" w:themeShade="BF"/>
    </w:rPr>
    <w:tblPr>
      <w:tblStyleRowBandSize w:val="1"/>
      <w:tblStyleColBandSize w:val="1"/>
      <w:tblBorders>
        <w:top w:val="single" w:sz="8" w:space="0" w:color="4A999D" w:themeColor="accent1"/>
        <w:bottom w:val="single" w:sz="8" w:space="0" w:color="4A999D" w:themeColor="accent1"/>
      </w:tblBorders>
    </w:tblPr>
    <w:tblStylePr w:type="firstRow">
      <w:pPr>
        <w:spacing w:before="0" w:after="0" w:line="240" w:lineRule="auto"/>
      </w:pPr>
      <w:rPr>
        <w:b/>
        <w:bCs/>
      </w:rPr>
      <w:tblPr/>
      <w:tcPr>
        <w:tcBorders>
          <w:top w:val="single" w:sz="8" w:space="0" w:color="4A999D" w:themeColor="accent1"/>
          <w:left w:val="nil"/>
          <w:bottom w:val="single" w:sz="8" w:space="0" w:color="4A999D" w:themeColor="accent1"/>
          <w:right w:val="nil"/>
          <w:insideH w:val="nil"/>
          <w:insideV w:val="nil"/>
        </w:tcBorders>
      </w:tcPr>
    </w:tblStylePr>
    <w:tblStylePr w:type="lastRow">
      <w:pPr>
        <w:spacing w:before="0" w:after="0" w:line="240" w:lineRule="auto"/>
      </w:pPr>
      <w:rPr>
        <w:b/>
        <w:bCs/>
      </w:rPr>
      <w:tblPr/>
      <w:tcPr>
        <w:tcBorders>
          <w:top w:val="single" w:sz="8" w:space="0" w:color="4A999D" w:themeColor="accent1"/>
          <w:left w:val="nil"/>
          <w:bottom w:val="single" w:sz="8" w:space="0" w:color="4A999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7E9" w:themeFill="accent1" w:themeFillTint="3F"/>
      </w:tcPr>
    </w:tblStylePr>
    <w:tblStylePr w:type="band1Horz">
      <w:tblPr/>
      <w:tcPr>
        <w:tcBorders>
          <w:left w:val="nil"/>
          <w:right w:val="nil"/>
          <w:insideH w:val="nil"/>
          <w:insideV w:val="nil"/>
        </w:tcBorders>
        <w:shd w:val="clear" w:color="auto" w:fill="D0E7E9" w:themeFill="accent1" w:themeFillTint="3F"/>
      </w:tcPr>
    </w:tblStylePr>
  </w:style>
  <w:style w:type="table" w:styleId="Listaclara-nfasis1">
    <w:name w:val="Light List Accent 1"/>
    <w:basedOn w:val="Tablanormal"/>
    <w:uiPriority w:val="61"/>
    <w:rsid w:val="00DD04C0"/>
    <w:tblPr>
      <w:tblStyleRowBandSize w:val="1"/>
      <w:tblStyleColBandSize w:val="1"/>
      <w:tblBorders>
        <w:top w:val="single" w:sz="8" w:space="0" w:color="4A999D" w:themeColor="accent1"/>
        <w:left w:val="single" w:sz="8" w:space="0" w:color="4A999D" w:themeColor="accent1"/>
        <w:bottom w:val="single" w:sz="8" w:space="0" w:color="4A999D" w:themeColor="accent1"/>
        <w:right w:val="single" w:sz="8" w:space="0" w:color="4A999D" w:themeColor="accent1"/>
      </w:tblBorders>
    </w:tblPr>
    <w:tblStylePr w:type="firstRow">
      <w:pPr>
        <w:spacing w:before="0" w:after="0" w:line="240" w:lineRule="auto"/>
      </w:pPr>
      <w:rPr>
        <w:b/>
        <w:bCs/>
        <w:color w:val="FFFFFF" w:themeColor="background1"/>
      </w:rPr>
      <w:tblPr/>
      <w:tcPr>
        <w:shd w:val="clear" w:color="auto" w:fill="4A999D" w:themeFill="accent1"/>
      </w:tcPr>
    </w:tblStylePr>
    <w:tblStylePr w:type="lastRow">
      <w:pPr>
        <w:spacing w:before="0" w:after="0" w:line="240" w:lineRule="auto"/>
      </w:pPr>
      <w:rPr>
        <w:b/>
        <w:bCs/>
      </w:rPr>
      <w:tblPr/>
      <w:tcPr>
        <w:tcBorders>
          <w:top w:val="double" w:sz="6" w:space="0" w:color="4A999D" w:themeColor="accent1"/>
          <w:left w:val="single" w:sz="8" w:space="0" w:color="4A999D" w:themeColor="accent1"/>
          <w:bottom w:val="single" w:sz="8" w:space="0" w:color="4A999D" w:themeColor="accent1"/>
          <w:right w:val="single" w:sz="8" w:space="0" w:color="4A999D" w:themeColor="accent1"/>
        </w:tcBorders>
      </w:tcPr>
    </w:tblStylePr>
    <w:tblStylePr w:type="firstCol">
      <w:rPr>
        <w:b/>
        <w:bCs/>
      </w:rPr>
    </w:tblStylePr>
    <w:tblStylePr w:type="lastCol">
      <w:rPr>
        <w:b/>
        <w:bCs/>
      </w:rPr>
    </w:tblStylePr>
    <w:tblStylePr w:type="band1Vert">
      <w:tblPr/>
      <w:tcPr>
        <w:tcBorders>
          <w:top w:val="single" w:sz="8" w:space="0" w:color="4A999D" w:themeColor="accent1"/>
          <w:left w:val="single" w:sz="8" w:space="0" w:color="4A999D" w:themeColor="accent1"/>
          <w:bottom w:val="single" w:sz="8" w:space="0" w:color="4A999D" w:themeColor="accent1"/>
          <w:right w:val="single" w:sz="8" w:space="0" w:color="4A999D" w:themeColor="accent1"/>
        </w:tcBorders>
      </w:tcPr>
    </w:tblStylePr>
    <w:tblStylePr w:type="band1Horz">
      <w:tblPr/>
      <w:tcPr>
        <w:tcBorders>
          <w:top w:val="single" w:sz="8" w:space="0" w:color="4A999D" w:themeColor="accent1"/>
          <w:left w:val="single" w:sz="8" w:space="0" w:color="4A999D" w:themeColor="accent1"/>
          <w:bottom w:val="single" w:sz="8" w:space="0" w:color="4A999D" w:themeColor="accent1"/>
          <w:right w:val="single" w:sz="8" w:space="0" w:color="4A999D" w:themeColor="accent1"/>
        </w:tcBorders>
      </w:tcPr>
    </w:tblStylePr>
  </w:style>
  <w:style w:type="table" w:styleId="Listamedia2-nfasis1">
    <w:name w:val="Medium List 2 Accent 1"/>
    <w:basedOn w:val="Tabla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4A999D" w:themeColor="accent1"/>
        <w:left w:val="single" w:sz="8" w:space="0" w:color="4A999D" w:themeColor="accent1"/>
        <w:bottom w:val="single" w:sz="8" w:space="0" w:color="4A999D" w:themeColor="accent1"/>
        <w:right w:val="single" w:sz="8" w:space="0" w:color="4A999D" w:themeColor="accent1"/>
      </w:tblBorders>
    </w:tblPr>
    <w:tblStylePr w:type="firstRow">
      <w:rPr>
        <w:sz w:val="24"/>
        <w:szCs w:val="24"/>
      </w:rPr>
      <w:tblPr/>
      <w:tcPr>
        <w:tcBorders>
          <w:top w:val="nil"/>
          <w:left w:val="nil"/>
          <w:bottom w:val="single" w:sz="24" w:space="0" w:color="4A999D" w:themeColor="accent1"/>
          <w:right w:val="nil"/>
          <w:insideH w:val="nil"/>
          <w:insideV w:val="nil"/>
        </w:tcBorders>
        <w:shd w:val="clear" w:color="auto" w:fill="FFFFFF" w:themeFill="background1"/>
      </w:tcPr>
    </w:tblStylePr>
    <w:tblStylePr w:type="lastRow">
      <w:tblPr/>
      <w:tcPr>
        <w:tcBorders>
          <w:top w:val="single" w:sz="8" w:space="0" w:color="4A999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999D" w:themeColor="accent1"/>
          <w:insideH w:val="nil"/>
          <w:insideV w:val="nil"/>
        </w:tcBorders>
        <w:shd w:val="clear" w:color="auto" w:fill="FFFFFF" w:themeFill="background1"/>
      </w:tcPr>
    </w:tblStylePr>
    <w:tblStylePr w:type="lastCol">
      <w:tblPr/>
      <w:tcPr>
        <w:tcBorders>
          <w:top w:val="nil"/>
          <w:left w:val="single" w:sz="8" w:space="0" w:color="4A999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7E9" w:themeFill="accent1" w:themeFillTint="3F"/>
      </w:tcPr>
    </w:tblStylePr>
    <w:tblStylePr w:type="band1Horz">
      <w:tblPr/>
      <w:tcPr>
        <w:tcBorders>
          <w:top w:val="nil"/>
          <w:bottom w:val="nil"/>
          <w:insideH w:val="nil"/>
          <w:insideV w:val="nil"/>
        </w:tcBorders>
        <w:shd w:val="clear" w:color="auto" w:fill="D0E7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2-nfasis1">
    <w:name w:val="Medium Grid 2 Accent 1"/>
    <w:basedOn w:val="Tabla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4A999D" w:themeColor="accent1"/>
        <w:left w:val="single" w:sz="8" w:space="0" w:color="4A999D" w:themeColor="accent1"/>
        <w:bottom w:val="single" w:sz="8" w:space="0" w:color="4A999D" w:themeColor="accent1"/>
        <w:right w:val="single" w:sz="8" w:space="0" w:color="4A999D" w:themeColor="accent1"/>
        <w:insideH w:val="single" w:sz="8" w:space="0" w:color="4A999D" w:themeColor="accent1"/>
        <w:insideV w:val="single" w:sz="8" w:space="0" w:color="4A999D" w:themeColor="accent1"/>
      </w:tblBorders>
    </w:tblPr>
    <w:tcPr>
      <w:shd w:val="clear" w:color="auto" w:fill="D0E7E9" w:themeFill="accent1" w:themeFillTint="3F"/>
    </w:tcPr>
    <w:tblStylePr w:type="firstRow">
      <w:rPr>
        <w:b/>
        <w:bCs/>
        <w:color w:val="000000" w:themeColor="text1"/>
      </w:rPr>
      <w:tblPr/>
      <w:tcPr>
        <w:shd w:val="clear" w:color="auto" w:fill="ECF5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ECED" w:themeFill="accent1" w:themeFillTint="33"/>
      </w:tcPr>
    </w:tblStylePr>
    <w:tblStylePr w:type="band1Vert">
      <w:tblPr/>
      <w:tcPr>
        <w:shd w:val="clear" w:color="auto" w:fill="A0CFD2" w:themeFill="accent1" w:themeFillTint="7F"/>
      </w:tcPr>
    </w:tblStylePr>
    <w:tblStylePr w:type="band1Horz">
      <w:tblPr/>
      <w:tcPr>
        <w:tcBorders>
          <w:insideH w:val="single" w:sz="6" w:space="0" w:color="4A999D" w:themeColor="accent1"/>
          <w:insideV w:val="single" w:sz="6" w:space="0" w:color="4A999D" w:themeColor="accent1"/>
        </w:tcBorders>
        <w:shd w:val="clear" w:color="auto" w:fill="A0CFD2"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DD04C0"/>
    <w:tblPr>
      <w:tblStyleRowBandSize w:val="1"/>
      <w:tblStyleColBandSize w:val="1"/>
      <w:tblBorders>
        <w:top w:val="single" w:sz="8" w:space="0" w:color="4A999D" w:themeColor="accent1"/>
        <w:left w:val="single" w:sz="8" w:space="0" w:color="4A999D" w:themeColor="accent1"/>
        <w:bottom w:val="single" w:sz="8" w:space="0" w:color="4A999D" w:themeColor="accent1"/>
        <w:right w:val="single" w:sz="8" w:space="0" w:color="4A999D" w:themeColor="accent1"/>
        <w:insideH w:val="single" w:sz="8" w:space="0" w:color="4A999D" w:themeColor="accent1"/>
        <w:insideV w:val="single" w:sz="8" w:space="0" w:color="4A999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999D" w:themeColor="accent1"/>
          <w:left w:val="single" w:sz="8" w:space="0" w:color="4A999D" w:themeColor="accent1"/>
          <w:bottom w:val="single" w:sz="18" w:space="0" w:color="4A999D" w:themeColor="accent1"/>
          <w:right w:val="single" w:sz="8" w:space="0" w:color="4A999D" w:themeColor="accent1"/>
          <w:insideH w:val="nil"/>
          <w:insideV w:val="single" w:sz="8" w:space="0" w:color="4A999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999D" w:themeColor="accent1"/>
          <w:left w:val="single" w:sz="8" w:space="0" w:color="4A999D" w:themeColor="accent1"/>
          <w:bottom w:val="single" w:sz="8" w:space="0" w:color="4A999D" w:themeColor="accent1"/>
          <w:right w:val="single" w:sz="8" w:space="0" w:color="4A999D" w:themeColor="accent1"/>
          <w:insideH w:val="nil"/>
          <w:insideV w:val="single" w:sz="8" w:space="0" w:color="4A999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999D" w:themeColor="accent1"/>
          <w:left w:val="single" w:sz="8" w:space="0" w:color="4A999D" w:themeColor="accent1"/>
          <w:bottom w:val="single" w:sz="8" w:space="0" w:color="4A999D" w:themeColor="accent1"/>
          <w:right w:val="single" w:sz="8" w:space="0" w:color="4A999D" w:themeColor="accent1"/>
        </w:tcBorders>
      </w:tcPr>
    </w:tblStylePr>
    <w:tblStylePr w:type="band1Vert">
      <w:tblPr/>
      <w:tcPr>
        <w:tcBorders>
          <w:top w:val="single" w:sz="8" w:space="0" w:color="4A999D" w:themeColor="accent1"/>
          <w:left w:val="single" w:sz="8" w:space="0" w:color="4A999D" w:themeColor="accent1"/>
          <w:bottom w:val="single" w:sz="8" w:space="0" w:color="4A999D" w:themeColor="accent1"/>
          <w:right w:val="single" w:sz="8" w:space="0" w:color="4A999D" w:themeColor="accent1"/>
        </w:tcBorders>
        <w:shd w:val="clear" w:color="auto" w:fill="D0E7E9" w:themeFill="accent1" w:themeFillTint="3F"/>
      </w:tcPr>
    </w:tblStylePr>
    <w:tblStylePr w:type="band1Horz">
      <w:tblPr/>
      <w:tcPr>
        <w:tcBorders>
          <w:top w:val="single" w:sz="8" w:space="0" w:color="4A999D" w:themeColor="accent1"/>
          <w:left w:val="single" w:sz="8" w:space="0" w:color="4A999D" w:themeColor="accent1"/>
          <w:bottom w:val="single" w:sz="8" w:space="0" w:color="4A999D" w:themeColor="accent1"/>
          <w:right w:val="single" w:sz="8" w:space="0" w:color="4A999D" w:themeColor="accent1"/>
          <w:insideV w:val="single" w:sz="8" w:space="0" w:color="4A999D" w:themeColor="accent1"/>
        </w:tcBorders>
        <w:shd w:val="clear" w:color="auto" w:fill="D0E7E9" w:themeFill="accent1" w:themeFillTint="3F"/>
      </w:tcPr>
    </w:tblStylePr>
    <w:tblStylePr w:type="band2Horz">
      <w:tblPr/>
      <w:tcPr>
        <w:tcBorders>
          <w:top w:val="single" w:sz="8" w:space="0" w:color="4A999D" w:themeColor="accent1"/>
          <w:left w:val="single" w:sz="8" w:space="0" w:color="4A999D" w:themeColor="accent1"/>
          <w:bottom w:val="single" w:sz="8" w:space="0" w:color="4A999D" w:themeColor="accent1"/>
          <w:right w:val="single" w:sz="8" w:space="0" w:color="4A999D" w:themeColor="accent1"/>
          <w:insideV w:val="single" w:sz="8" w:space="0" w:color="4A999D" w:themeColor="accent1"/>
        </w:tcBorders>
      </w:tcPr>
    </w:tblStylePr>
  </w:style>
  <w:style w:type="paragraph" w:styleId="TtuloTDC">
    <w:name w:val="TOC Heading"/>
    <w:basedOn w:val="Ttulo1"/>
    <w:next w:val="Normal"/>
    <w:uiPriority w:val="39"/>
    <w:unhideWhenUsed/>
    <w:qFormat/>
    <w:rsid w:val="00C068D9"/>
    <w:pPr>
      <w:keepLines/>
      <w:spacing w:after="0" w:line="259" w:lineRule="auto"/>
      <w:outlineLvl w:val="9"/>
    </w:pPr>
    <w:rPr>
      <w:rFonts w:asciiTheme="majorHAnsi" w:eastAsiaTheme="majorEastAsia" w:hAnsiTheme="majorHAnsi" w:cstheme="majorBidi"/>
      <w:b w:val="0"/>
      <w:bCs w:val="0"/>
      <w:color w:val="377275" w:themeColor="accent1" w:themeShade="BF"/>
      <w:kern w:val="0"/>
      <w:lang w:val="es-ES" w:eastAsia="es-ES"/>
    </w:rPr>
  </w:style>
  <w:style w:type="paragraph" w:styleId="Cita">
    <w:name w:val="Quote"/>
    <w:basedOn w:val="Normal"/>
    <w:next w:val="Normal"/>
    <w:link w:val="CitaCar"/>
    <w:uiPriority w:val="29"/>
    <w:qFormat/>
    <w:rsid w:val="00715ED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715ED6"/>
    <w:rPr>
      <w:i/>
      <w:iCs/>
      <w:color w:val="404040" w:themeColor="text1" w:themeTint="BF"/>
      <w:sz w:val="24"/>
      <w:szCs w:val="24"/>
      <w:lang w:val="es-BO" w:eastAsia="ko-KR"/>
    </w:rPr>
  </w:style>
  <w:style w:type="paragraph" w:styleId="Sinespaciado">
    <w:name w:val="No Spacing"/>
    <w:link w:val="SinespaciadoCar"/>
    <w:uiPriority w:val="1"/>
    <w:qFormat/>
    <w:rsid w:val="000300D8"/>
    <w:rPr>
      <w:rFonts w:asciiTheme="minorHAnsi" w:eastAsiaTheme="minorHAnsi" w:hAnsiTheme="minorHAnsi" w:cstheme="minorBidi"/>
      <w:sz w:val="22"/>
      <w:szCs w:val="22"/>
      <w:lang w:val="es-ES"/>
    </w:rPr>
  </w:style>
  <w:style w:type="paragraph" w:styleId="TDC4">
    <w:name w:val="toc 4"/>
    <w:basedOn w:val="Normal"/>
    <w:next w:val="Normal"/>
    <w:autoRedefine/>
    <w:uiPriority w:val="39"/>
    <w:unhideWhenUsed/>
    <w:rsid w:val="0017188C"/>
    <w:pPr>
      <w:spacing w:after="100"/>
      <w:ind w:left="720"/>
    </w:pPr>
  </w:style>
  <w:style w:type="character" w:customStyle="1" w:styleId="Ttulo2Car">
    <w:name w:val="Título 2 Car"/>
    <w:basedOn w:val="Fuentedeprrafopredeter"/>
    <w:link w:val="Ttulo2"/>
    <w:rsid w:val="00782581"/>
    <w:rPr>
      <w:rFonts w:ascii="Arial" w:eastAsiaTheme="majorEastAsia" w:hAnsi="Arial" w:cstheme="majorBidi"/>
      <w:b/>
      <w:color w:val="FFFFFF" w:themeColor="background1"/>
      <w:sz w:val="32"/>
      <w:szCs w:val="26"/>
      <w:lang w:val="es-BO" w:eastAsia="ko-KR"/>
    </w:rPr>
  </w:style>
  <w:style w:type="character" w:customStyle="1" w:styleId="Titulo3Car">
    <w:name w:val="Titulo 3 Car"/>
    <w:basedOn w:val="Ttulo2Car"/>
    <w:link w:val="Titulo3"/>
    <w:rsid w:val="003F6373"/>
    <w:rPr>
      <w:rFonts w:ascii="Arial" w:eastAsiaTheme="majorEastAsia" w:hAnsi="Arial" w:cstheme="majorBidi"/>
      <w:b/>
      <w:color w:val="000000" w:themeColor="text1"/>
      <w:sz w:val="28"/>
      <w:szCs w:val="24"/>
      <w:lang w:val="es-BO" w:eastAsia="ko-KR"/>
    </w:rPr>
  </w:style>
  <w:style w:type="paragraph" w:customStyle="1" w:styleId="Estilo1">
    <w:name w:val="Estilo1"/>
    <w:basedOn w:val="Ttulo4"/>
    <w:link w:val="Estilo1Car"/>
    <w:qFormat/>
    <w:rsid w:val="00CB4EAC"/>
  </w:style>
  <w:style w:type="character" w:customStyle="1" w:styleId="Ttulo3Car">
    <w:name w:val="Título 3 Car"/>
    <w:basedOn w:val="Fuentedeprrafopredeter"/>
    <w:link w:val="Ttulo3"/>
    <w:semiHidden/>
    <w:rsid w:val="002B2ECD"/>
    <w:rPr>
      <w:rFonts w:ascii="Arial" w:eastAsiaTheme="majorEastAsia" w:hAnsi="Arial" w:cstheme="majorBidi"/>
      <w:b/>
      <w:sz w:val="24"/>
      <w:szCs w:val="24"/>
      <w:lang w:val="es-BO" w:eastAsia="ko-KR"/>
    </w:rPr>
  </w:style>
  <w:style w:type="character" w:customStyle="1" w:styleId="Ttulo4Car">
    <w:name w:val="Título 4 Car"/>
    <w:basedOn w:val="Fuentedeprrafopredeter"/>
    <w:link w:val="Ttulo4"/>
    <w:rsid w:val="004646E5"/>
    <w:rPr>
      <w:rFonts w:ascii="Arial" w:hAnsi="Arial"/>
      <w:b/>
      <w:iCs/>
      <w:color w:val="000000" w:themeColor="text1"/>
      <w:sz w:val="28"/>
      <w:szCs w:val="24"/>
      <w:lang w:val="es-BO" w:eastAsia="ko-KR"/>
    </w:rPr>
  </w:style>
  <w:style w:type="character" w:customStyle="1" w:styleId="Estilo1Car">
    <w:name w:val="Estilo1 Car"/>
    <w:basedOn w:val="Ttulo4Car"/>
    <w:link w:val="Estilo1"/>
    <w:rsid w:val="00CB4EAC"/>
    <w:rPr>
      <w:rFonts w:ascii="Arial" w:hAnsi="Arial"/>
      <w:b/>
      <w:iCs/>
      <w:color w:val="000000" w:themeColor="text1"/>
      <w:sz w:val="28"/>
      <w:szCs w:val="24"/>
      <w:lang w:val="es-BO" w:eastAsia="ko-KR"/>
    </w:rPr>
  </w:style>
  <w:style w:type="character" w:customStyle="1" w:styleId="textexposedshow">
    <w:name w:val="text_exposed_show"/>
    <w:basedOn w:val="Fuentedeprrafopredeter"/>
    <w:rsid w:val="00360E61"/>
  </w:style>
  <w:style w:type="character" w:customStyle="1" w:styleId="SinespaciadoCar">
    <w:name w:val="Sin espaciado Car"/>
    <w:basedOn w:val="Fuentedeprrafopredeter"/>
    <w:link w:val="Sinespaciado"/>
    <w:uiPriority w:val="1"/>
    <w:rsid w:val="00C0057F"/>
    <w:rPr>
      <w:rFonts w:asciiTheme="minorHAnsi" w:eastAsiaTheme="minorHAnsi" w:hAnsiTheme="minorHAnsi" w:cstheme="minorBidi"/>
      <w:sz w:val="22"/>
      <w:szCs w:val="22"/>
      <w:lang w:val="es-ES"/>
    </w:rPr>
  </w:style>
  <w:style w:type="character" w:customStyle="1" w:styleId="PrrafodelistaCar">
    <w:name w:val="Párrafo de lista Car"/>
    <w:link w:val="Prrafodelista"/>
    <w:uiPriority w:val="34"/>
    <w:locked/>
    <w:rsid w:val="00E66ED3"/>
    <w:rPr>
      <w:rFonts w:ascii="Arial" w:hAnsi="Arial"/>
      <w:sz w:val="24"/>
      <w:szCs w:val="24"/>
      <w:lang w:val="es-BO" w:eastAsia="ko-KR"/>
    </w:rPr>
  </w:style>
  <w:style w:type="table" w:styleId="Tabladelista2-nfasis1">
    <w:name w:val="List Table 2 Accent 1"/>
    <w:basedOn w:val="Tablanormal"/>
    <w:uiPriority w:val="47"/>
    <w:rsid w:val="00F007B1"/>
    <w:tblPr>
      <w:tblStyleRowBandSize w:val="1"/>
      <w:tblStyleColBandSize w:val="1"/>
      <w:tblBorders>
        <w:top w:val="single" w:sz="4" w:space="0" w:color="8DC6C9" w:themeColor="accent1" w:themeTint="99"/>
        <w:bottom w:val="single" w:sz="4" w:space="0" w:color="8DC6C9" w:themeColor="accent1" w:themeTint="99"/>
        <w:insideH w:val="single" w:sz="4" w:space="0" w:color="8DC6C9"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ECED" w:themeFill="accent1" w:themeFillTint="33"/>
      </w:tcPr>
    </w:tblStylePr>
    <w:tblStylePr w:type="band1Horz">
      <w:tblPr/>
      <w:tcPr>
        <w:shd w:val="clear" w:color="auto" w:fill="D8ECED" w:themeFill="accent1" w:themeFillTint="33"/>
      </w:tcPr>
    </w:tblStylePr>
  </w:style>
  <w:style w:type="paragraph" w:customStyle="1" w:styleId="TableParagraph">
    <w:name w:val="Table Paragraph"/>
    <w:basedOn w:val="Normal"/>
    <w:rsid w:val="00255C09"/>
    <w:pPr>
      <w:widowControl w:val="0"/>
    </w:pPr>
    <w:rPr>
      <w:rFonts w:ascii="Calibri" w:eastAsia="Times New Roman" w:hAnsi="Calibri"/>
      <w:szCs w:val="22"/>
      <w:lang w:val="en-US" w:eastAsia="en-US"/>
    </w:rPr>
  </w:style>
  <w:style w:type="character" w:customStyle="1" w:styleId="apple-converted-space">
    <w:name w:val="apple-converted-space"/>
    <w:basedOn w:val="Fuentedeprrafopredeter"/>
    <w:rsid w:val="00C65385"/>
  </w:style>
  <w:style w:type="paragraph" w:styleId="NormalWeb">
    <w:name w:val="Normal (Web)"/>
    <w:basedOn w:val="Normal"/>
    <w:uiPriority w:val="99"/>
    <w:unhideWhenUsed/>
    <w:rsid w:val="00C65385"/>
    <w:pPr>
      <w:spacing w:before="100" w:beforeAutospacing="1" w:after="100" w:afterAutospacing="1"/>
    </w:pPr>
    <w:rPr>
      <w:rFonts w:ascii="Times New Roman" w:eastAsia="Times New Roman" w:hAnsi="Times New Roman"/>
      <w:lang w:eastAsia="es-BO"/>
    </w:rPr>
  </w:style>
  <w:style w:type="table" w:customStyle="1" w:styleId="Tablaconcuadrcula1">
    <w:name w:val="Tabla con cuadrícula1"/>
    <w:basedOn w:val="Tablanormal"/>
    <w:next w:val="Tablaconcuadrcula"/>
    <w:uiPriority w:val="59"/>
    <w:rsid w:val="00B7642E"/>
    <w:rPr>
      <w:rFonts w:asciiTheme="minorHAnsi" w:eastAsiaTheme="minorHAnsi" w:hAnsiTheme="minorHAnsi" w:cstheme="minorBidi"/>
      <w:sz w:val="22"/>
      <w:szCs w:val="22"/>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7concolores-nfasis3">
    <w:name w:val="List Table 7 Colorful Accent 3"/>
    <w:basedOn w:val="Tablanormal"/>
    <w:uiPriority w:val="52"/>
    <w:rsid w:val="00E668C5"/>
    <w:rPr>
      <w:color w:val="264C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66C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66C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66C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66CC" w:themeColor="accent3"/>
        </w:tcBorders>
        <w:shd w:val="clear" w:color="auto" w:fill="FFFFFF" w:themeFill="background1"/>
      </w:tcPr>
    </w:tblStylePr>
    <w:tblStylePr w:type="band1Vert">
      <w:tblPr/>
      <w:tcPr>
        <w:shd w:val="clear" w:color="auto" w:fill="D6E0F4" w:themeFill="accent3" w:themeFillTint="33"/>
      </w:tcPr>
    </w:tblStylePr>
    <w:tblStylePr w:type="band1Horz">
      <w:tblPr/>
      <w:tcPr>
        <w:shd w:val="clear" w:color="auto" w:fill="D6E0F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668C5"/>
    <w:rPr>
      <w:color w:val="26264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6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6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6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66" w:themeColor="accent6"/>
        </w:tcBorders>
        <w:shd w:val="clear" w:color="auto" w:fill="FFFFFF" w:themeFill="background1"/>
      </w:tcPr>
    </w:tblStylePr>
    <w:tblStylePr w:type="band1Vert">
      <w:tblPr/>
      <w:tcPr>
        <w:shd w:val="clear" w:color="auto" w:fill="CFCFE7" w:themeFill="accent6" w:themeFillTint="33"/>
      </w:tcPr>
    </w:tblStylePr>
    <w:tblStylePr w:type="band1Horz">
      <w:tblPr/>
      <w:tcPr>
        <w:shd w:val="clear" w:color="auto" w:fill="CFCFE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668C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9CCC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9CCC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9CCC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9CCCC" w:themeColor="accent4"/>
        </w:tcBorders>
        <w:shd w:val="clear" w:color="auto" w:fill="FFFFFF" w:themeFill="background1"/>
      </w:tcPr>
    </w:tblStylePr>
    <w:tblStylePr w:type="band1Vert">
      <w:tblPr/>
      <w:tcPr>
        <w:shd w:val="clear" w:color="auto" w:fill="EAF4F4" w:themeFill="accent4" w:themeFillTint="33"/>
      </w:tcPr>
    </w:tblStylePr>
    <w:tblStylePr w:type="band1Horz">
      <w:tblPr/>
      <w:tcPr>
        <w:shd w:val="clear" w:color="auto" w:fill="EAF4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3-nfasis51">
    <w:name w:val="Tabla de lista 3 - Énfasis 51"/>
    <w:basedOn w:val="Tablanormal"/>
    <w:uiPriority w:val="48"/>
    <w:rsid w:val="00A377C0"/>
    <w:rPr>
      <w:rFonts w:ascii="Arial" w:eastAsiaTheme="minorHAnsi" w:hAnsi="Arial" w:cstheme="minorBidi"/>
      <w:color w:val="000000" w:themeColor="text1"/>
      <w:sz w:val="24"/>
      <w:szCs w:val="22"/>
      <w:u w:color="000000" w:themeColor="text1"/>
    </w:rPr>
    <w:tblPr>
      <w:tblStyleRowBandSize w:val="1"/>
      <w:tblStyleColBandSize w:val="1"/>
      <w:tblBorders>
        <w:top w:val="single" w:sz="4" w:space="0" w:color="336666" w:themeColor="accent5"/>
        <w:left w:val="single" w:sz="4" w:space="0" w:color="336666" w:themeColor="accent5"/>
        <w:bottom w:val="single" w:sz="4" w:space="0" w:color="336666" w:themeColor="accent5"/>
        <w:right w:val="single" w:sz="4" w:space="0" w:color="336666" w:themeColor="accent5"/>
      </w:tblBorders>
    </w:tblPr>
    <w:tblStylePr w:type="firstRow">
      <w:rPr>
        <w:b/>
        <w:bCs/>
        <w:color w:val="FFFFFF" w:themeColor="background1"/>
      </w:rPr>
      <w:tblPr/>
      <w:tcPr>
        <w:shd w:val="clear" w:color="auto" w:fill="336666" w:themeFill="accent5"/>
      </w:tcPr>
    </w:tblStylePr>
    <w:tblStylePr w:type="lastRow">
      <w:rPr>
        <w:b/>
        <w:bCs/>
      </w:rPr>
      <w:tblPr/>
      <w:tcPr>
        <w:tcBorders>
          <w:top w:val="double" w:sz="4" w:space="0" w:color="33666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6666" w:themeColor="accent5"/>
          <w:right w:val="single" w:sz="4" w:space="0" w:color="336666" w:themeColor="accent5"/>
        </w:tcBorders>
      </w:tcPr>
    </w:tblStylePr>
    <w:tblStylePr w:type="band1Horz">
      <w:tblPr/>
      <w:tcPr>
        <w:tcBorders>
          <w:top w:val="single" w:sz="4" w:space="0" w:color="336666" w:themeColor="accent5"/>
          <w:bottom w:val="single" w:sz="4" w:space="0" w:color="33666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6666" w:themeColor="accent5"/>
          <w:left w:val="nil"/>
        </w:tcBorders>
      </w:tcPr>
    </w:tblStylePr>
    <w:tblStylePr w:type="swCell">
      <w:tblPr/>
      <w:tcPr>
        <w:tcBorders>
          <w:top w:val="double" w:sz="4" w:space="0" w:color="336666" w:themeColor="accent5"/>
          <w:right w:val="nil"/>
        </w:tcBorders>
      </w:tcPr>
    </w:tblStylePr>
  </w:style>
  <w:style w:type="character" w:styleId="nfasis">
    <w:name w:val="Emphasis"/>
    <w:basedOn w:val="Fuentedeprrafopredeter"/>
    <w:uiPriority w:val="20"/>
    <w:qFormat/>
    <w:rsid w:val="007C37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94083">
      <w:bodyDiv w:val="1"/>
      <w:marLeft w:val="0"/>
      <w:marRight w:val="0"/>
      <w:marTop w:val="0"/>
      <w:marBottom w:val="0"/>
      <w:divBdr>
        <w:top w:val="none" w:sz="0" w:space="0" w:color="auto"/>
        <w:left w:val="none" w:sz="0" w:space="0" w:color="auto"/>
        <w:bottom w:val="none" w:sz="0" w:space="0" w:color="auto"/>
        <w:right w:val="none" w:sz="0" w:space="0" w:color="auto"/>
      </w:divBdr>
      <w:divsChild>
        <w:div w:id="75784646">
          <w:marLeft w:val="0"/>
          <w:marRight w:val="0"/>
          <w:marTop w:val="0"/>
          <w:marBottom w:val="0"/>
          <w:divBdr>
            <w:top w:val="none" w:sz="0" w:space="0" w:color="auto"/>
            <w:left w:val="none" w:sz="0" w:space="0" w:color="auto"/>
            <w:bottom w:val="none" w:sz="0" w:space="0" w:color="auto"/>
            <w:right w:val="none" w:sz="0" w:space="0" w:color="auto"/>
          </w:divBdr>
          <w:divsChild>
            <w:div w:id="1021514776">
              <w:marLeft w:val="0"/>
              <w:marRight w:val="0"/>
              <w:marTop w:val="0"/>
              <w:marBottom w:val="0"/>
              <w:divBdr>
                <w:top w:val="none" w:sz="0" w:space="0" w:color="auto"/>
                <w:left w:val="none" w:sz="0" w:space="0" w:color="auto"/>
                <w:bottom w:val="none" w:sz="0" w:space="0" w:color="auto"/>
                <w:right w:val="none" w:sz="0" w:space="0" w:color="auto"/>
              </w:divBdr>
            </w:div>
            <w:div w:id="188483060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552546467">
      <w:bodyDiv w:val="1"/>
      <w:marLeft w:val="0"/>
      <w:marRight w:val="0"/>
      <w:marTop w:val="0"/>
      <w:marBottom w:val="0"/>
      <w:divBdr>
        <w:top w:val="none" w:sz="0" w:space="0" w:color="auto"/>
        <w:left w:val="none" w:sz="0" w:space="0" w:color="auto"/>
        <w:bottom w:val="none" w:sz="0" w:space="0" w:color="auto"/>
        <w:right w:val="none" w:sz="0" w:space="0" w:color="auto"/>
      </w:divBdr>
    </w:div>
    <w:div w:id="706685050">
      <w:bodyDiv w:val="1"/>
      <w:marLeft w:val="0"/>
      <w:marRight w:val="0"/>
      <w:marTop w:val="0"/>
      <w:marBottom w:val="0"/>
      <w:divBdr>
        <w:top w:val="none" w:sz="0" w:space="0" w:color="auto"/>
        <w:left w:val="none" w:sz="0" w:space="0" w:color="auto"/>
        <w:bottom w:val="none" w:sz="0" w:space="0" w:color="auto"/>
        <w:right w:val="none" w:sz="0" w:space="0" w:color="auto"/>
      </w:divBdr>
      <w:divsChild>
        <w:div w:id="1396050802">
          <w:marLeft w:val="0"/>
          <w:marRight w:val="0"/>
          <w:marTop w:val="0"/>
          <w:marBottom w:val="0"/>
          <w:divBdr>
            <w:top w:val="none" w:sz="0" w:space="0" w:color="auto"/>
            <w:left w:val="none" w:sz="0" w:space="0" w:color="auto"/>
            <w:bottom w:val="none" w:sz="0" w:space="0" w:color="auto"/>
            <w:right w:val="none" w:sz="0" w:space="0" w:color="auto"/>
          </w:divBdr>
          <w:divsChild>
            <w:div w:id="782193604">
              <w:marLeft w:val="0"/>
              <w:marRight w:val="0"/>
              <w:marTop w:val="0"/>
              <w:marBottom w:val="0"/>
              <w:divBdr>
                <w:top w:val="none" w:sz="0" w:space="0" w:color="auto"/>
                <w:left w:val="none" w:sz="0" w:space="0" w:color="auto"/>
                <w:bottom w:val="none" w:sz="0" w:space="0" w:color="auto"/>
                <w:right w:val="none" w:sz="0" w:space="0" w:color="auto"/>
              </w:divBdr>
            </w:div>
            <w:div w:id="82812973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20454002">
      <w:bodyDiv w:val="1"/>
      <w:marLeft w:val="0"/>
      <w:marRight w:val="0"/>
      <w:marTop w:val="0"/>
      <w:marBottom w:val="0"/>
      <w:divBdr>
        <w:top w:val="none" w:sz="0" w:space="0" w:color="auto"/>
        <w:left w:val="none" w:sz="0" w:space="0" w:color="auto"/>
        <w:bottom w:val="none" w:sz="0" w:space="0" w:color="auto"/>
        <w:right w:val="none" w:sz="0" w:space="0" w:color="auto"/>
      </w:divBdr>
    </w:div>
    <w:div w:id="1139036016">
      <w:bodyDiv w:val="1"/>
      <w:marLeft w:val="0"/>
      <w:marRight w:val="0"/>
      <w:marTop w:val="0"/>
      <w:marBottom w:val="0"/>
      <w:divBdr>
        <w:top w:val="none" w:sz="0" w:space="0" w:color="auto"/>
        <w:left w:val="none" w:sz="0" w:space="0" w:color="auto"/>
        <w:bottom w:val="none" w:sz="0" w:space="0" w:color="auto"/>
        <w:right w:val="none" w:sz="0" w:space="0" w:color="auto"/>
      </w:divBdr>
    </w:div>
    <w:div w:id="1277757925">
      <w:bodyDiv w:val="1"/>
      <w:marLeft w:val="0"/>
      <w:marRight w:val="0"/>
      <w:marTop w:val="0"/>
      <w:marBottom w:val="0"/>
      <w:divBdr>
        <w:top w:val="none" w:sz="0" w:space="0" w:color="auto"/>
        <w:left w:val="none" w:sz="0" w:space="0" w:color="auto"/>
        <w:bottom w:val="none" w:sz="0" w:space="0" w:color="auto"/>
        <w:right w:val="none" w:sz="0" w:space="0" w:color="auto"/>
      </w:divBdr>
    </w:div>
    <w:div w:id="1723091794">
      <w:bodyDiv w:val="1"/>
      <w:marLeft w:val="0"/>
      <w:marRight w:val="0"/>
      <w:marTop w:val="0"/>
      <w:marBottom w:val="0"/>
      <w:divBdr>
        <w:top w:val="none" w:sz="0" w:space="0" w:color="auto"/>
        <w:left w:val="none" w:sz="0" w:space="0" w:color="auto"/>
        <w:bottom w:val="none" w:sz="0" w:space="0" w:color="auto"/>
        <w:right w:val="none" w:sz="0" w:space="0" w:color="auto"/>
      </w:divBdr>
    </w:div>
    <w:div w:id="1756588713">
      <w:bodyDiv w:val="1"/>
      <w:marLeft w:val="0"/>
      <w:marRight w:val="0"/>
      <w:marTop w:val="0"/>
      <w:marBottom w:val="0"/>
      <w:divBdr>
        <w:top w:val="none" w:sz="0" w:space="0" w:color="auto"/>
        <w:left w:val="none" w:sz="0" w:space="0" w:color="auto"/>
        <w:bottom w:val="none" w:sz="0" w:space="0" w:color="auto"/>
        <w:right w:val="none" w:sz="0" w:space="0" w:color="auto"/>
      </w:divBdr>
    </w:div>
    <w:div w:id="2040546017">
      <w:bodyDiv w:val="1"/>
      <w:marLeft w:val="0"/>
      <w:marRight w:val="0"/>
      <w:marTop w:val="0"/>
      <w:marBottom w:val="0"/>
      <w:divBdr>
        <w:top w:val="none" w:sz="0" w:space="0" w:color="auto"/>
        <w:left w:val="none" w:sz="0" w:space="0" w:color="auto"/>
        <w:bottom w:val="none" w:sz="0" w:space="0" w:color="auto"/>
        <w:right w:val="none" w:sz="0" w:space="0" w:color="auto"/>
      </w:divBdr>
    </w:div>
    <w:div w:id="208452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Documents\proyecto\ITPIAI\ITPIAI%20OFICIAL.docx" TargetMode="External"/><Relationship Id="rId21" Type="http://schemas.openxmlformats.org/officeDocument/2006/relationships/hyperlink" Target="file:///C:\Users\user\Documents\proyecto\ITPIAI\ITPIAI%20OFICIAL.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emf"/><Relationship Id="rId84" Type="http://schemas.openxmlformats.org/officeDocument/2006/relationships/image" Target="media/image51.emf"/><Relationship Id="rId89" Type="http://schemas.openxmlformats.org/officeDocument/2006/relationships/image" Target="media/image56.emf"/><Relationship Id="rId112" Type="http://schemas.openxmlformats.org/officeDocument/2006/relationships/image" Target="media/image79.png"/><Relationship Id="rId16" Type="http://schemas.openxmlformats.org/officeDocument/2006/relationships/hyperlink" Target="file:///C:\Users\user\Documents\proyecto\ITPIAI\ITPIAI%20OFICIAL.docx" TargetMode="External"/><Relationship Id="rId107" Type="http://schemas.openxmlformats.org/officeDocument/2006/relationships/image" Target="media/image74.emf"/><Relationship Id="rId11" Type="http://schemas.openxmlformats.org/officeDocument/2006/relationships/hyperlink" Target="file:///C:\Users\user\Documents\proyecto\ITPIAI\ITPIAI%20OFICIAL.docx" TargetMode="External"/><Relationship Id="rId24" Type="http://schemas.openxmlformats.org/officeDocument/2006/relationships/hyperlink" Target="file:///C:\Users\user\Documents\proyecto\ITPIAI\ITPIAI%20OFICIAL.docx" TargetMode="External"/><Relationship Id="rId32" Type="http://schemas.openxmlformats.org/officeDocument/2006/relationships/hyperlink" Target="file:///C:\Users\user\Documents\proyecto\ITPIAI\ITPIAI%20OFICIAL.docx" TargetMode="External"/><Relationship Id="rId37" Type="http://schemas.openxmlformats.org/officeDocument/2006/relationships/image" Target="media/image5.png"/><Relationship Id="rId40" Type="http://schemas.microsoft.com/office/2007/relationships/hdphoto" Target="media/hdphoto1.wdp"/><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e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image" Target="media/image54.emf"/><Relationship Id="rId102" Type="http://schemas.openxmlformats.org/officeDocument/2006/relationships/image" Target="media/image69.emf"/><Relationship Id="rId110" Type="http://schemas.openxmlformats.org/officeDocument/2006/relationships/image" Target="media/image77.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emf"/><Relationship Id="rId90" Type="http://schemas.openxmlformats.org/officeDocument/2006/relationships/image" Target="media/image57.emf"/><Relationship Id="rId95" Type="http://schemas.openxmlformats.org/officeDocument/2006/relationships/image" Target="media/image62.emf"/><Relationship Id="rId19" Type="http://schemas.openxmlformats.org/officeDocument/2006/relationships/hyperlink" Target="file:///C:\Users\user\Documents\proyecto\ITPIAI\ITPIAI%20OFICIAL.docx" TargetMode="External"/><Relationship Id="rId14" Type="http://schemas.openxmlformats.org/officeDocument/2006/relationships/hyperlink" Target="file:///C:\Users\user\Documents\proyecto\ITPIAI\ITPIAI%20OFICIAL.docx" TargetMode="External"/><Relationship Id="rId22" Type="http://schemas.openxmlformats.org/officeDocument/2006/relationships/hyperlink" Target="file:///C:\Users\user\Documents\proyecto\ITPIAI\ITPIAI%20OFICIAL.docx" TargetMode="External"/><Relationship Id="rId27" Type="http://schemas.openxmlformats.org/officeDocument/2006/relationships/hyperlink" Target="file:///C:\Users\user\Documents\proyecto\ITPIAI\ITPIAI%20OFICIAL.docx" TargetMode="External"/><Relationship Id="rId30" Type="http://schemas.openxmlformats.org/officeDocument/2006/relationships/hyperlink" Target="file:///C:\Users\user\Documents\proyecto\ITPIAI\ITPIAI%20OFICIAL.docx" TargetMode="External"/><Relationship Id="rId35" Type="http://schemas.openxmlformats.org/officeDocument/2006/relationships/image" Target="media/image3.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emf"/><Relationship Id="rId69" Type="http://schemas.openxmlformats.org/officeDocument/2006/relationships/image" Target="media/image36.emf"/><Relationship Id="rId77" Type="http://schemas.openxmlformats.org/officeDocument/2006/relationships/image" Target="media/image44.emf"/><Relationship Id="rId100" Type="http://schemas.openxmlformats.org/officeDocument/2006/relationships/image" Target="media/image67.emf"/><Relationship Id="rId105" Type="http://schemas.openxmlformats.org/officeDocument/2006/relationships/image" Target="media/image72.emf"/><Relationship Id="rId113" Type="http://schemas.openxmlformats.org/officeDocument/2006/relationships/image" Target="media/image80.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image" Target="media/image52.emf"/><Relationship Id="rId93" Type="http://schemas.openxmlformats.org/officeDocument/2006/relationships/image" Target="media/image60.emf"/><Relationship Id="rId98"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hyperlink" Target="file:///C:\Users\user\Documents\proyecto\ITPIAI\ITPIAI%20OFICIAL.docx" TargetMode="External"/><Relationship Id="rId17" Type="http://schemas.openxmlformats.org/officeDocument/2006/relationships/hyperlink" Target="file:///C:\Users\user\Documents\proyecto\ITPIAI\ITPIAI%20OFICIAL.docx" TargetMode="External"/><Relationship Id="rId25" Type="http://schemas.openxmlformats.org/officeDocument/2006/relationships/hyperlink" Target="file:///C:\Users\user\Documents\proyecto\ITPIAI\ITPIAI%20OFICIAL.docx" TargetMode="External"/><Relationship Id="rId33" Type="http://schemas.openxmlformats.org/officeDocument/2006/relationships/hyperlink" Target="file:///C:\Users\user\Documents\proyecto\ITPIAI\ITPIAI%20OFICIAL.docx" TargetMode="Externa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emf"/><Relationship Id="rId103" Type="http://schemas.openxmlformats.org/officeDocument/2006/relationships/image" Target="media/image70.emf"/><Relationship Id="rId108" Type="http://schemas.openxmlformats.org/officeDocument/2006/relationships/image" Target="media/image75.png"/><Relationship Id="rId116" Type="http://schemas.openxmlformats.org/officeDocument/2006/relationships/theme" Target="theme/theme1.xml"/><Relationship Id="rId20" Type="http://schemas.openxmlformats.org/officeDocument/2006/relationships/hyperlink" Target="file:///C:\Users\user\Documents\proyecto\ITPIAI\ITPIAI%20OFICIAL.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emf"/><Relationship Id="rId75" Type="http://schemas.openxmlformats.org/officeDocument/2006/relationships/image" Target="media/image42.emf"/><Relationship Id="rId83" Type="http://schemas.openxmlformats.org/officeDocument/2006/relationships/image" Target="media/image50.emf"/><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image" Target="media/image63.emf"/><Relationship Id="rId11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ocuments\proyecto\ITPIAI\ITPIAI%20OFICIAL.docx" TargetMode="External"/><Relationship Id="rId23" Type="http://schemas.openxmlformats.org/officeDocument/2006/relationships/hyperlink" Target="file:///C:\Users\user\Documents\proyecto\ITPIAI\ITPIAI%20OFICIAL.docx" TargetMode="External"/><Relationship Id="rId28" Type="http://schemas.openxmlformats.org/officeDocument/2006/relationships/hyperlink" Target="file:///C:\Users\user\Documents\proyecto\ITPIAI\ITPIAI%20OFICIAL.docx" TargetMode="External"/><Relationship Id="rId36" Type="http://schemas.openxmlformats.org/officeDocument/2006/relationships/image" Target="media/image4.jpeg"/><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image" Target="media/image73.emf"/><Relationship Id="rId114" Type="http://schemas.openxmlformats.org/officeDocument/2006/relationships/image" Target="media/image81.png"/><Relationship Id="rId10" Type="http://schemas.openxmlformats.org/officeDocument/2006/relationships/footer" Target="footer1.xml"/><Relationship Id="rId31" Type="http://schemas.openxmlformats.org/officeDocument/2006/relationships/hyperlink" Target="file:///C:\Users\user\Documents\proyecto\ITPIAI\ITPIAI%20OFICIAL.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emf"/><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3.emf"/><Relationship Id="rId94" Type="http://schemas.openxmlformats.org/officeDocument/2006/relationships/image" Target="media/image61.emf"/><Relationship Id="rId99" Type="http://schemas.openxmlformats.org/officeDocument/2006/relationships/image" Target="media/image66.emf"/><Relationship Id="rId101" Type="http://schemas.openxmlformats.org/officeDocument/2006/relationships/image" Target="media/image68.e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user\Documents\proyecto\ITPIAI\ITPIAI%20OFICIAL.docx" TargetMode="External"/><Relationship Id="rId18" Type="http://schemas.openxmlformats.org/officeDocument/2006/relationships/hyperlink" Target="file:///C:\Users\user\Documents\proyecto\ITPIAI\ITPIAI%20OFICIAL.docx" TargetMode="External"/><Relationship Id="rId39" Type="http://schemas.openxmlformats.org/officeDocument/2006/relationships/image" Target="media/image7.png"/><Relationship Id="rId109" Type="http://schemas.openxmlformats.org/officeDocument/2006/relationships/image" Target="media/image76.png"/><Relationship Id="rId34" Type="http://schemas.openxmlformats.org/officeDocument/2006/relationships/hyperlink" Target="file:///C:\Users\user\Documents\proyecto\ITPIAI\ITPIAI%20OFICIAL.docx"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emf"/><Relationship Id="rId97" Type="http://schemas.openxmlformats.org/officeDocument/2006/relationships/image" Target="media/image64.emf"/><Relationship Id="rId104" Type="http://schemas.openxmlformats.org/officeDocument/2006/relationships/image" Target="media/image71.emf"/><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9.emf"/><Relationship Id="rId2" Type="http://schemas.openxmlformats.org/officeDocument/2006/relationships/numbering" Target="numbering.xml"/><Relationship Id="rId29" Type="http://schemas.openxmlformats.org/officeDocument/2006/relationships/hyperlink" Target="file:///C:\Users\user\Documents\proyecto\ITPIAI\ITPIAI%20OFICIAL.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A999D"/>
      </a:accent1>
      <a:accent2>
        <a:srgbClr val="9999CC"/>
      </a:accent2>
      <a:accent3>
        <a:srgbClr val="3366CC"/>
      </a:accent3>
      <a:accent4>
        <a:srgbClr val="99CCCC"/>
      </a:accent4>
      <a:accent5>
        <a:srgbClr val="336666"/>
      </a:accent5>
      <a:accent6>
        <a:srgbClr val="33336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16EED-173B-4CDA-BCBE-C86EBCBD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4001</TotalTime>
  <Pages>90</Pages>
  <Words>12242</Words>
  <Characters>67334</Characters>
  <Application>Microsoft Office Word</Application>
  <DocSecurity>0</DocSecurity>
  <Lines>561</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Imagine</Company>
  <LinksUpToDate>false</LinksUpToDate>
  <CharactersWithSpaces>79418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DJ</dc:creator>
  <cp:lastModifiedBy>jhasmany jhunnior fernandez ortega</cp:lastModifiedBy>
  <cp:revision>331</cp:revision>
  <cp:lastPrinted>2013-10-25T13:55:00Z</cp:lastPrinted>
  <dcterms:created xsi:type="dcterms:W3CDTF">2017-11-06T22:38:00Z</dcterms:created>
  <dcterms:modified xsi:type="dcterms:W3CDTF">2017-12-09T14:55:00Z</dcterms:modified>
</cp:coreProperties>
</file>